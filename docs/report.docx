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74E462" w14:textId="77777777" w:rsidR="00DD7054" w:rsidRPr="005174E6" w:rsidRDefault="00DD7054" w:rsidP="00DD7054">
      <w:pPr>
        <w:ind w:firstLine="0"/>
        <w:jc w:val="center"/>
        <w:rPr>
          <w:rFonts w:cs="Times New Roman"/>
          <w:b/>
          <w:szCs w:val="28"/>
        </w:rPr>
      </w:pPr>
      <w:r w:rsidRPr="005174E6">
        <w:rPr>
          <w:rFonts w:cs="Times New Roman"/>
          <w:b/>
          <w:szCs w:val="28"/>
        </w:rPr>
        <w:t>МІНІСТЕРСТВО ОСВІТИ І НАУКИ УКРАЇНИ</w:t>
      </w:r>
    </w:p>
    <w:p w14:paraId="0D6A64F0" w14:textId="77777777" w:rsidR="00DD7054" w:rsidRPr="005174E6" w:rsidRDefault="00DD7054" w:rsidP="00DD7054">
      <w:pPr>
        <w:ind w:firstLine="0"/>
        <w:jc w:val="center"/>
        <w:rPr>
          <w:rFonts w:cs="Times New Roman"/>
          <w:b/>
          <w:szCs w:val="28"/>
        </w:rPr>
      </w:pPr>
      <w:r w:rsidRPr="005174E6">
        <w:rPr>
          <w:rFonts w:cs="Times New Roman"/>
          <w:b/>
          <w:szCs w:val="28"/>
        </w:rPr>
        <w:t xml:space="preserve">Природничо-гуманітарний </w:t>
      </w:r>
      <w:r w:rsidRPr="005174E6">
        <w:rPr>
          <w:rFonts w:cs="Times New Roman"/>
          <w:b/>
          <w:color w:val="000000" w:themeColor="text1"/>
          <w:szCs w:val="28"/>
        </w:rPr>
        <w:t xml:space="preserve">фаховий </w:t>
      </w:r>
      <w:r w:rsidRPr="005174E6">
        <w:rPr>
          <w:rFonts w:cs="Times New Roman"/>
          <w:b/>
          <w:szCs w:val="28"/>
        </w:rPr>
        <w:t>коледж</w:t>
      </w:r>
    </w:p>
    <w:p w14:paraId="45AEFCCA" w14:textId="77777777" w:rsidR="00DD7054" w:rsidRPr="005174E6" w:rsidRDefault="00DD7054" w:rsidP="00DD7054">
      <w:pPr>
        <w:ind w:firstLine="0"/>
        <w:jc w:val="center"/>
        <w:rPr>
          <w:rFonts w:cs="Times New Roman"/>
          <w:b/>
          <w:szCs w:val="28"/>
        </w:rPr>
      </w:pPr>
      <w:r w:rsidRPr="005174E6">
        <w:rPr>
          <w:rFonts w:cs="Times New Roman"/>
          <w:b/>
          <w:szCs w:val="28"/>
        </w:rPr>
        <w:t>ДВНЗ «Ужгородський національний університет»</w:t>
      </w:r>
    </w:p>
    <w:p w14:paraId="6524B4A9" w14:textId="77777777" w:rsidR="00DD7054" w:rsidRPr="00230FAE" w:rsidRDefault="00DD7054" w:rsidP="00230FAE">
      <w:pPr>
        <w:tabs>
          <w:tab w:val="left" w:pos="3544"/>
        </w:tabs>
        <w:spacing w:before="480"/>
        <w:ind w:firstLine="0"/>
        <w:contextualSpacing w:val="0"/>
        <w:rPr>
          <w:b/>
          <w:bCs/>
          <w:szCs w:val="28"/>
        </w:rPr>
      </w:pPr>
      <w:r w:rsidRPr="00230FAE">
        <w:rPr>
          <w:b/>
          <w:bCs/>
          <w:szCs w:val="28"/>
        </w:rPr>
        <w:t>Реєстраційний номер</w:t>
      </w:r>
      <w:r w:rsidRPr="00230FAE">
        <w:rPr>
          <w:rFonts w:cs="Times New Roman"/>
          <w:szCs w:val="28"/>
          <w:u w:val="single"/>
        </w:rPr>
        <w:t> </w:t>
      </w:r>
      <w:r w:rsidRPr="00230FAE">
        <w:rPr>
          <w:rFonts w:cs="Times New Roman"/>
          <w:szCs w:val="28"/>
          <w:u w:val="single"/>
        </w:rPr>
        <w:tab/>
      </w:r>
    </w:p>
    <w:p w14:paraId="4C33AB15" w14:textId="77777777" w:rsidR="00DD7054" w:rsidRPr="00230FAE" w:rsidRDefault="00DD7054" w:rsidP="00230FAE">
      <w:pPr>
        <w:tabs>
          <w:tab w:val="left" w:pos="3544"/>
        </w:tabs>
        <w:ind w:firstLine="0"/>
        <w:rPr>
          <w:b/>
          <w:bCs/>
          <w:szCs w:val="28"/>
        </w:rPr>
      </w:pPr>
      <w:r w:rsidRPr="00230FAE">
        <w:rPr>
          <w:b/>
          <w:bCs/>
          <w:szCs w:val="28"/>
        </w:rPr>
        <w:t>Дата реєстрації</w:t>
      </w:r>
      <w:r w:rsidRPr="00230FAE">
        <w:rPr>
          <w:rFonts w:cs="Times New Roman"/>
          <w:szCs w:val="28"/>
          <w:u w:val="single"/>
        </w:rPr>
        <w:t> </w:t>
      </w:r>
      <w:r w:rsidRPr="00230FAE">
        <w:rPr>
          <w:rFonts w:cs="Times New Roman"/>
          <w:szCs w:val="28"/>
          <w:u w:val="single"/>
        </w:rPr>
        <w:tab/>
      </w:r>
    </w:p>
    <w:p w14:paraId="6616C5D7" w14:textId="19051553" w:rsidR="00232E22" w:rsidRDefault="00232E22" w:rsidP="00DD7054">
      <w:pPr>
        <w:ind w:left="5245" w:firstLine="0"/>
        <w:rPr>
          <w:rFonts w:cs="Times New Roman"/>
          <w:szCs w:val="28"/>
        </w:rPr>
      </w:pPr>
      <w:r w:rsidRPr="00232E22">
        <w:rPr>
          <w:rFonts w:cs="Times New Roman"/>
          <w:szCs w:val="28"/>
        </w:rPr>
        <w:t>Беднарик Даніель Максимович</w:t>
      </w:r>
    </w:p>
    <w:p w14:paraId="61339543" w14:textId="065AD7D5" w:rsidR="00DD7054" w:rsidRPr="005174E6" w:rsidRDefault="00DD7054" w:rsidP="00DD7054">
      <w:pPr>
        <w:ind w:left="5245" w:firstLine="0"/>
        <w:rPr>
          <w:rFonts w:cs="Times New Roman"/>
          <w:szCs w:val="28"/>
        </w:rPr>
      </w:pPr>
      <w:r w:rsidRPr="005174E6">
        <w:rPr>
          <w:rFonts w:cs="Times New Roman"/>
          <w:szCs w:val="28"/>
        </w:rPr>
        <w:t>студент ІІ курсу</w:t>
      </w:r>
    </w:p>
    <w:p w14:paraId="12F207E1" w14:textId="3EA6A9C8" w:rsidR="00DD7054" w:rsidRPr="005174E6" w:rsidRDefault="00DD7054" w:rsidP="00DD7054">
      <w:pPr>
        <w:ind w:left="5245" w:firstLine="0"/>
        <w:rPr>
          <w:rFonts w:cs="Times New Roman"/>
          <w:szCs w:val="28"/>
        </w:rPr>
      </w:pPr>
      <w:r w:rsidRPr="005174E6">
        <w:rPr>
          <w:rFonts w:cs="Times New Roman"/>
          <w:szCs w:val="28"/>
        </w:rPr>
        <w:t>групи КН-2</w:t>
      </w:r>
      <w:r w:rsidR="00232E22">
        <w:rPr>
          <w:rFonts w:cs="Times New Roman"/>
          <w:szCs w:val="28"/>
        </w:rPr>
        <w:t>2</w:t>
      </w:r>
    </w:p>
    <w:p w14:paraId="6A2502BA" w14:textId="77777777" w:rsidR="00DD7054" w:rsidRPr="005174E6" w:rsidRDefault="00DD7054" w:rsidP="00DD7054">
      <w:pPr>
        <w:ind w:left="5245" w:firstLine="0"/>
        <w:rPr>
          <w:rFonts w:cs="Times New Roman"/>
          <w:szCs w:val="28"/>
        </w:rPr>
      </w:pPr>
      <w:r w:rsidRPr="005174E6">
        <w:rPr>
          <w:rFonts w:cs="Times New Roman"/>
          <w:szCs w:val="28"/>
        </w:rPr>
        <w:t>денної форми навчання</w:t>
      </w:r>
    </w:p>
    <w:p w14:paraId="28E6780E" w14:textId="6F168293" w:rsidR="00DD7054" w:rsidRPr="005174E6" w:rsidRDefault="00420117" w:rsidP="00DD7054">
      <w:pPr>
        <w:ind w:left="5245" w:firstLine="0"/>
        <w:rPr>
          <w:rFonts w:cs="Times New Roman"/>
          <w:szCs w:val="28"/>
        </w:rPr>
      </w:pPr>
      <w:r>
        <w:rPr>
          <w:rFonts w:cs="Times New Roman"/>
          <w:szCs w:val="28"/>
        </w:rPr>
        <w:t>ІНП</w:t>
      </w:r>
      <w:r w:rsidR="00DD7054" w:rsidRPr="005174E6">
        <w:rPr>
          <w:rFonts w:cs="Times New Roman"/>
          <w:szCs w:val="28"/>
        </w:rPr>
        <w:t xml:space="preserve"> №</w:t>
      </w:r>
      <w:r w:rsidR="00232E22" w:rsidRPr="00232E22">
        <w:t xml:space="preserve"> </w:t>
      </w:r>
      <w:r w:rsidR="00232E22" w:rsidRPr="00232E22">
        <w:rPr>
          <w:rFonts w:cs="Times New Roman"/>
          <w:szCs w:val="28"/>
        </w:rPr>
        <w:t>253023МБД</w:t>
      </w:r>
    </w:p>
    <w:p w14:paraId="2C988CCD" w14:textId="77777777" w:rsidR="00DD7054" w:rsidRPr="005174E6" w:rsidRDefault="00DD7054" w:rsidP="00DD7054">
      <w:pPr>
        <w:spacing w:before="1080"/>
        <w:ind w:firstLine="0"/>
        <w:contextualSpacing w:val="0"/>
        <w:jc w:val="center"/>
        <w:rPr>
          <w:rFonts w:cs="Times New Roman"/>
          <w:b/>
          <w:szCs w:val="28"/>
        </w:rPr>
      </w:pPr>
      <w:r w:rsidRPr="005174E6">
        <w:rPr>
          <w:rFonts w:cs="Times New Roman"/>
          <w:b/>
          <w:szCs w:val="28"/>
        </w:rPr>
        <w:t>ЗВІТНА РОБОТА</w:t>
      </w:r>
    </w:p>
    <w:p w14:paraId="735E5489" w14:textId="77777777" w:rsidR="00DD7054" w:rsidRPr="005174E6" w:rsidRDefault="00DD7054" w:rsidP="00DD7054">
      <w:pPr>
        <w:ind w:firstLine="0"/>
        <w:jc w:val="center"/>
        <w:rPr>
          <w:rFonts w:cs="Times New Roman"/>
          <w:b/>
          <w:szCs w:val="28"/>
        </w:rPr>
      </w:pPr>
      <w:r w:rsidRPr="005174E6">
        <w:rPr>
          <w:rFonts w:cs="Times New Roman"/>
          <w:b/>
          <w:szCs w:val="28"/>
        </w:rPr>
        <w:t>з навчальної практики</w:t>
      </w:r>
    </w:p>
    <w:p w14:paraId="04DDF13A" w14:textId="77777777" w:rsidR="00DD7054" w:rsidRDefault="00DD7054" w:rsidP="00DD7054">
      <w:pPr>
        <w:ind w:firstLine="0"/>
        <w:jc w:val="center"/>
        <w:rPr>
          <w:rFonts w:cs="Times New Roman"/>
          <w:b/>
          <w:szCs w:val="28"/>
        </w:rPr>
      </w:pPr>
      <w:r w:rsidRPr="005174E6">
        <w:rPr>
          <w:rFonts w:cs="Times New Roman"/>
          <w:b/>
          <w:szCs w:val="28"/>
        </w:rPr>
        <w:t>на тему:</w:t>
      </w:r>
    </w:p>
    <w:p w14:paraId="517BEF73" w14:textId="7836C9D8" w:rsidR="00420117" w:rsidRPr="005174E6" w:rsidRDefault="00B071D5" w:rsidP="00420117">
      <w:pPr>
        <w:ind w:firstLine="0"/>
        <w:jc w:val="center"/>
        <w:rPr>
          <w:rFonts w:cs="Times New Roman"/>
          <w:b/>
          <w:szCs w:val="28"/>
        </w:rPr>
      </w:pPr>
      <w:r w:rsidRPr="00517DB0">
        <w:rPr>
          <w:rFonts w:cs="Times New Roman"/>
          <w:b/>
          <w:szCs w:val="28"/>
        </w:rPr>
        <w:t xml:space="preserve">Розробка </w:t>
      </w:r>
      <w:r w:rsidR="009B09C3">
        <w:rPr>
          <w:rFonts w:cs="Times New Roman"/>
          <w:b/>
          <w:szCs w:val="28"/>
        </w:rPr>
        <w:t xml:space="preserve">графічного інтерфейсу </w:t>
      </w:r>
      <w:r>
        <w:rPr>
          <w:rFonts w:cs="Times New Roman"/>
          <w:b/>
          <w:szCs w:val="28"/>
        </w:rPr>
        <w:t>з елементами бізнес-логіки</w:t>
      </w:r>
      <w:r w:rsidRPr="00517DB0">
        <w:rPr>
          <w:rFonts w:cs="Times New Roman"/>
          <w:b/>
          <w:szCs w:val="28"/>
        </w:rPr>
        <w:t xml:space="preserve"> для </w:t>
      </w:r>
      <w:r w:rsidR="009B09C3">
        <w:rPr>
          <w:rFonts w:cs="Times New Roman"/>
          <w:b/>
          <w:szCs w:val="28"/>
        </w:rPr>
        <w:t xml:space="preserve">програми </w:t>
      </w:r>
      <w:r w:rsidR="00420117">
        <w:rPr>
          <w:rFonts w:cs="Times New Roman"/>
          <w:b/>
          <w:szCs w:val="28"/>
        </w:rPr>
        <w:t>«</w:t>
      </w:r>
      <w:r w:rsidR="009B09C3">
        <w:rPr>
          <w:rFonts w:cs="Times New Roman"/>
          <w:b/>
          <w:szCs w:val="28"/>
        </w:rPr>
        <w:t>Робота</w:t>
      </w:r>
      <w:r w:rsidR="00660632" w:rsidRPr="00660632">
        <w:rPr>
          <w:rFonts w:cs="Times New Roman"/>
          <w:b/>
          <w:szCs w:val="28"/>
        </w:rPr>
        <w:t xml:space="preserve"> з нотатками</w:t>
      </w:r>
      <w:r w:rsidR="00420117">
        <w:rPr>
          <w:rFonts w:cs="Times New Roman"/>
          <w:b/>
          <w:szCs w:val="28"/>
        </w:rPr>
        <w:t>»</w:t>
      </w:r>
    </w:p>
    <w:p w14:paraId="1A9DDD28" w14:textId="77777777" w:rsidR="00DD7054" w:rsidRPr="005174E6" w:rsidRDefault="00DD7054" w:rsidP="00DD7054">
      <w:pPr>
        <w:ind w:firstLine="0"/>
        <w:jc w:val="center"/>
        <w:rPr>
          <w:rFonts w:cs="Times New Roman"/>
          <w:bCs/>
          <w:szCs w:val="28"/>
        </w:r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0"/>
      </w:tblGrid>
      <w:tr w:rsidR="00DD7054" w:rsidRPr="005174E6" w14:paraId="629C47A9" w14:textId="77777777" w:rsidTr="009B09C3">
        <w:tc>
          <w:tcPr>
            <w:tcW w:w="5245" w:type="dxa"/>
            <w:vAlign w:val="center"/>
          </w:tcPr>
          <w:p w14:paraId="3539FADC" w14:textId="77777777" w:rsidR="00DD7054" w:rsidRPr="005174E6" w:rsidRDefault="00DD7054" w:rsidP="009B09C3">
            <w:pPr>
              <w:pStyle w:val="a7"/>
              <w:spacing w:line="360" w:lineRule="auto"/>
              <w:ind w:firstLine="0"/>
              <w:rPr>
                <w:rFonts w:cs="Times New Roman"/>
                <w:b/>
                <w:noProof/>
                <w:szCs w:val="28"/>
                <w:lang w:val="uk-UA"/>
              </w:rPr>
            </w:pPr>
            <w:r w:rsidRPr="005174E6">
              <w:rPr>
                <w:rFonts w:cs="Times New Roman"/>
                <w:b/>
                <w:noProof/>
                <w:szCs w:val="28"/>
                <w:lang w:val="uk-UA"/>
              </w:rPr>
              <w:t>Допущено до захисту</w:t>
            </w:r>
          </w:p>
        </w:tc>
        <w:tc>
          <w:tcPr>
            <w:tcW w:w="4100" w:type="dxa"/>
            <w:vAlign w:val="center"/>
          </w:tcPr>
          <w:p w14:paraId="0C598DA9" w14:textId="77777777" w:rsidR="00DD7054" w:rsidRPr="005174E6" w:rsidRDefault="00DD7054" w:rsidP="009B09C3">
            <w:pPr>
              <w:pStyle w:val="a7"/>
              <w:spacing w:line="360" w:lineRule="auto"/>
              <w:ind w:firstLine="0"/>
              <w:rPr>
                <w:rFonts w:cs="Times New Roman"/>
                <w:b/>
                <w:noProof/>
                <w:szCs w:val="28"/>
                <w:lang w:val="uk-UA"/>
              </w:rPr>
            </w:pPr>
            <w:r w:rsidRPr="005174E6">
              <w:rPr>
                <w:rFonts w:cs="Times New Roman"/>
                <w:b/>
                <w:noProof/>
                <w:szCs w:val="28"/>
                <w:lang w:val="uk-UA"/>
              </w:rPr>
              <w:t>Науковий керівник:</w:t>
            </w:r>
          </w:p>
        </w:tc>
      </w:tr>
      <w:tr w:rsidR="00DD7054" w:rsidRPr="005174E6" w14:paraId="044EAB23" w14:textId="77777777" w:rsidTr="009B09C3">
        <w:tc>
          <w:tcPr>
            <w:tcW w:w="5245" w:type="dxa"/>
          </w:tcPr>
          <w:p w14:paraId="2076123C" w14:textId="7A6979CE" w:rsidR="00DD7054" w:rsidRPr="005174E6" w:rsidRDefault="00DD7054" w:rsidP="009B09C3">
            <w:pPr>
              <w:tabs>
                <w:tab w:val="left" w:pos="1305"/>
                <w:tab w:val="left" w:pos="2868"/>
              </w:tabs>
              <w:ind w:firstLine="0"/>
              <w:rPr>
                <w:rFonts w:cs="Times New Roman"/>
                <w:szCs w:val="28"/>
              </w:rPr>
            </w:pPr>
            <w:r w:rsidRPr="005174E6">
              <w:rPr>
                <w:rFonts w:cs="Times New Roman"/>
                <w:szCs w:val="28"/>
              </w:rPr>
              <w:t>Дата «</w:t>
            </w:r>
            <w:r w:rsidRPr="005174E6">
              <w:rPr>
                <w:rFonts w:cs="Times New Roman"/>
                <w:szCs w:val="28"/>
                <w:u w:val="single"/>
              </w:rPr>
              <w:tab/>
            </w:r>
            <w:r w:rsidRPr="005174E6">
              <w:rPr>
                <w:rFonts w:cs="Times New Roman"/>
                <w:szCs w:val="28"/>
              </w:rPr>
              <w:t>»</w:t>
            </w:r>
            <w:r w:rsidRPr="005174E6">
              <w:rPr>
                <w:rFonts w:cs="Times New Roman"/>
                <w:szCs w:val="28"/>
                <w:u w:val="single"/>
              </w:rPr>
              <w:tab/>
            </w:r>
            <w:r w:rsidRPr="005174E6">
              <w:rPr>
                <w:rFonts w:cs="Times New Roman"/>
                <w:szCs w:val="28"/>
              </w:rPr>
              <w:t>202</w:t>
            </w:r>
            <w:r w:rsidR="00660632">
              <w:rPr>
                <w:rFonts w:cs="Times New Roman"/>
                <w:szCs w:val="28"/>
              </w:rPr>
              <w:t>6</w:t>
            </w:r>
            <w:r w:rsidRPr="005174E6">
              <w:rPr>
                <w:rFonts w:cs="Times New Roman"/>
                <w:szCs w:val="28"/>
              </w:rPr>
              <w:t xml:space="preserve"> р.</w:t>
            </w:r>
          </w:p>
          <w:p w14:paraId="6CA65A97" w14:textId="77777777" w:rsidR="00DD7054" w:rsidRPr="005174E6" w:rsidRDefault="00DD7054" w:rsidP="009B09C3">
            <w:pPr>
              <w:tabs>
                <w:tab w:val="left" w:pos="3715"/>
              </w:tabs>
              <w:ind w:firstLine="0"/>
              <w:rPr>
                <w:rFonts w:cs="Times New Roman"/>
                <w:szCs w:val="28"/>
              </w:rPr>
            </w:pPr>
            <w:r w:rsidRPr="005174E6">
              <w:rPr>
                <w:rFonts w:cs="Times New Roman"/>
                <w:szCs w:val="28"/>
              </w:rPr>
              <w:t>Підпис</w:t>
            </w:r>
            <w:r w:rsidRPr="005174E6">
              <w:rPr>
                <w:rFonts w:cs="Times New Roman"/>
                <w:szCs w:val="28"/>
                <w:u w:val="single"/>
              </w:rPr>
              <w:t> </w:t>
            </w:r>
            <w:r w:rsidRPr="005174E6">
              <w:rPr>
                <w:rFonts w:cs="Times New Roman"/>
                <w:szCs w:val="28"/>
                <w:u w:val="single"/>
              </w:rPr>
              <w:tab/>
            </w:r>
          </w:p>
        </w:tc>
        <w:tc>
          <w:tcPr>
            <w:tcW w:w="4100" w:type="dxa"/>
          </w:tcPr>
          <w:p w14:paraId="49F0F282" w14:textId="77777777" w:rsidR="00DD7054" w:rsidRDefault="00DD7054" w:rsidP="009B09C3">
            <w:pPr>
              <w:pStyle w:val="a7"/>
              <w:spacing w:line="360" w:lineRule="auto"/>
              <w:ind w:firstLine="0"/>
              <w:rPr>
                <w:rFonts w:cs="Times New Roman"/>
                <w:b/>
                <w:noProof/>
                <w:szCs w:val="28"/>
                <w:lang w:val="uk-UA"/>
              </w:rPr>
            </w:pPr>
            <w:r w:rsidRPr="005174E6">
              <w:rPr>
                <w:rFonts w:cs="Times New Roman"/>
                <w:b/>
                <w:noProof/>
                <w:szCs w:val="28"/>
                <w:lang w:val="uk-UA"/>
              </w:rPr>
              <w:t xml:space="preserve">Викл. </w:t>
            </w:r>
            <w:r w:rsidR="00660632">
              <w:rPr>
                <w:rFonts w:cs="Times New Roman"/>
                <w:b/>
                <w:noProof/>
                <w:szCs w:val="28"/>
                <w:lang w:val="uk-UA"/>
              </w:rPr>
              <w:t>Лінчук Н. Л.</w:t>
            </w:r>
          </w:p>
          <w:p w14:paraId="44EE480B" w14:textId="2728E34F" w:rsidR="00660632" w:rsidRPr="005174E6" w:rsidRDefault="00660632" w:rsidP="009B09C3">
            <w:pPr>
              <w:pStyle w:val="a7"/>
              <w:spacing w:line="360" w:lineRule="auto"/>
              <w:ind w:firstLine="0"/>
              <w:rPr>
                <w:rFonts w:cs="Times New Roman"/>
                <w:b/>
                <w:noProof/>
                <w:szCs w:val="28"/>
                <w:lang w:val="uk-UA"/>
              </w:rPr>
            </w:pPr>
            <w:r>
              <w:rPr>
                <w:rFonts w:cs="Times New Roman"/>
                <w:b/>
                <w:noProof/>
                <w:szCs w:val="28"/>
                <w:lang w:val="uk-UA"/>
              </w:rPr>
              <w:t>Викл. Александра Н. В.</w:t>
            </w:r>
          </w:p>
        </w:tc>
      </w:tr>
    </w:tbl>
    <w:p w14:paraId="590808B9" w14:textId="410C207C" w:rsidR="00DD7054" w:rsidRPr="005174E6" w:rsidRDefault="00DD7054" w:rsidP="00DD7054">
      <w:pPr>
        <w:tabs>
          <w:tab w:val="left" w:pos="3261"/>
          <w:tab w:val="left" w:pos="5245"/>
        </w:tabs>
        <w:spacing w:before="720"/>
        <w:ind w:firstLine="0"/>
        <w:contextualSpacing w:val="0"/>
        <w:rPr>
          <w:rFonts w:cs="Times New Roman"/>
          <w:bCs/>
          <w:szCs w:val="28"/>
        </w:rPr>
      </w:pPr>
      <w:r w:rsidRPr="005174E6">
        <w:rPr>
          <w:rFonts w:cs="Times New Roman"/>
          <w:b/>
          <w:szCs w:val="28"/>
        </w:rPr>
        <w:t>Робота захищена «</w:t>
      </w:r>
      <w:r w:rsidRPr="005174E6">
        <w:rPr>
          <w:rFonts w:cs="Times New Roman"/>
          <w:szCs w:val="28"/>
          <w:u w:val="single"/>
        </w:rPr>
        <w:tab/>
        <w:t> </w:t>
      </w:r>
      <w:r w:rsidRPr="005174E6">
        <w:rPr>
          <w:rFonts w:cs="Times New Roman"/>
          <w:b/>
          <w:szCs w:val="28"/>
        </w:rPr>
        <w:t xml:space="preserve">» </w:t>
      </w:r>
      <w:r w:rsidRPr="005174E6">
        <w:rPr>
          <w:rFonts w:cs="Times New Roman"/>
          <w:szCs w:val="28"/>
          <w:u w:val="single"/>
        </w:rPr>
        <w:tab/>
        <w:t> </w:t>
      </w:r>
      <w:r w:rsidRPr="005174E6">
        <w:rPr>
          <w:rFonts w:cs="Times New Roman"/>
          <w:b/>
          <w:szCs w:val="28"/>
        </w:rPr>
        <w:t xml:space="preserve"> 202</w:t>
      </w:r>
      <w:r w:rsidR="00660632">
        <w:rPr>
          <w:rFonts w:cs="Times New Roman"/>
          <w:b/>
          <w:szCs w:val="28"/>
        </w:rPr>
        <w:t>6</w:t>
      </w:r>
      <w:r w:rsidRPr="005174E6">
        <w:rPr>
          <w:rFonts w:cs="Times New Roman"/>
          <w:b/>
          <w:szCs w:val="28"/>
        </w:rPr>
        <w:t xml:space="preserve"> р. </w:t>
      </w:r>
    </w:p>
    <w:p w14:paraId="24438517" w14:textId="77777777" w:rsidR="00DD7054" w:rsidRPr="005174E6" w:rsidRDefault="00DD7054" w:rsidP="00DD7054">
      <w:pPr>
        <w:ind w:firstLine="0"/>
        <w:rPr>
          <w:rFonts w:cs="Times New Roman"/>
          <w:bCs/>
          <w:szCs w:val="28"/>
        </w:rPr>
      </w:pPr>
      <w:r w:rsidRPr="005174E6">
        <w:rPr>
          <w:rFonts w:cs="Times New Roman"/>
          <w:b/>
          <w:szCs w:val="28"/>
        </w:rPr>
        <w:t>з оцінкою «</w:t>
      </w:r>
      <w:r w:rsidRPr="005174E6">
        <w:rPr>
          <w:rFonts w:cs="Times New Roman"/>
          <w:szCs w:val="28"/>
          <w:u w:val="single"/>
        </w:rPr>
        <w:tab/>
        <w:t> </w:t>
      </w:r>
      <w:r w:rsidRPr="005174E6">
        <w:rPr>
          <w:rFonts w:cs="Times New Roman"/>
          <w:b/>
          <w:szCs w:val="28"/>
        </w:rPr>
        <w:t>/</w:t>
      </w:r>
      <w:r w:rsidRPr="005174E6">
        <w:rPr>
          <w:rFonts w:cs="Times New Roman"/>
          <w:szCs w:val="28"/>
          <w:u w:val="single"/>
        </w:rPr>
        <w:tab/>
        <w:t> </w:t>
      </w:r>
      <w:r w:rsidRPr="005174E6">
        <w:rPr>
          <w:rFonts w:cs="Times New Roman"/>
          <w:b/>
          <w:szCs w:val="28"/>
        </w:rPr>
        <w:t>/</w:t>
      </w:r>
      <w:r w:rsidRPr="005174E6">
        <w:rPr>
          <w:rFonts w:cs="Times New Roman"/>
          <w:szCs w:val="28"/>
          <w:u w:val="single"/>
        </w:rPr>
        <w:tab/>
        <w:t> </w:t>
      </w:r>
      <w:r w:rsidRPr="005174E6">
        <w:rPr>
          <w:rFonts w:cs="Times New Roman"/>
          <w:b/>
          <w:szCs w:val="28"/>
        </w:rPr>
        <w:t>»</w:t>
      </w:r>
    </w:p>
    <w:p w14:paraId="4D557BB3" w14:textId="77777777" w:rsidR="00DD7054" w:rsidRPr="005174E6" w:rsidRDefault="00DD7054" w:rsidP="00DD7054">
      <w:pPr>
        <w:tabs>
          <w:tab w:val="left" w:pos="2977"/>
          <w:tab w:val="left" w:pos="9355"/>
        </w:tabs>
        <w:ind w:firstLine="0"/>
        <w:rPr>
          <w:rFonts w:cs="Times New Roman"/>
          <w:szCs w:val="28"/>
          <w:u w:val="single"/>
        </w:rPr>
      </w:pPr>
      <w:r w:rsidRPr="005174E6">
        <w:rPr>
          <w:rFonts w:cs="Times New Roman"/>
          <w:b/>
          <w:szCs w:val="28"/>
        </w:rPr>
        <w:t>Підписи членів комісії</w:t>
      </w:r>
      <w:r>
        <w:rPr>
          <w:rFonts w:cs="Times New Roman"/>
          <w:b/>
          <w:szCs w:val="28"/>
        </w:rPr>
        <w:tab/>
      </w:r>
      <w:r w:rsidRPr="005174E6">
        <w:rPr>
          <w:rFonts w:cs="Times New Roman"/>
          <w:szCs w:val="28"/>
          <w:u w:val="single"/>
        </w:rPr>
        <w:t> </w:t>
      </w:r>
      <w:r w:rsidRPr="005174E6">
        <w:rPr>
          <w:rFonts w:cs="Times New Roman"/>
          <w:szCs w:val="28"/>
          <w:u w:val="single"/>
        </w:rPr>
        <w:tab/>
      </w:r>
    </w:p>
    <w:p w14:paraId="637772A5" w14:textId="77777777" w:rsidR="00DD7054" w:rsidRPr="005174E6" w:rsidRDefault="00DD7054" w:rsidP="00DD7054">
      <w:pPr>
        <w:tabs>
          <w:tab w:val="left" w:pos="2977"/>
          <w:tab w:val="left" w:pos="9355"/>
        </w:tabs>
        <w:ind w:firstLine="0"/>
        <w:rPr>
          <w:bCs/>
          <w:szCs w:val="28"/>
          <w:u w:val="single"/>
        </w:rPr>
      </w:pPr>
      <w:r w:rsidRPr="005174E6">
        <w:rPr>
          <w:rFonts w:cs="Times New Roman"/>
          <w:szCs w:val="28"/>
        </w:rPr>
        <w:tab/>
      </w:r>
      <w:r w:rsidRPr="005174E6">
        <w:rPr>
          <w:rFonts w:cs="Times New Roman"/>
          <w:szCs w:val="28"/>
          <w:u w:val="single"/>
        </w:rPr>
        <w:tab/>
      </w:r>
    </w:p>
    <w:p w14:paraId="7875FE01" w14:textId="77777777" w:rsidR="00DD7054" w:rsidRDefault="00DD7054" w:rsidP="00635A9E">
      <w:pPr>
        <w:ind w:firstLine="0"/>
        <w:rPr>
          <w:szCs w:val="28"/>
        </w:rPr>
      </w:pPr>
    </w:p>
    <w:p w14:paraId="619E52F0" w14:textId="044FA072" w:rsidR="00DD7054" w:rsidRDefault="00DD7054" w:rsidP="000157BA">
      <w:pPr>
        <w:ind w:firstLine="0"/>
        <w:jc w:val="center"/>
        <w:rPr>
          <w:szCs w:val="28"/>
        </w:rPr>
      </w:pPr>
      <w:r w:rsidRPr="005174E6">
        <w:rPr>
          <w:szCs w:val="28"/>
        </w:rPr>
        <w:t>Ужгород 202</w:t>
      </w:r>
      <w:r w:rsidR="00660632">
        <w:rPr>
          <w:szCs w:val="28"/>
        </w:rPr>
        <w:t>6</w:t>
      </w:r>
    </w:p>
    <w:p w14:paraId="11E0B4A8" w14:textId="77777777" w:rsidR="00DD7054" w:rsidRPr="005174E6" w:rsidRDefault="00DD7054" w:rsidP="00DD7054">
      <w:pPr>
        <w:ind w:firstLine="0"/>
        <w:sectPr w:rsidR="00DD7054" w:rsidRPr="005174E6" w:rsidSect="00712FBC">
          <w:headerReference w:type="default" r:id="rId9"/>
          <w:headerReference w:type="first" r:id="rId10"/>
          <w:pgSz w:w="11906" w:h="16838"/>
          <w:pgMar w:top="1134" w:right="567" w:bottom="1134" w:left="1418" w:header="709" w:footer="708" w:gutter="0"/>
          <w:cols w:space="708"/>
          <w:docGrid w:linePitch="381"/>
        </w:sectPr>
      </w:pPr>
    </w:p>
    <w:p w14:paraId="747F40FC" w14:textId="77777777" w:rsidR="00B14411" w:rsidRPr="00712FBC" w:rsidRDefault="00896E83" w:rsidP="00575E32">
      <w:pPr>
        <w:ind w:firstLine="0"/>
        <w:jc w:val="center"/>
      </w:pPr>
      <w:r w:rsidRPr="00712FBC">
        <w:lastRenderedPageBreak/>
        <w:t>ЗМІСТ</w:t>
      </w:r>
    </w:p>
    <w:p w14:paraId="50ECE6FA" w14:textId="77777777" w:rsidR="00353B2A" w:rsidRDefault="00353B2A" w:rsidP="00DD7054">
      <w:pPr>
        <w:pStyle w:val="11"/>
      </w:pPr>
      <w:r>
        <w:t>ВСТУП</w:t>
      </w:r>
      <w:r>
        <w:tab/>
      </w:r>
      <w:r w:rsidR="00446E8F">
        <w:t>4</w:t>
      </w:r>
    </w:p>
    <w:bookmarkStart w:id="0" w:name="_Toc324189101"/>
    <w:p w14:paraId="503A7E17" w14:textId="5A7042D1" w:rsidR="00531C0D" w:rsidRDefault="00061C9D">
      <w:pPr>
        <w:pStyle w:val="11"/>
        <w:rPr>
          <w:rFonts w:asciiTheme="minorHAnsi" w:eastAsiaTheme="minorEastAsia" w:hAnsiTheme="minorHAnsi" w:cstheme="minorBidi"/>
          <w:iCs w:val="0"/>
          <w:noProof/>
          <w:kern w:val="2"/>
          <w:sz w:val="24"/>
          <w:lang w:eastAsia="uk-UA"/>
          <w14:ligatures w14:val="standardContextual"/>
        </w:rPr>
      </w:pPr>
      <w:r>
        <w:rPr>
          <w:iCs w:val="0"/>
        </w:rPr>
        <w:fldChar w:fldCharType="begin"/>
      </w:r>
      <w:r>
        <w:rPr>
          <w:iCs w:val="0"/>
        </w:rPr>
        <w:instrText xml:space="preserve"> TOC \o "1-3" \h \z \u </w:instrText>
      </w:r>
      <w:r>
        <w:rPr>
          <w:iCs w:val="0"/>
        </w:rPr>
        <w:fldChar w:fldCharType="separate"/>
      </w:r>
      <w:hyperlink w:anchor="_Toc228224838" w:history="1">
        <w:r w:rsidR="00531C0D" w:rsidRPr="000912CB">
          <w:rPr>
            <w:rStyle w:val="ac"/>
            <w:noProof/>
          </w:rPr>
          <w:t>1 ТЕОРЕТИЧНА ЧАСТИНА</w:t>
        </w:r>
        <w:r w:rsidR="00531C0D">
          <w:rPr>
            <w:noProof/>
            <w:webHidden/>
          </w:rPr>
          <w:tab/>
        </w:r>
        <w:r w:rsidR="00531C0D">
          <w:rPr>
            <w:noProof/>
            <w:webHidden/>
          </w:rPr>
          <w:fldChar w:fldCharType="begin"/>
        </w:r>
        <w:r w:rsidR="00531C0D">
          <w:rPr>
            <w:noProof/>
            <w:webHidden/>
          </w:rPr>
          <w:instrText xml:space="preserve"> PAGEREF _Toc228224838 \h </w:instrText>
        </w:r>
        <w:r w:rsidR="00531C0D">
          <w:rPr>
            <w:noProof/>
            <w:webHidden/>
          </w:rPr>
        </w:r>
        <w:r w:rsidR="00531C0D">
          <w:rPr>
            <w:noProof/>
            <w:webHidden/>
          </w:rPr>
          <w:fldChar w:fldCharType="separate"/>
        </w:r>
        <w:r w:rsidR="00531C0D">
          <w:rPr>
            <w:noProof/>
            <w:webHidden/>
          </w:rPr>
          <w:t>4</w:t>
        </w:r>
        <w:r w:rsidR="00531C0D">
          <w:rPr>
            <w:noProof/>
            <w:webHidden/>
          </w:rPr>
          <w:fldChar w:fldCharType="end"/>
        </w:r>
      </w:hyperlink>
    </w:p>
    <w:p w14:paraId="6F04133E" w14:textId="28E8C837"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39" w:history="1">
        <w:r w:rsidR="00531C0D" w:rsidRPr="000912CB">
          <w:rPr>
            <w:rStyle w:val="ac"/>
            <w:noProof/>
          </w:rPr>
          <w:t>1.1 Програма для роботи з нотатками</w:t>
        </w:r>
        <w:r w:rsidR="00531C0D">
          <w:rPr>
            <w:noProof/>
            <w:webHidden/>
          </w:rPr>
          <w:tab/>
        </w:r>
        <w:r w:rsidR="00531C0D">
          <w:rPr>
            <w:noProof/>
            <w:webHidden/>
          </w:rPr>
          <w:fldChar w:fldCharType="begin"/>
        </w:r>
        <w:r w:rsidR="00531C0D">
          <w:rPr>
            <w:noProof/>
            <w:webHidden/>
          </w:rPr>
          <w:instrText xml:space="preserve"> PAGEREF _Toc228224839 \h </w:instrText>
        </w:r>
        <w:r w:rsidR="00531C0D">
          <w:rPr>
            <w:noProof/>
            <w:webHidden/>
          </w:rPr>
        </w:r>
        <w:r w:rsidR="00531C0D">
          <w:rPr>
            <w:noProof/>
            <w:webHidden/>
          </w:rPr>
          <w:fldChar w:fldCharType="separate"/>
        </w:r>
        <w:r w:rsidR="00531C0D">
          <w:rPr>
            <w:noProof/>
            <w:webHidden/>
          </w:rPr>
          <w:t>4</w:t>
        </w:r>
        <w:r w:rsidR="00531C0D">
          <w:rPr>
            <w:noProof/>
            <w:webHidden/>
          </w:rPr>
          <w:fldChar w:fldCharType="end"/>
        </w:r>
      </w:hyperlink>
    </w:p>
    <w:p w14:paraId="0A631807" w14:textId="415FBE7E"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40" w:history="1">
        <w:r w:rsidR="00531C0D" w:rsidRPr="000912CB">
          <w:rPr>
            <w:rStyle w:val="ac"/>
            <w:noProof/>
          </w:rPr>
          <w:t>1.2 Огляд аналогів</w:t>
        </w:r>
        <w:r w:rsidR="00531C0D">
          <w:rPr>
            <w:noProof/>
            <w:webHidden/>
          </w:rPr>
          <w:tab/>
        </w:r>
        <w:r w:rsidR="00531C0D">
          <w:rPr>
            <w:noProof/>
            <w:webHidden/>
          </w:rPr>
          <w:fldChar w:fldCharType="begin"/>
        </w:r>
        <w:r w:rsidR="00531C0D">
          <w:rPr>
            <w:noProof/>
            <w:webHidden/>
          </w:rPr>
          <w:instrText xml:space="preserve"> PAGEREF _Toc228224840 \h </w:instrText>
        </w:r>
        <w:r w:rsidR="00531C0D">
          <w:rPr>
            <w:noProof/>
            <w:webHidden/>
          </w:rPr>
        </w:r>
        <w:r w:rsidR="00531C0D">
          <w:rPr>
            <w:noProof/>
            <w:webHidden/>
          </w:rPr>
          <w:fldChar w:fldCharType="separate"/>
        </w:r>
        <w:r w:rsidR="00531C0D">
          <w:rPr>
            <w:noProof/>
            <w:webHidden/>
          </w:rPr>
          <w:t>4</w:t>
        </w:r>
        <w:r w:rsidR="00531C0D">
          <w:rPr>
            <w:noProof/>
            <w:webHidden/>
          </w:rPr>
          <w:fldChar w:fldCharType="end"/>
        </w:r>
      </w:hyperlink>
    </w:p>
    <w:p w14:paraId="169D8A9B" w14:textId="71A00D0A"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41" w:history="1">
        <w:r w:rsidR="00531C0D" w:rsidRPr="000912CB">
          <w:rPr>
            <w:rStyle w:val="ac"/>
            <w:noProof/>
          </w:rPr>
          <w:t>1.3 Опис предметної області та постановка задачі</w:t>
        </w:r>
        <w:r w:rsidR="00531C0D">
          <w:rPr>
            <w:noProof/>
            <w:webHidden/>
          </w:rPr>
          <w:tab/>
        </w:r>
        <w:r w:rsidR="00531C0D">
          <w:rPr>
            <w:noProof/>
            <w:webHidden/>
          </w:rPr>
          <w:fldChar w:fldCharType="begin"/>
        </w:r>
        <w:r w:rsidR="00531C0D">
          <w:rPr>
            <w:noProof/>
            <w:webHidden/>
          </w:rPr>
          <w:instrText xml:space="preserve"> PAGEREF _Toc228224841 \h </w:instrText>
        </w:r>
        <w:r w:rsidR="00531C0D">
          <w:rPr>
            <w:noProof/>
            <w:webHidden/>
          </w:rPr>
        </w:r>
        <w:r w:rsidR="00531C0D">
          <w:rPr>
            <w:noProof/>
            <w:webHidden/>
          </w:rPr>
          <w:fldChar w:fldCharType="separate"/>
        </w:r>
        <w:r w:rsidR="00531C0D">
          <w:rPr>
            <w:noProof/>
            <w:webHidden/>
          </w:rPr>
          <w:t>7</w:t>
        </w:r>
        <w:r w:rsidR="00531C0D">
          <w:rPr>
            <w:noProof/>
            <w:webHidden/>
          </w:rPr>
          <w:fldChar w:fldCharType="end"/>
        </w:r>
      </w:hyperlink>
    </w:p>
    <w:p w14:paraId="34DB096B" w14:textId="285AA941"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42" w:history="1">
        <w:r w:rsidR="00531C0D" w:rsidRPr="000912CB">
          <w:rPr>
            <w:rStyle w:val="ac"/>
            <w:noProof/>
          </w:rPr>
          <w:t>1.4 Огляд засобів розробки</w:t>
        </w:r>
        <w:r w:rsidR="00531C0D">
          <w:rPr>
            <w:noProof/>
            <w:webHidden/>
          </w:rPr>
          <w:tab/>
        </w:r>
        <w:r w:rsidR="00531C0D">
          <w:rPr>
            <w:noProof/>
            <w:webHidden/>
          </w:rPr>
          <w:fldChar w:fldCharType="begin"/>
        </w:r>
        <w:r w:rsidR="00531C0D">
          <w:rPr>
            <w:noProof/>
            <w:webHidden/>
          </w:rPr>
          <w:instrText xml:space="preserve"> PAGEREF _Toc228224842 \h </w:instrText>
        </w:r>
        <w:r w:rsidR="00531C0D">
          <w:rPr>
            <w:noProof/>
            <w:webHidden/>
          </w:rPr>
        </w:r>
        <w:r w:rsidR="00531C0D">
          <w:rPr>
            <w:noProof/>
            <w:webHidden/>
          </w:rPr>
          <w:fldChar w:fldCharType="separate"/>
        </w:r>
        <w:r w:rsidR="00531C0D">
          <w:rPr>
            <w:noProof/>
            <w:webHidden/>
          </w:rPr>
          <w:t>8</w:t>
        </w:r>
        <w:r w:rsidR="00531C0D">
          <w:rPr>
            <w:noProof/>
            <w:webHidden/>
          </w:rPr>
          <w:fldChar w:fldCharType="end"/>
        </w:r>
      </w:hyperlink>
    </w:p>
    <w:p w14:paraId="52050EAF" w14:textId="7EB70215"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43" w:history="1">
        <w:r w:rsidR="00531C0D" w:rsidRPr="000912CB">
          <w:rPr>
            <w:rStyle w:val="ac"/>
            <w:noProof/>
            <w:lang w:val="en-US"/>
          </w:rPr>
          <w:t>1.5</w:t>
        </w:r>
        <w:r w:rsidR="00531C0D" w:rsidRPr="000912CB">
          <w:rPr>
            <w:rStyle w:val="ac"/>
            <w:noProof/>
          </w:rPr>
          <w:t xml:space="preserve"> Обґрунтування вибору методу розв’язку задачі</w:t>
        </w:r>
        <w:r w:rsidR="00531C0D">
          <w:rPr>
            <w:noProof/>
            <w:webHidden/>
          </w:rPr>
          <w:tab/>
        </w:r>
        <w:r w:rsidR="00531C0D">
          <w:rPr>
            <w:noProof/>
            <w:webHidden/>
          </w:rPr>
          <w:fldChar w:fldCharType="begin"/>
        </w:r>
        <w:r w:rsidR="00531C0D">
          <w:rPr>
            <w:noProof/>
            <w:webHidden/>
          </w:rPr>
          <w:instrText xml:space="preserve"> PAGEREF _Toc228224843 \h </w:instrText>
        </w:r>
        <w:r w:rsidR="00531C0D">
          <w:rPr>
            <w:noProof/>
            <w:webHidden/>
          </w:rPr>
        </w:r>
        <w:r w:rsidR="00531C0D">
          <w:rPr>
            <w:noProof/>
            <w:webHidden/>
          </w:rPr>
          <w:fldChar w:fldCharType="separate"/>
        </w:r>
        <w:r w:rsidR="00531C0D">
          <w:rPr>
            <w:noProof/>
            <w:webHidden/>
          </w:rPr>
          <w:t>10</w:t>
        </w:r>
        <w:r w:rsidR="00531C0D">
          <w:rPr>
            <w:noProof/>
            <w:webHidden/>
          </w:rPr>
          <w:fldChar w:fldCharType="end"/>
        </w:r>
      </w:hyperlink>
    </w:p>
    <w:p w14:paraId="27112DFC" w14:textId="6A90C421"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44" w:history="1">
        <w:r w:rsidR="00531C0D" w:rsidRPr="000912CB">
          <w:rPr>
            <w:rStyle w:val="ac"/>
            <w:noProof/>
          </w:rPr>
          <w:t>2 ПРАКТИЧНА ЧАСТИНА</w:t>
        </w:r>
        <w:r w:rsidR="00531C0D">
          <w:rPr>
            <w:noProof/>
            <w:webHidden/>
          </w:rPr>
          <w:tab/>
        </w:r>
        <w:r w:rsidR="00531C0D">
          <w:rPr>
            <w:noProof/>
            <w:webHidden/>
          </w:rPr>
          <w:fldChar w:fldCharType="begin"/>
        </w:r>
        <w:r w:rsidR="00531C0D">
          <w:rPr>
            <w:noProof/>
            <w:webHidden/>
          </w:rPr>
          <w:instrText xml:space="preserve"> PAGEREF _Toc228224844 \h </w:instrText>
        </w:r>
        <w:r w:rsidR="00531C0D">
          <w:rPr>
            <w:noProof/>
            <w:webHidden/>
          </w:rPr>
        </w:r>
        <w:r w:rsidR="00531C0D">
          <w:rPr>
            <w:noProof/>
            <w:webHidden/>
          </w:rPr>
          <w:fldChar w:fldCharType="separate"/>
        </w:r>
        <w:r w:rsidR="00531C0D">
          <w:rPr>
            <w:noProof/>
            <w:webHidden/>
          </w:rPr>
          <w:t>11</w:t>
        </w:r>
        <w:r w:rsidR="00531C0D">
          <w:rPr>
            <w:noProof/>
            <w:webHidden/>
          </w:rPr>
          <w:fldChar w:fldCharType="end"/>
        </w:r>
      </w:hyperlink>
    </w:p>
    <w:p w14:paraId="591DF14A" w14:textId="62A69A30"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45" w:history="1">
        <w:r w:rsidR="00531C0D" w:rsidRPr="000912CB">
          <w:rPr>
            <w:rStyle w:val="ac"/>
            <w:noProof/>
          </w:rPr>
          <w:t>2.1 Проєктна частина</w:t>
        </w:r>
        <w:r w:rsidR="00531C0D">
          <w:rPr>
            <w:noProof/>
            <w:webHidden/>
          </w:rPr>
          <w:tab/>
        </w:r>
        <w:r w:rsidR="00531C0D">
          <w:rPr>
            <w:noProof/>
            <w:webHidden/>
          </w:rPr>
          <w:fldChar w:fldCharType="begin"/>
        </w:r>
        <w:r w:rsidR="00531C0D">
          <w:rPr>
            <w:noProof/>
            <w:webHidden/>
          </w:rPr>
          <w:instrText xml:space="preserve"> PAGEREF _Toc228224845 \h </w:instrText>
        </w:r>
        <w:r w:rsidR="00531C0D">
          <w:rPr>
            <w:noProof/>
            <w:webHidden/>
          </w:rPr>
        </w:r>
        <w:r w:rsidR="00531C0D">
          <w:rPr>
            <w:noProof/>
            <w:webHidden/>
          </w:rPr>
          <w:fldChar w:fldCharType="separate"/>
        </w:r>
        <w:r w:rsidR="00531C0D">
          <w:rPr>
            <w:noProof/>
            <w:webHidden/>
          </w:rPr>
          <w:t>11</w:t>
        </w:r>
        <w:r w:rsidR="00531C0D">
          <w:rPr>
            <w:noProof/>
            <w:webHidden/>
          </w:rPr>
          <w:fldChar w:fldCharType="end"/>
        </w:r>
      </w:hyperlink>
    </w:p>
    <w:p w14:paraId="6CBE8E6E" w14:textId="46E9AE4D"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46" w:history="1">
        <w:r w:rsidR="00531C0D" w:rsidRPr="000912CB">
          <w:rPr>
            <w:rStyle w:val="ac"/>
            <w:noProof/>
          </w:rPr>
          <w:t>2.1.1 Інформаційна структура моделі</w:t>
        </w:r>
        <w:r w:rsidR="00531C0D">
          <w:rPr>
            <w:noProof/>
            <w:webHidden/>
          </w:rPr>
          <w:tab/>
        </w:r>
        <w:r w:rsidR="00531C0D">
          <w:rPr>
            <w:noProof/>
            <w:webHidden/>
          </w:rPr>
          <w:fldChar w:fldCharType="begin"/>
        </w:r>
        <w:r w:rsidR="00531C0D">
          <w:rPr>
            <w:noProof/>
            <w:webHidden/>
          </w:rPr>
          <w:instrText xml:space="preserve"> PAGEREF _Toc228224846 \h </w:instrText>
        </w:r>
        <w:r w:rsidR="00531C0D">
          <w:rPr>
            <w:noProof/>
            <w:webHidden/>
          </w:rPr>
        </w:r>
        <w:r w:rsidR="00531C0D">
          <w:rPr>
            <w:noProof/>
            <w:webHidden/>
          </w:rPr>
          <w:fldChar w:fldCharType="separate"/>
        </w:r>
        <w:r w:rsidR="00531C0D">
          <w:rPr>
            <w:noProof/>
            <w:webHidden/>
          </w:rPr>
          <w:t>11</w:t>
        </w:r>
        <w:r w:rsidR="00531C0D">
          <w:rPr>
            <w:noProof/>
            <w:webHidden/>
          </w:rPr>
          <w:fldChar w:fldCharType="end"/>
        </w:r>
      </w:hyperlink>
    </w:p>
    <w:p w14:paraId="656AF70A" w14:textId="1422CF56"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47" w:history="1">
        <w:r w:rsidR="00531C0D" w:rsidRPr="000912CB">
          <w:rPr>
            <w:rStyle w:val="ac"/>
            <w:noProof/>
          </w:rPr>
          <w:t>2.1.2 Опис алгоритмічних рішень</w:t>
        </w:r>
        <w:r w:rsidR="00531C0D">
          <w:rPr>
            <w:noProof/>
            <w:webHidden/>
          </w:rPr>
          <w:tab/>
        </w:r>
        <w:r w:rsidR="00531C0D">
          <w:rPr>
            <w:noProof/>
            <w:webHidden/>
          </w:rPr>
          <w:fldChar w:fldCharType="begin"/>
        </w:r>
        <w:r w:rsidR="00531C0D">
          <w:rPr>
            <w:noProof/>
            <w:webHidden/>
          </w:rPr>
          <w:instrText xml:space="preserve"> PAGEREF _Toc228224847 \h </w:instrText>
        </w:r>
        <w:r w:rsidR="00531C0D">
          <w:rPr>
            <w:noProof/>
            <w:webHidden/>
          </w:rPr>
        </w:r>
        <w:r w:rsidR="00531C0D">
          <w:rPr>
            <w:noProof/>
            <w:webHidden/>
          </w:rPr>
          <w:fldChar w:fldCharType="separate"/>
        </w:r>
        <w:r w:rsidR="00531C0D">
          <w:rPr>
            <w:noProof/>
            <w:webHidden/>
          </w:rPr>
          <w:t>13</w:t>
        </w:r>
        <w:r w:rsidR="00531C0D">
          <w:rPr>
            <w:noProof/>
            <w:webHidden/>
          </w:rPr>
          <w:fldChar w:fldCharType="end"/>
        </w:r>
      </w:hyperlink>
    </w:p>
    <w:p w14:paraId="539415D2" w14:textId="33C83F0B"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48" w:history="1">
        <w:r w:rsidR="00531C0D" w:rsidRPr="000912CB">
          <w:rPr>
            <w:rStyle w:val="ac"/>
            <w:noProof/>
          </w:rPr>
          <w:t>2.1.3 Функціональні частини програми</w:t>
        </w:r>
        <w:r w:rsidR="00531C0D">
          <w:rPr>
            <w:noProof/>
            <w:webHidden/>
          </w:rPr>
          <w:tab/>
        </w:r>
        <w:r w:rsidR="00531C0D">
          <w:rPr>
            <w:noProof/>
            <w:webHidden/>
          </w:rPr>
          <w:fldChar w:fldCharType="begin"/>
        </w:r>
        <w:r w:rsidR="00531C0D">
          <w:rPr>
            <w:noProof/>
            <w:webHidden/>
          </w:rPr>
          <w:instrText xml:space="preserve"> PAGEREF _Toc228224848 \h </w:instrText>
        </w:r>
        <w:r w:rsidR="00531C0D">
          <w:rPr>
            <w:noProof/>
            <w:webHidden/>
          </w:rPr>
        </w:r>
        <w:r w:rsidR="00531C0D">
          <w:rPr>
            <w:noProof/>
            <w:webHidden/>
          </w:rPr>
          <w:fldChar w:fldCharType="separate"/>
        </w:r>
        <w:r w:rsidR="00531C0D">
          <w:rPr>
            <w:noProof/>
            <w:webHidden/>
          </w:rPr>
          <w:t>14</w:t>
        </w:r>
        <w:r w:rsidR="00531C0D">
          <w:rPr>
            <w:noProof/>
            <w:webHidden/>
          </w:rPr>
          <w:fldChar w:fldCharType="end"/>
        </w:r>
      </w:hyperlink>
    </w:p>
    <w:p w14:paraId="7315F54C" w14:textId="11EE4C9F"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49" w:history="1">
        <w:r w:rsidR="00531C0D" w:rsidRPr="000912CB">
          <w:rPr>
            <w:rStyle w:val="ac"/>
            <w:noProof/>
          </w:rPr>
          <w:t>2.1.4 Фізична структура проєкту</w:t>
        </w:r>
        <w:r w:rsidR="00531C0D">
          <w:rPr>
            <w:noProof/>
            <w:webHidden/>
          </w:rPr>
          <w:tab/>
        </w:r>
        <w:r w:rsidR="00531C0D">
          <w:rPr>
            <w:noProof/>
            <w:webHidden/>
          </w:rPr>
          <w:fldChar w:fldCharType="begin"/>
        </w:r>
        <w:r w:rsidR="00531C0D">
          <w:rPr>
            <w:noProof/>
            <w:webHidden/>
          </w:rPr>
          <w:instrText xml:space="preserve"> PAGEREF _Toc228224849 \h </w:instrText>
        </w:r>
        <w:r w:rsidR="00531C0D">
          <w:rPr>
            <w:noProof/>
            <w:webHidden/>
          </w:rPr>
        </w:r>
        <w:r w:rsidR="00531C0D">
          <w:rPr>
            <w:noProof/>
            <w:webHidden/>
          </w:rPr>
          <w:fldChar w:fldCharType="separate"/>
        </w:r>
        <w:r w:rsidR="00531C0D">
          <w:rPr>
            <w:noProof/>
            <w:webHidden/>
          </w:rPr>
          <w:t>15</w:t>
        </w:r>
        <w:r w:rsidR="00531C0D">
          <w:rPr>
            <w:noProof/>
            <w:webHidden/>
          </w:rPr>
          <w:fldChar w:fldCharType="end"/>
        </w:r>
      </w:hyperlink>
    </w:p>
    <w:p w14:paraId="2C7066E9" w14:textId="1ABCFFC6"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0" w:history="1">
        <w:r w:rsidR="00531C0D" w:rsidRPr="000912CB">
          <w:rPr>
            <w:rStyle w:val="ac"/>
            <w:noProof/>
          </w:rPr>
          <w:t>2.1.5 Опис структури даних та використаних змінних</w:t>
        </w:r>
        <w:r w:rsidR="00531C0D">
          <w:rPr>
            <w:noProof/>
            <w:webHidden/>
          </w:rPr>
          <w:tab/>
        </w:r>
        <w:r w:rsidR="00531C0D">
          <w:rPr>
            <w:noProof/>
            <w:webHidden/>
          </w:rPr>
          <w:fldChar w:fldCharType="begin"/>
        </w:r>
        <w:r w:rsidR="00531C0D">
          <w:rPr>
            <w:noProof/>
            <w:webHidden/>
          </w:rPr>
          <w:instrText xml:space="preserve"> PAGEREF _Toc228224850 \h </w:instrText>
        </w:r>
        <w:r w:rsidR="00531C0D">
          <w:rPr>
            <w:noProof/>
            <w:webHidden/>
          </w:rPr>
        </w:r>
        <w:r w:rsidR="00531C0D">
          <w:rPr>
            <w:noProof/>
            <w:webHidden/>
          </w:rPr>
          <w:fldChar w:fldCharType="separate"/>
        </w:r>
        <w:r w:rsidR="00531C0D">
          <w:rPr>
            <w:noProof/>
            <w:webHidden/>
          </w:rPr>
          <w:t>17</w:t>
        </w:r>
        <w:r w:rsidR="00531C0D">
          <w:rPr>
            <w:noProof/>
            <w:webHidden/>
          </w:rPr>
          <w:fldChar w:fldCharType="end"/>
        </w:r>
      </w:hyperlink>
    </w:p>
    <w:p w14:paraId="6F28CDB0" w14:textId="0C111825"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1" w:history="1">
        <w:r w:rsidR="00531C0D" w:rsidRPr="000912CB">
          <w:rPr>
            <w:rStyle w:val="ac"/>
            <w:noProof/>
          </w:rPr>
          <w:t>2.1.6 Тестування проєкту</w:t>
        </w:r>
        <w:r w:rsidR="00531C0D">
          <w:rPr>
            <w:noProof/>
            <w:webHidden/>
          </w:rPr>
          <w:tab/>
        </w:r>
        <w:r w:rsidR="00531C0D">
          <w:rPr>
            <w:noProof/>
            <w:webHidden/>
          </w:rPr>
          <w:fldChar w:fldCharType="begin"/>
        </w:r>
        <w:r w:rsidR="00531C0D">
          <w:rPr>
            <w:noProof/>
            <w:webHidden/>
          </w:rPr>
          <w:instrText xml:space="preserve"> PAGEREF _Toc228224851 \h </w:instrText>
        </w:r>
        <w:r w:rsidR="00531C0D">
          <w:rPr>
            <w:noProof/>
            <w:webHidden/>
          </w:rPr>
        </w:r>
        <w:r w:rsidR="00531C0D">
          <w:rPr>
            <w:noProof/>
            <w:webHidden/>
          </w:rPr>
          <w:fldChar w:fldCharType="separate"/>
        </w:r>
        <w:r w:rsidR="00531C0D">
          <w:rPr>
            <w:noProof/>
            <w:webHidden/>
          </w:rPr>
          <w:t>18</w:t>
        </w:r>
        <w:r w:rsidR="00531C0D">
          <w:rPr>
            <w:noProof/>
            <w:webHidden/>
          </w:rPr>
          <w:fldChar w:fldCharType="end"/>
        </w:r>
      </w:hyperlink>
    </w:p>
    <w:p w14:paraId="0B67B900" w14:textId="279E163B" w:rsidR="00531C0D" w:rsidRDefault="009B09C3">
      <w:pPr>
        <w:pStyle w:val="23"/>
        <w:rPr>
          <w:rFonts w:asciiTheme="minorHAnsi" w:eastAsiaTheme="minorEastAsia" w:hAnsiTheme="minorHAnsi"/>
          <w:bCs w:val="0"/>
          <w:noProof/>
          <w:kern w:val="2"/>
          <w:sz w:val="24"/>
          <w:szCs w:val="24"/>
          <w:lang w:eastAsia="uk-UA"/>
          <w14:ligatures w14:val="standardContextual"/>
        </w:rPr>
      </w:pPr>
      <w:hyperlink w:anchor="_Toc228224852" w:history="1">
        <w:r w:rsidR="00531C0D" w:rsidRPr="000912CB">
          <w:rPr>
            <w:rStyle w:val="ac"/>
            <w:noProof/>
          </w:rPr>
          <w:t>2.2 Експлуатаційна частина</w:t>
        </w:r>
        <w:r w:rsidR="00531C0D">
          <w:rPr>
            <w:noProof/>
            <w:webHidden/>
          </w:rPr>
          <w:tab/>
        </w:r>
        <w:r w:rsidR="00531C0D">
          <w:rPr>
            <w:noProof/>
            <w:webHidden/>
          </w:rPr>
          <w:fldChar w:fldCharType="begin"/>
        </w:r>
        <w:r w:rsidR="00531C0D">
          <w:rPr>
            <w:noProof/>
            <w:webHidden/>
          </w:rPr>
          <w:instrText xml:space="preserve"> PAGEREF _Toc228224852 \h </w:instrText>
        </w:r>
        <w:r w:rsidR="00531C0D">
          <w:rPr>
            <w:noProof/>
            <w:webHidden/>
          </w:rPr>
        </w:r>
        <w:r w:rsidR="00531C0D">
          <w:rPr>
            <w:noProof/>
            <w:webHidden/>
          </w:rPr>
          <w:fldChar w:fldCharType="separate"/>
        </w:r>
        <w:r w:rsidR="00531C0D">
          <w:rPr>
            <w:noProof/>
            <w:webHidden/>
          </w:rPr>
          <w:t>20</w:t>
        </w:r>
        <w:r w:rsidR="00531C0D">
          <w:rPr>
            <w:noProof/>
            <w:webHidden/>
          </w:rPr>
          <w:fldChar w:fldCharType="end"/>
        </w:r>
      </w:hyperlink>
    </w:p>
    <w:p w14:paraId="2530E362" w14:textId="65BE608C"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3" w:history="1">
        <w:r w:rsidR="00531C0D" w:rsidRPr="000912CB">
          <w:rPr>
            <w:rStyle w:val="ac"/>
            <w:noProof/>
          </w:rPr>
          <w:t>2.2.1 Вимоги до технічних засобів</w:t>
        </w:r>
        <w:r w:rsidR="00531C0D">
          <w:rPr>
            <w:noProof/>
            <w:webHidden/>
          </w:rPr>
          <w:tab/>
        </w:r>
        <w:r w:rsidR="00531C0D">
          <w:rPr>
            <w:noProof/>
            <w:webHidden/>
          </w:rPr>
          <w:fldChar w:fldCharType="begin"/>
        </w:r>
        <w:r w:rsidR="00531C0D">
          <w:rPr>
            <w:noProof/>
            <w:webHidden/>
          </w:rPr>
          <w:instrText xml:space="preserve"> PAGEREF _Toc228224853 \h </w:instrText>
        </w:r>
        <w:r w:rsidR="00531C0D">
          <w:rPr>
            <w:noProof/>
            <w:webHidden/>
          </w:rPr>
        </w:r>
        <w:r w:rsidR="00531C0D">
          <w:rPr>
            <w:noProof/>
            <w:webHidden/>
          </w:rPr>
          <w:fldChar w:fldCharType="separate"/>
        </w:r>
        <w:r w:rsidR="00531C0D">
          <w:rPr>
            <w:noProof/>
            <w:webHidden/>
          </w:rPr>
          <w:t>20</w:t>
        </w:r>
        <w:r w:rsidR="00531C0D">
          <w:rPr>
            <w:noProof/>
            <w:webHidden/>
          </w:rPr>
          <w:fldChar w:fldCharType="end"/>
        </w:r>
      </w:hyperlink>
    </w:p>
    <w:p w14:paraId="5F8FEAC9" w14:textId="0F4DDA25"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4" w:history="1">
        <w:r w:rsidR="00531C0D" w:rsidRPr="000912CB">
          <w:rPr>
            <w:rStyle w:val="ac"/>
            <w:noProof/>
          </w:rPr>
          <w:t>2.2.2 Склад інсталяційного пакету та інструкція</w:t>
        </w:r>
        <w:r w:rsidR="00531C0D">
          <w:rPr>
            <w:noProof/>
            <w:webHidden/>
          </w:rPr>
          <w:tab/>
        </w:r>
        <w:r w:rsidR="00531C0D">
          <w:rPr>
            <w:noProof/>
            <w:webHidden/>
          </w:rPr>
          <w:fldChar w:fldCharType="begin"/>
        </w:r>
        <w:r w:rsidR="00531C0D">
          <w:rPr>
            <w:noProof/>
            <w:webHidden/>
          </w:rPr>
          <w:instrText xml:space="preserve"> PAGEREF _Toc228224854 \h </w:instrText>
        </w:r>
        <w:r w:rsidR="00531C0D">
          <w:rPr>
            <w:noProof/>
            <w:webHidden/>
          </w:rPr>
        </w:r>
        <w:r w:rsidR="00531C0D">
          <w:rPr>
            <w:noProof/>
            <w:webHidden/>
          </w:rPr>
          <w:fldChar w:fldCharType="separate"/>
        </w:r>
        <w:r w:rsidR="00531C0D">
          <w:rPr>
            <w:noProof/>
            <w:webHidden/>
          </w:rPr>
          <w:t>21</w:t>
        </w:r>
        <w:r w:rsidR="00531C0D">
          <w:rPr>
            <w:noProof/>
            <w:webHidden/>
          </w:rPr>
          <w:fldChar w:fldCharType="end"/>
        </w:r>
      </w:hyperlink>
    </w:p>
    <w:p w14:paraId="2F2F0619" w14:textId="4BE86417"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5" w:history="1">
        <w:r w:rsidR="00531C0D" w:rsidRPr="000912CB">
          <w:rPr>
            <w:rStyle w:val="ac"/>
            <w:noProof/>
          </w:rPr>
          <w:t>2.2.3 опис інтерфейсу</w:t>
        </w:r>
        <w:r w:rsidR="00531C0D">
          <w:rPr>
            <w:noProof/>
            <w:webHidden/>
          </w:rPr>
          <w:tab/>
        </w:r>
        <w:r w:rsidR="00531C0D">
          <w:rPr>
            <w:noProof/>
            <w:webHidden/>
          </w:rPr>
          <w:fldChar w:fldCharType="begin"/>
        </w:r>
        <w:r w:rsidR="00531C0D">
          <w:rPr>
            <w:noProof/>
            <w:webHidden/>
          </w:rPr>
          <w:instrText xml:space="preserve"> PAGEREF _Toc228224855 \h </w:instrText>
        </w:r>
        <w:r w:rsidR="00531C0D">
          <w:rPr>
            <w:noProof/>
            <w:webHidden/>
          </w:rPr>
        </w:r>
        <w:r w:rsidR="00531C0D">
          <w:rPr>
            <w:noProof/>
            <w:webHidden/>
          </w:rPr>
          <w:fldChar w:fldCharType="separate"/>
        </w:r>
        <w:r w:rsidR="00531C0D">
          <w:rPr>
            <w:noProof/>
            <w:webHidden/>
          </w:rPr>
          <w:t>22</w:t>
        </w:r>
        <w:r w:rsidR="00531C0D">
          <w:rPr>
            <w:noProof/>
            <w:webHidden/>
          </w:rPr>
          <w:fldChar w:fldCharType="end"/>
        </w:r>
      </w:hyperlink>
    </w:p>
    <w:p w14:paraId="3A09C832" w14:textId="25F0C90A"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6" w:history="1">
        <w:r w:rsidR="00531C0D" w:rsidRPr="000912CB">
          <w:rPr>
            <w:rStyle w:val="ac"/>
            <w:noProof/>
          </w:rPr>
          <w:t>2.2.4 ієрархічна структура проєкту</w:t>
        </w:r>
        <w:r w:rsidR="00531C0D">
          <w:rPr>
            <w:noProof/>
            <w:webHidden/>
          </w:rPr>
          <w:tab/>
        </w:r>
        <w:r w:rsidR="00531C0D">
          <w:rPr>
            <w:noProof/>
            <w:webHidden/>
          </w:rPr>
          <w:fldChar w:fldCharType="begin"/>
        </w:r>
        <w:r w:rsidR="00531C0D">
          <w:rPr>
            <w:noProof/>
            <w:webHidden/>
          </w:rPr>
          <w:instrText xml:space="preserve"> PAGEREF _Toc228224856 \h </w:instrText>
        </w:r>
        <w:r w:rsidR="00531C0D">
          <w:rPr>
            <w:noProof/>
            <w:webHidden/>
          </w:rPr>
        </w:r>
        <w:r w:rsidR="00531C0D">
          <w:rPr>
            <w:noProof/>
            <w:webHidden/>
          </w:rPr>
          <w:fldChar w:fldCharType="separate"/>
        </w:r>
        <w:r w:rsidR="00531C0D">
          <w:rPr>
            <w:noProof/>
            <w:webHidden/>
          </w:rPr>
          <w:t>23</w:t>
        </w:r>
        <w:r w:rsidR="00531C0D">
          <w:rPr>
            <w:noProof/>
            <w:webHidden/>
          </w:rPr>
          <w:fldChar w:fldCharType="end"/>
        </w:r>
      </w:hyperlink>
    </w:p>
    <w:p w14:paraId="2451FB36" w14:textId="149F6969" w:rsidR="00531C0D" w:rsidRDefault="009B09C3">
      <w:pPr>
        <w:pStyle w:val="33"/>
        <w:rPr>
          <w:rFonts w:asciiTheme="minorHAnsi" w:eastAsiaTheme="minorEastAsia" w:hAnsiTheme="minorHAnsi"/>
          <w:noProof/>
          <w:kern w:val="2"/>
          <w:sz w:val="24"/>
          <w:szCs w:val="24"/>
          <w:lang w:eastAsia="uk-UA"/>
          <w14:ligatures w14:val="standardContextual"/>
        </w:rPr>
      </w:pPr>
      <w:hyperlink w:anchor="_Toc228224857" w:history="1">
        <w:r w:rsidR="00531C0D" w:rsidRPr="000912CB">
          <w:rPr>
            <w:rStyle w:val="ac"/>
            <w:noProof/>
          </w:rPr>
          <w:t>2.2.5 керівництво користувача та приклади використання пп</w:t>
        </w:r>
        <w:r w:rsidR="00531C0D">
          <w:rPr>
            <w:noProof/>
            <w:webHidden/>
          </w:rPr>
          <w:tab/>
        </w:r>
        <w:r w:rsidR="00531C0D">
          <w:rPr>
            <w:noProof/>
            <w:webHidden/>
          </w:rPr>
          <w:fldChar w:fldCharType="begin"/>
        </w:r>
        <w:r w:rsidR="00531C0D">
          <w:rPr>
            <w:noProof/>
            <w:webHidden/>
          </w:rPr>
          <w:instrText xml:space="preserve"> PAGEREF _Toc228224857 \h </w:instrText>
        </w:r>
        <w:r w:rsidR="00531C0D">
          <w:rPr>
            <w:noProof/>
            <w:webHidden/>
          </w:rPr>
        </w:r>
        <w:r w:rsidR="00531C0D">
          <w:rPr>
            <w:noProof/>
            <w:webHidden/>
          </w:rPr>
          <w:fldChar w:fldCharType="separate"/>
        </w:r>
        <w:r w:rsidR="00531C0D">
          <w:rPr>
            <w:noProof/>
            <w:webHidden/>
          </w:rPr>
          <w:t>24</w:t>
        </w:r>
        <w:r w:rsidR="00531C0D">
          <w:rPr>
            <w:noProof/>
            <w:webHidden/>
          </w:rPr>
          <w:fldChar w:fldCharType="end"/>
        </w:r>
      </w:hyperlink>
    </w:p>
    <w:p w14:paraId="781F004F" w14:textId="662B6339"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58" w:history="1">
        <w:r w:rsidR="00531C0D" w:rsidRPr="000912CB">
          <w:rPr>
            <w:rStyle w:val="ac"/>
            <w:noProof/>
          </w:rPr>
          <w:t>ПЕРЕЛІК ВИКОРИСТАНИХ ДЖЕРЕЛ</w:t>
        </w:r>
        <w:r w:rsidR="00531C0D">
          <w:rPr>
            <w:noProof/>
            <w:webHidden/>
          </w:rPr>
          <w:tab/>
        </w:r>
        <w:r w:rsidR="00531C0D">
          <w:rPr>
            <w:noProof/>
            <w:webHidden/>
          </w:rPr>
          <w:fldChar w:fldCharType="begin"/>
        </w:r>
        <w:r w:rsidR="00531C0D">
          <w:rPr>
            <w:noProof/>
            <w:webHidden/>
          </w:rPr>
          <w:instrText xml:space="preserve"> PAGEREF _Toc228224858 \h </w:instrText>
        </w:r>
        <w:r w:rsidR="00531C0D">
          <w:rPr>
            <w:noProof/>
            <w:webHidden/>
          </w:rPr>
        </w:r>
        <w:r w:rsidR="00531C0D">
          <w:rPr>
            <w:noProof/>
            <w:webHidden/>
          </w:rPr>
          <w:fldChar w:fldCharType="separate"/>
        </w:r>
        <w:r w:rsidR="00531C0D">
          <w:rPr>
            <w:noProof/>
            <w:webHidden/>
          </w:rPr>
          <w:t>26</w:t>
        </w:r>
        <w:r w:rsidR="00531C0D">
          <w:rPr>
            <w:noProof/>
            <w:webHidden/>
          </w:rPr>
          <w:fldChar w:fldCharType="end"/>
        </w:r>
      </w:hyperlink>
    </w:p>
    <w:p w14:paraId="585BD1A8" w14:textId="40AF6470"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59" w:history="1">
        <w:r w:rsidR="00531C0D" w:rsidRPr="000912CB">
          <w:rPr>
            <w:rStyle w:val="ac"/>
            <w:noProof/>
          </w:rPr>
          <w:t>Додаток 1.</w:t>
        </w:r>
        <w:r w:rsidR="00531C0D" w:rsidRPr="000912CB">
          <w:rPr>
            <w:rStyle w:val="ac"/>
            <w:noProof/>
            <w:lang w:val="ru-RU"/>
          </w:rPr>
          <w:t xml:space="preserve"> Блок-схема сценарію роботи програми</w:t>
        </w:r>
        <w:r w:rsidR="00531C0D">
          <w:rPr>
            <w:noProof/>
            <w:webHidden/>
          </w:rPr>
          <w:tab/>
        </w:r>
        <w:r w:rsidR="00531C0D">
          <w:rPr>
            <w:noProof/>
            <w:webHidden/>
          </w:rPr>
          <w:fldChar w:fldCharType="begin"/>
        </w:r>
        <w:r w:rsidR="00531C0D">
          <w:rPr>
            <w:noProof/>
            <w:webHidden/>
          </w:rPr>
          <w:instrText xml:space="preserve"> PAGEREF _Toc228224859 \h </w:instrText>
        </w:r>
        <w:r w:rsidR="00531C0D">
          <w:rPr>
            <w:noProof/>
            <w:webHidden/>
          </w:rPr>
        </w:r>
        <w:r w:rsidR="00531C0D">
          <w:rPr>
            <w:noProof/>
            <w:webHidden/>
          </w:rPr>
          <w:fldChar w:fldCharType="separate"/>
        </w:r>
        <w:r w:rsidR="00531C0D">
          <w:rPr>
            <w:noProof/>
            <w:webHidden/>
          </w:rPr>
          <w:t>28</w:t>
        </w:r>
        <w:r w:rsidR="00531C0D">
          <w:rPr>
            <w:noProof/>
            <w:webHidden/>
          </w:rPr>
          <w:fldChar w:fldCharType="end"/>
        </w:r>
      </w:hyperlink>
    </w:p>
    <w:p w14:paraId="5586F6B7" w14:textId="3EC7DBB7"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60" w:history="1">
        <w:r w:rsidR="00531C0D" w:rsidRPr="000912CB">
          <w:rPr>
            <w:rStyle w:val="ac"/>
            <w:noProof/>
          </w:rPr>
          <w:t>Додаток 2.</w:t>
        </w:r>
        <w:r w:rsidR="00531C0D" w:rsidRPr="000912CB">
          <w:rPr>
            <w:rStyle w:val="ac"/>
            <w:noProof/>
            <w:lang w:val="ru-RU"/>
          </w:rPr>
          <w:t xml:space="preserve"> Блок-схеми алгоритмів окремих модулів</w:t>
        </w:r>
        <w:r w:rsidR="00531C0D">
          <w:rPr>
            <w:noProof/>
            <w:webHidden/>
          </w:rPr>
          <w:tab/>
        </w:r>
        <w:r w:rsidR="00531C0D">
          <w:rPr>
            <w:noProof/>
            <w:webHidden/>
          </w:rPr>
          <w:fldChar w:fldCharType="begin"/>
        </w:r>
        <w:r w:rsidR="00531C0D">
          <w:rPr>
            <w:noProof/>
            <w:webHidden/>
          </w:rPr>
          <w:instrText xml:space="preserve"> PAGEREF _Toc228224860 \h </w:instrText>
        </w:r>
        <w:r w:rsidR="00531C0D">
          <w:rPr>
            <w:noProof/>
            <w:webHidden/>
          </w:rPr>
        </w:r>
        <w:r w:rsidR="00531C0D">
          <w:rPr>
            <w:noProof/>
            <w:webHidden/>
          </w:rPr>
          <w:fldChar w:fldCharType="separate"/>
        </w:r>
        <w:r w:rsidR="00531C0D">
          <w:rPr>
            <w:noProof/>
            <w:webHidden/>
          </w:rPr>
          <w:t>29</w:t>
        </w:r>
        <w:r w:rsidR="00531C0D">
          <w:rPr>
            <w:noProof/>
            <w:webHidden/>
          </w:rPr>
          <w:fldChar w:fldCharType="end"/>
        </w:r>
      </w:hyperlink>
    </w:p>
    <w:p w14:paraId="35B3BEC5" w14:textId="2D00DBC2"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61" w:history="1">
        <w:r w:rsidR="00531C0D" w:rsidRPr="000912CB">
          <w:rPr>
            <w:rStyle w:val="ac"/>
            <w:noProof/>
          </w:rPr>
          <w:t xml:space="preserve">Додаток </w:t>
        </w:r>
        <w:r w:rsidR="00531C0D" w:rsidRPr="000912CB">
          <w:rPr>
            <w:rStyle w:val="ac"/>
            <w:noProof/>
            <w:lang w:val="ru-RU"/>
          </w:rPr>
          <w:t>3</w:t>
        </w:r>
        <w:r w:rsidR="00531C0D" w:rsidRPr="000912CB">
          <w:rPr>
            <w:rStyle w:val="ac"/>
            <w:noProof/>
          </w:rPr>
          <w:t>.</w:t>
        </w:r>
        <w:r w:rsidR="00531C0D" w:rsidRPr="000912CB">
          <w:rPr>
            <w:rStyle w:val="ac"/>
            <w:noProof/>
            <w:lang w:val="ru-RU"/>
          </w:rPr>
          <w:t xml:space="preserve"> Функціональна схема</w:t>
        </w:r>
        <w:r w:rsidR="00531C0D">
          <w:rPr>
            <w:noProof/>
            <w:webHidden/>
          </w:rPr>
          <w:tab/>
        </w:r>
        <w:r w:rsidR="00531C0D">
          <w:rPr>
            <w:noProof/>
            <w:webHidden/>
          </w:rPr>
          <w:fldChar w:fldCharType="begin"/>
        </w:r>
        <w:r w:rsidR="00531C0D">
          <w:rPr>
            <w:noProof/>
            <w:webHidden/>
          </w:rPr>
          <w:instrText xml:space="preserve"> PAGEREF _Toc228224861 \h </w:instrText>
        </w:r>
        <w:r w:rsidR="00531C0D">
          <w:rPr>
            <w:noProof/>
            <w:webHidden/>
          </w:rPr>
        </w:r>
        <w:r w:rsidR="00531C0D">
          <w:rPr>
            <w:noProof/>
            <w:webHidden/>
          </w:rPr>
          <w:fldChar w:fldCharType="separate"/>
        </w:r>
        <w:r w:rsidR="00531C0D">
          <w:rPr>
            <w:noProof/>
            <w:webHidden/>
          </w:rPr>
          <w:t>30</w:t>
        </w:r>
        <w:r w:rsidR="00531C0D">
          <w:rPr>
            <w:noProof/>
            <w:webHidden/>
          </w:rPr>
          <w:fldChar w:fldCharType="end"/>
        </w:r>
      </w:hyperlink>
    </w:p>
    <w:p w14:paraId="4BAA61CF" w14:textId="0E9FA523" w:rsidR="00531C0D" w:rsidRDefault="009B09C3">
      <w:pPr>
        <w:pStyle w:val="11"/>
        <w:rPr>
          <w:rFonts w:asciiTheme="minorHAnsi" w:eastAsiaTheme="minorEastAsia" w:hAnsiTheme="minorHAnsi" w:cstheme="minorBidi"/>
          <w:iCs w:val="0"/>
          <w:noProof/>
          <w:kern w:val="2"/>
          <w:sz w:val="24"/>
          <w:lang w:eastAsia="uk-UA"/>
          <w14:ligatures w14:val="standardContextual"/>
        </w:rPr>
      </w:pPr>
      <w:hyperlink w:anchor="_Toc228224862" w:history="1">
        <w:r w:rsidR="00531C0D" w:rsidRPr="000912CB">
          <w:rPr>
            <w:rStyle w:val="ac"/>
            <w:noProof/>
          </w:rPr>
          <w:t>Додаток 4. Лістинг програми</w:t>
        </w:r>
        <w:r w:rsidR="00531C0D">
          <w:rPr>
            <w:noProof/>
            <w:webHidden/>
          </w:rPr>
          <w:tab/>
        </w:r>
        <w:r w:rsidR="00531C0D">
          <w:rPr>
            <w:noProof/>
            <w:webHidden/>
          </w:rPr>
          <w:fldChar w:fldCharType="begin"/>
        </w:r>
        <w:r w:rsidR="00531C0D">
          <w:rPr>
            <w:noProof/>
            <w:webHidden/>
          </w:rPr>
          <w:instrText xml:space="preserve"> PAGEREF _Toc228224862 \h </w:instrText>
        </w:r>
        <w:r w:rsidR="00531C0D">
          <w:rPr>
            <w:noProof/>
            <w:webHidden/>
          </w:rPr>
        </w:r>
        <w:r w:rsidR="00531C0D">
          <w:rPr>
            <w:noProof/>
            <w:webHidden/>
          </w:rPr>
          <w:fldChar w:fldCharType="separate"/>
        </w:r>
        <w:r w:rsidR="00531C0D">
          <w:rPr>
            <w:noProof/>
            <w:webHidden/>
          </w:rPr>
          <w:t>31</w:t>
        </w:r>
        <w:r w:rsidR="00531C0D">
          <w:rPr>
            <w:noProof/>
            <w:webHidden/>
          </w:rPr>
          <w:fldChar w:fldCharType="end"/>
        </w:r>
      </w:hyperlink>
    </w:p>
    <w:p w14:paraId="029CD3A2" w14:textId="77777777" w:rsidR="009B09C3" w:rsidRDefault="00061C9D" w:rsidP="00BB0ADA">
      <w:pPr>
        <w:rPr>
          <w:rFonts w:cs="Times New Roman"/>
          <w:iCs/>
          <w:szCs w:val="24"/>
          <w:lang w:eastAsia="ru-RU"/>
        </w:rPr>
      </w:pPr>
      <w:r>
        <w:rPr>
          <w:rFonts w:cs="Times New Roman"/>
          <w:iCs/>
          <w:szCs w:val="24"/>
          <w:lang w:eastAsia="ru-RU"/>
        </w:rPr>
        <w:fldChar w:fldCharType="end"/>
      </w:r>
    </w:p>
    <w:p w14:paraId="358750F6" w14:textId="77777777" w:rsidR="009B09C3" w:rsidRDefault="009B09C3">
      <w:pPr>
        <w:spacing w:after="200" w:line="276" w:lineRule="auto"/>
        <w:ind w:firstLine="0"/>
        <w:contextualSpacing w:val="0"/>
        <w:jc w:val="left"/>
        <w:rPr>
          <w:rFonts w:cs="Times New Roman"/>
          <w:iCs/>
          <w:szCs w:val="24"/>
          <w:lang w:eastAsia="ru-RU"/>
        </w:rPr>
      </w:pPr>
      <w:r>
        <w:rPr>
          <w:rFonts w:cs="Times New Roman"/>
          <w:iCs/>
          <w:szCs w:val="24"/>
          <w:lang w:eastAsia="ru-RU"/>
        </w:rPr>
        <w:br w:type="page"/>
      </w:r>
    </w:p>
    <w:p w14:paraId="593BF4C4" w14:textId="556F9A82" w:rsidR="00BB0ADA" w:rsidRDefault="00BB0ADA" w:rsidP="00BB0ADA">
      <w:r>
        <w:lastRenderedPageBreak/>
        <w:t>Дана робота присвячена питанню дослідження та розробки інформаційного середовища для систематизації та обробки текстових даних у формі нотаток з використанням технологічного стека .NET та графічної підсистеми Windows Presentation Foundation. Актуальність обраної теми обґрунтована зростаючою потребою у створенні спеціалізованого програмного забезпечення для структурування персональної та професійної інформації в межах десктопного середовища. Використання платформи WPF дозволяє забезпечити необхідний рівень розділення візуального представлення та бізнес-логіки додатка, що є критичною умовою для проектування систем із нескінченним полотном та ієрархічною структурою даних.</w:t>
      </w:r>
    </w:p>
    <w:p w14:paraId="2019DDC1" w14:textId="77777777" w:rsidR="00BB0ADA" w:rsidRDefault="00BB0ADA" w:rsidP="00BB0ADA">
      <w:r>
        <w:t>Об’єктом дослідження виступає процес розробки прикладного програмного забезпечення для операційних систем сімейства Windows, тоді як предметом дослідження є технологічні можливості мови програмування C#, механізми розмітки XAML та алгоритми реалізації бізнес-логіки в межах інформаційного середовища. Основна мета навчальної практики полягає у проектуванні та програмній реалізації функціонального додатка для роботи з нотатками, що володіє елементами автоматизованої обробки та збереження даних користувача.</w:t>
      </w:r>
    </w:p>
    <w:p w14:paraId="563CBB90" w14:textId="77777777" w:rsidR="00BB0ADA" w:rsidRDefault="00BB0ADA" w:rsidP="00BB0ADA">
      <w:r>
        <w:t>Для досягнення поставленої мети було передбачено виконання комплексу завдань, що розпочався з теоретичного опрацювання технічних вимог до системи та визначення оптимальної структури зберігання інформаційних об’єктів. У подальшому було здійснено обґрунтування вибору технології WPF як інструменту побудови інтерфейсу та спроектовано загальну архітектуру програмного продукту з чітким виділенням логічних блоків обробки інформації. Практичний етап роботи охоплював безпосередню програмну реалізацію функцій створення, редагування, категоризації та фільтрації записів, а також налаштування механізмів персистентності даних. Завершальний етап включав проведення перевірки працездатності розробленого модуля на відповідність вихідним специфікаціям та загальний аналіз отриманих результатів.</w:t>
      </w:r>
    </w:p>
    <w:p w14:paraId="37120623" w14:textId="77777777" w:rsidR="00073D48" w:rsidRPr="00DD7054" w:rsidRDefault="004E60A0" w:rsidP="00DD7054">
      <w:pPr>
        <w:pStyle w:val="1"/>
      </w:pPr>
      <w:bookmarkStart w:id="1" w:name="_Toc533560117"/>
      <w:bookmarkStart w:id="2" w:name="_Toc6750985"/>
      <w:bookmarkStart w:id="3" w:name="_Toc7775418"/>
      <w:bookmarkStart w:id="4" w:name="_Toc7775628"/>
      <w:bookmarkStart w:id="5" w:name="_Toc7907017"/>
      <w:bookmarkStart w:id="6" w:name="_Toc11947778"/>
      <w:bookmarkStart w:id="7" w:name="_Toc39041649"/>
      <w:bookmarkStart w:id="8" w:name="_Toc228224838"/>
      <w:r w:rsidRPr="00DD7054">
        <w:rPr>
          <w:rStyle w:val="10"/>
          <w:b/>
          <w:bCs/>
          <w:caps/>
        </w:rPr>
        <w:lastRenderedPageBreak/>
        <w:t>ТЕОРЕТИЧНА ЧАСТИНА</w:t>
      </w:r>
      <w:bookmarkEnd w:id="1"/>
      <w:bookmarkEnd w:id="2"/>
      <w:bookmarkEnd w:id="3"/>
      <w:bookmarkEnd w:id="4"/>
      <w:bookmarkEnd w:id="5"/>
      <w:bookmarkEnd w:id="6"/>
      <w:bookmarkEnd w:id="7"/>
      <w:bookmarkEnd w:id="8"/>
    </w:p>
    <w:p w14:paraId="498240C9" w14:textId="0757D534" w:rsidR="005356F6" w:rsidRPr="00BB0ADA" w:rsidRDefault="00BB0ADA" w:rsidP="00DD7054">
      <w:pPr>
        <w:pStyle w:val="2"/>
        <w:rPr>
          <w:rStyle w:val="20"/>
          <w:b/>
          <w:bCs/>
        </w:rPr>
      </w:pPr>
      <w:bookmarkStart w:id="9" w:name="_Toc228224839"/>
      <w:r>
        <w:rPr>
          <w:rStyle w:val="20"/>
          <w:b/>
          <w:bCs/>
        </w:rPr>
        <w:t>Програма для роботи з нотатками</w:t>
      </w:r>
      <w:bookmarkEnd w:id="9"/>
    </w:p>
    <w:p w14:paraId="45A31C42" w14:textId="77777777" w:rsidR="00A0651E" w:rsidRDefault="00A0651E" w:rsidP="00A0651E">
      <w:r>
        <w:t>Такий вибір предметної області детермінує використання нескінченного робочого полотна для фіксації складних технічних даних, схем та розрахунків, що інтегруються в єдиний інформаційний простір. У межах обраного симбіозу візуальна тема реалізується через використання монохромної колірної палітри з переважанням темно-синіх або вугільних відтінків та обов’язковим впровадженням координатної сітки, що полегшує позиціонування об’єктів на Canvas-панелі.</w:t>
      </w:r>
    </w:p>
    <w:p w14:paraId="4E06366F" w14:textId="77777777" w:rsidR="00A0651E" w:rsidRDefault="00A0651E" w:rsidP="00A0651E">
      <w:r>
        <w:t>З точки зору технічної імплементації засобами WPF, обраний симбіоз дозволяє повною мірою задіяти механізми векторної графіки та стилізації елементів керування через XAML-шаблони, що імітують технічний інструментарій. Бізнес-логіка додатка при такому поєднанні фокусується на забезпеченні точності масштабування, підтримці ієрархічних зв’язків між об’єктами та реалізації механізмів анотування графічного контенту.</w:t>
      </w:r>
    </w:p>
    <w:p w14:paraId="5DED6CC2" w14:textId="7AB58EFC" w:rsidR="004A061D" w:rsidRDefault="00A0651E" w:rsidP="00A0651E">
      <w:r>
        <w:t>Таким чином, інтеграція інженерної предметної області у специфічне візуальне середовище забезпечує цілісність сприйняття програмного продукту та створює умови для ефективної обробки структурованої інформації, що є ключовим показником якості розробленого інформаційного середовища. Використання даної концепції в межах звіту з практики дозволяє продемонструвати комплексний підхід до проектування користувацьких інтерфейсів та розуміння принципів взаємодії між дизайном і функціональною архітектурою системи.</w:t>
      </w:r>
    </w:p>
    <w:p w14:paraId="528C4E8A" w14:textId="77777777" w:rsidR="007962D1" w:rsidRDefault="007962D1" w:rsidP="00DD7054">
      <w:pPr>
        <w:pStyle w:val="2"/>
      </w:pPr>
      <w:bookmarkStart w:id="10" w:name="_Toc228224840"/>
      <w:r>
        <w:t>Огляд аналогів</w:t>
      </w:r>
      <w:bookmarkEnd w:id="10"/>
    </w:p>
    <w:p w14:paraId="0C545231" w14:textId="77777777" w:rsidR="00E2480A" w:rsidRDefault="00E2480A" w:rsidP="00E2480A">
      <w:r w:rsidRPr="00E2480A">
        <w:t xml:space="preserve">Сучасний ринок програмного забезпечення пропонує широкий спектр додатків для ведення нотаток — від мінімалістичних текстових редакторів до повноцінних систем управління знаннями. Розроблений застосунок Notepad являє собою WPF-програму з підтримкою MVVM-патерну, локалізації, форматування тексту та автоматичного збереження даних у форматі JSON. Щоб краще зрозуміти </w:t>
      </w:r>
      <w:r w:rsidRPr="00E2480A">
        <w:lastRenderedPageBreak/>
        <w:t>його місце в екосистемі подібного програмного забезпечення, варто розглянути двох представників цього сегменту, а саме Microsoft OneNote та Obsidian. Кожен із них сформував власну філософію роботи з нотатками і накопичив мільйонну аудиторію користувачів, однак обидва кардинально відрізняються як між собою, так і від нашого застосунку</w:t>
      </w:r>
      <w:r>
        <w:t xml:space="preserve"> </w:t>
      </w:r>
      <w:r w:rsidRPr="009B09C3">
        <w:t>.</w:t>
      </w:r>
    </w:p>
    <w:p w14:paraId="6322B76A" w14:textId="4FC67A72" w:rsidR="00734A2D" w:rsidRPr="008716AA" w:rsidRDefault="008716AA" w:rsidP="00E2480A">
      <w:pPr>
        <w:pStyle w:val="afb"/>
      </w:pPr>
      <w:r w:rsidRPr="00E2480A">
        <w:rPr>
          <w:noProof/>
          <w:lang w:eastAsia="uk-UA"/>
        </w:rPr>
        <w:drawing>
          <wp:inline distT="0" distB="0" distL="0" distR="0" wp14:anchorId="49AD249D" wp14:editId="4BD1C479">
            <wp:extent cx="6299835" cy="2507615"/>
            <wp:effectExtent l="0" t="0" r="5715" b="6985"/>
            <wp:docPr id="1378428422" name="Рисунок 1" descr="Зображення, що містить текст, Велосипедне колесо, колесо, Велосипедна 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8422" name="Рисунок 1" descr="Зображення, що містить текст, Велосипедне колесо, колесо, Велосипедна рама&#10;&#10;Вміст на основі ШІ може бути неправильним."/>
                    <pic:cNvPicPr/>
                  </pic:nvPicPr>
                  <pic:blipFill>
                    <a:blip r:embed="rId11"/>
                    <a:stretch>
                      <a:fillRect/>
                    </a:stretch>
                  </pic:blipFill>
                  <pic:spPr>
                    <a:xfrm>
                      <a:off x="0" y="0"/>
                      <a:ext cx="6315544" cy="2513868"/>
                    </a:xfrm>
                    <a:prstGeom prst="rect">
                      <a:avLst/>
                    </a:prstGeom>
                  </pic:spPr>
                </pic:pic>
              </a:graphicData>
            </a:graphic>
          </wp:inline>
        </w:drawing>
      </w:r>
      <w:r w:rsidRPr="009B09C3">
        <w:br/>
      </w:r>
      <w:r>
        <w:t xml:space="preserve">Рисунок </w:t>
      </w:r>
      <w:r w:rsidR="00323F14">
        <w:t>1</w:t>
      </w:r>
      <w:r>
        <w:t>.1 Програма «</w:t>
      </w:r>
      <w:r>
        <w:rPr>
          <w:lang w:val="en-US"/>
        </w:rPr>
        <w:t>OneNote</w:t>
      </w:r>
      <w:r>
        <w:t>»</w:t>
      </w:r>
    </w:p>
    <w:p w14:paraId="0A00D5EC" w14:textId="223D4285" w:rsidR="007962D1" w:rsidRPr="009B09C3" w:rsidRDefault="008716AA" w:rsidP="008716AA">
      <w:pPr>
        <w:rPr>
          <w:lang w:val="ru-RU"/>
        </w:rPr>
      </w:pPr>
      <w:r w:rsidRPr="008716AA">
        <w:t>Microsoft OneNote — це один із найвідоміших у світі додатків для нотаток, який входить до пакету Microsoft 365 і доступний на всіх основних платформах: Windows, macOS, iOS, Android та у веббраузері. Перша версія програми вийшла ще у 2003 році, і з того часу вона пройшла довгий шлях еволюції — від настільного редактора до повноцінного хмарного інструменту для командної роботи</w:t>
      </w:r>
    </w:p>
    <w:p w14:paraId="472807C6" w14:textId="77777777" w:rsidR="008716AA" w:rsidRPr="008716AA" w:rsidRDefault="008716AA" w:rsidP="008716AA">
      <w:r w:rsidRPr="008716AA">
        <w:t>Розроблений Notepad використовує відкритий і людиночитабельний JSON-формат, що є очевидною перевагою з точки зору прозорості та переносимості даних. Користувач у будь-який момент може відкрити файл notes.json у будь-якому текстовому редакторі, скопіювати дані або проаналізувати їх сторонніми інструментами. Це рішення відповідає принципу відкритості і особливо цінне для розробників та технічно досвідчених користувачів.</w:t>
      </w:r>
    </w:p>
    <w:p w14:paraId="34C364D9" w14:textId="3200FFCB" w:rsidR="008716AA" w:rsidRDefault="007E728F" w:rsidP="007E728F">
      <w:pPr>
        <w:pStyle w:val="afb"/>
        <w:rPr>
          <w:lang w:val="en-US"/>
        </w:rPr>
      </w:pPr>
      <w:r w:rsidRPr="007E728F">
        <w:rPr>
          <w:noProof/>
          <w:lang w:eastAsia="uk-UA"/>
        </w:rPr>
        <w:lastRenderedPageBreak/>
        <w:drawing>
          <wp:inline distT="0" distB="0" distL="0" distR="0" wp14:anchorId="6B61EB81" wp14:editId="64A2F16D">
            <wp:extent cx="6299835" cy="3611245"/>
            <wp:effectExtent l="0" t="0" r="5715" b="8255"/>
            <wp:docPr id="72317772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772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2"/>
                    <a:stretch>
                      <a:fillRect/>
                    </a:stretch>
                  </pic:blipFill>
                  <pic:spPr>
                    <a:xfrm>
                      <a:off x="0" y="0"/>
                      <a:ext cx="6299835" cy="3611245"/>
                    </a:xfrm>
                    <a:prstGeom prst="rect">
                      <a:avLst/>
                    </a:prstGeom>
                  </pic:spPr>
                </pic:pic>
              </a:graphicData>
            </a:graphic>
          </wp:inline>
        </w:drawing>
      </w:r>
    </w:p>
    <w:p w14:paraId="499EF7BC" w14:textId="4A8E0CF9" w:rsidR="007E728F" w:rsidRPr="007E728F" w:rsidRDefault="007E728F" w:rsidP="007E728F">
      <w:pPr>
        <w:pStyle w:val="afb"/>
      </w:pPr>
      <w:r>
        <w:t xml:space="preserve">Рисунок </w:t>
      </w:r>
      <w:r w:rsidR="00323F14">
        <w:t>1</w:t>
      </w:r>
      <w:r>
        <w:t>.2 Програма «</w:t>
      </w:r>
      <w:r>
        <w:rPr>
          <w:lang w:val="en-US"/>
        </w:rPr>
        <w:t>Obsidian</w:t>
      </w:r>
      <w:r>
        <w:t>»</w:t>
      </w:r>
    </w:p>
    <w:p w14:paraId="6A56F217" w14:textId="77777777" w:rsidR="007E728F" w:rsidRPr="007E728F" w:rsidRDefault="007E728F" w:rsidP="007E728F">
      <w:r w:rsidRPr="007E728F">
        <w:t>Ключова відмінність Obsidian від більшості конкурентів полягає у підході до зберігання: всі нотатки існують як звичайні Markdown-файли (.md) на локальному диску користувача. Це принципово відрізняється від власницьких форматів, і в цьому аспекті Obsidian і Notepad поділяють спільну філософію — дані належать користувачу і зберігаються у відкритому форматі. Однак якщо Obsidian використовує Markdown із його розмітковою мовою, Notepad обирає JSON — формат більш структурований, але менш придатний для безпосереднього редагування людиною.</w:t>
      </w:r>
    </w:p>
    <w:p w14:paraId="24925AD6" w14:textId="77777777" w:rsidR="007E728F" w:rsidRPr="009B09C3" w:rsidRDefault="007E728F" w:rsidP="007E728F">
      <w:pPr>
        <w:rPr>
          <w:lang w:val="ru-RU"/>
        </w:rPr>
      </w:pPr>
      <w:r w:rsidRPr="007E728F">
        <w:t>Цікаво, що відсутність вбудованої хмарної синхронізації в Obsidian (платна функція Obsidian Sync або сторонні рішення) одночасно є і перевагою з точки зору приватності, і недоліком з точки зору зручності. Notepad вирішує це питання схожим чином: локальне збереження забезпечує повну конфіденційність, але не дає доступу до нотаток з інших пристроїв.</w:t>
      </w:r>
    </w:p>
    <w:p w14:paraId="1E07B62B" w14:textId="77777777" w:rsidR="009F4F95" w:rsidRPr="009B09C3" w:rsidRDefault="009F4F95" w:rsidP="00594F30">
      <w:pPr>
        <w:ind w:firstLine="0"/>
        <w:rPr>
          <w:lang w:val="ru-RU"/>
        </w:rPr>
      </w:pPr>
    </w:p>
    <w:p w14:paraId="5D1B8098" w14:textId="77777777" w:rsidR="00E55D5B" w:rsidRPr="00DA4C20" w:rsidRDefault="00367311" w:rsidP="00DD7054">
      <w:pPr>
        <w:pStyle w:val="2"/>
      </w:pPr>
      <w:bookmarkStart w:id="11" w:name="_Toc533560119"/>
      <w:bookmarkStart w:id="12" w:name="_Toc6750987"/>
      <w:bookmarkStart w:id="13" w:name="_Toc7775420"/>
      <w:bookmarkStart w:id="14" w:name="_Toc7775630"/>
      <w:bookmarkStart w:id="15" w:name="_Toc7907019"/>
      <w:bookmarkStart w:id="16" w:name="_Toc8380975"/>
      <w:bookmarkStart w:id="17" w:name="_Toc39041658"/>
      <w:bookmarkStart w:id="18" w:name="_Toc228224841"/>
      <w:r w:rsidRPr="00DA4C20">
        <w:rPr>
          <w:rStyle w:val="20"/>
          <w:b/>
          <w:bCs/>
        </w:rPr>
        <w:lastRenderedPageBreak/>
        <w:t>Опис предметної області та постановка задачі</w:t>
      </w:r>
      <w:bookmarkEnd w:id="11"/>
      <w:bookmarkEnd w:id="12"/>
      <w:bookmarkEnd w:id="13"/>
      <w:bookmarkEnd w:id="14"/>
      <w:bookmarkEnd w:id="15"/>
      <w:bookmarkEnd w:id="16"/>
      <w:bookmarkEnd w:id="17"/>
      <w:bookmarkEnd w:id="18"/>
    </w:p>
    <w:p w14:paraId="22537772" w14:textId="77777777" w:rsidR="00D85C02" w:rsidRDefault="00D85C02" w:rsidP="00D85C02">
      <w:pPr>
        <w:spacing w:after="240"/>
        <w:ind w:firstLine="720"/>
        <w:rPr>
          <w:sz w:val="20"/>
        </w:rPr>
      </w:pPr>
      <w:r>
        <w:rPr>
          <w:szCs w:val="28"/>
        </w:rPr>
        <w:t>Потреба фіксувати думки, плани та спостереження супроводжує людину з давніх часів. З переходом повсякденної роботи у цифровий простір паперовий блокнот поступово замінився програмними застосунками для ведення нотаток. Сьогодні ця предметна область охоплює широкий спектр рішень — від найпростіших текстових редакторів до складних систем управління знаннями. Проте значна частина користувачів, зокрема студенти, розробники та офісні працівники, часто потребує не масштабного корпоративного продукту, а легкого, зрозумілого і швидкого інструменту, що не перевантажує інтерфейс зайвими функціями. Саме в цьому контексті виникла ідея розробки застосунку Notepad — нативного WPF-додатку для операційної системи Windows, орієнтованого на просту і зручну роботу з персональними текстовими нотатками.</w:t>
      </w:r>
    </w:p>
    <w:p w14:paraId="771A284D" w14:textId="45F7CC2F" w:rsidR="00D85C02" w:rsidRDefault="006C4059" w:rsidP="00D85C02">
      <w:pPr>
        <w:spacing w:after="240"/>
        <w:ind w:firstLine="720"/>
      </w:pPr>
      <w:r>
        <w:rPr>
          <w:szCs w:val="28"/>
        </w:rPr>
        <w:t>Центральним об’єктом предметної галузі є нотатка як дискретна одиниця текстової інформації. Вона характеризується заголовком, що коротко відображає зміст запису, та основним текстовим тілом, у якому зосереджена власне інформація. Крім змістовної частини, кожна нотатка несе метадані: унікальний ідентифікатор, що дозволяє однозначно розрізняти записи між собою, а також часові мітки створення і останньої зміни, що дають змогу орієнтуватися в хронології роботи. Невід’ємною складовою нотатки є параметри форматування тексту — вибір шрифту з переліку Times New Roman, Consolas і Segoe Print, встановлення розміру, застосування жирного, курсивного або підкресленого накреслення, а також вибір кольору тексту. Ці атрибути формату зберігаються разом із вмістом, тому нотатка відтворюється у незмінному вигляді при кожному відкритті.</w:t>
      </w:r>
    </w:p>
    <w:p w14:paraId="65D1B9CA" w14:textId="2CEDED51" w:rsidR="00D85C02" w:rsidRPr="00D85C02" w:rsidRDefault="006C4059" w:rsidP="00D85C02">
      <w:r>
        <w:t xml:space="preserve">Постановка задачі формулює конкретні вимоги, що випливають із описаної предметної галузі. З функціонального боку застосунок повинен надавати повний набір операцій над нотатками: створення, редагування, збереження та видалення з обов’язковим підтвердженням останньої операції для запобігання випадковій втраті даних. Окремою вимогою є підтримка скасування змін — </w:t>
      </w:r>
      <w:r>
        <w:lastRenderedPageBreak/>
        <w:t>операція Undo повертає нотатку до стану останнього збереження, що є важливою страховкою при редагуванні. Усі параметри форматування тексту мають зберігатися і відновлюватися коректно, а панель інструментів повинна відображати поточний стан форматування обраної нотатки.</w:t>
      </w:r>
    </w:p>
    <w:p w14:paraId="5606C11A" w14:textId="43FC6592" w:rsidR="00D85C02" w:rsidRDefault="00D85C02" w:rsidP="009B09C3">
      <w:r w:rsidRPr="00D85C02">
        <w:t>Важливою нефункціональною вимогою є підтримка двох мов інтерфейсу — англійської та української — з можливістю динамічного перемикання без перезапуску застосунку. Ця вимога реалізується через механізм ResourceDictionary у WPF: кожна мова представлена окремим XAML-файлом із набором рядкових ресурсів, а LocalizationManager замінює активний словник у колекції MergedDictionaries застосунку. Такий підхід є масштабованим — додавання нової мови зводиться до створення одного файлу без змін у коді. Паралельно підтримуються клавіатурні скорочення для основних операцій, що підвищує продуктивність роботи досвідчених користувачів.</w:t>
      </w:r>
    </w:p>
    <w:p w14:paraId="3CAECD97" w14:textId="77777777" w:rsidR="00DD7054" w:rsidRPr="007F21BC" w:rsidRDefault="001B1D29" w:rsidP="007F21BC">
      <w:pPr>
        <w:pStyle w:val="2"/>
      </w:pPr>
      <w:bookmarkStart w:id="19" w:name="_Toc90721227"/>
      <w:bookmarkStart w:id="20" w:name="_Toc228224842"/>
      <w:r w:rsidRPr="00934CB0">
        <w:t>Огляд засобів розробки</w:t>
      </w:r>
      <w:bookmarkEnd w:id="19"/>
      <w:bookmarkEnd w:id="20"/>
    </w:p>
    <w:p w14:paraId="40BF54C9" w14:textId="77777777" w:rsidR="00AF2E52" w:rsidRDefault="00AF2E52" w:rsidP="00AF2E52">
      <w:bookmarkStart w:id="21" w:name="_Toc218520851"/>
      <w:bookmarkStart w:id="22" w:name="_Toc218520885"/>
      <w:bookmarkStart w:id="23" w:name="_Toc218520919"/>
      <w:bookmarkStart w:id="24" w:name="_Toc218777813"/>
      <w:bookmarkStart w:id="25" w:name="_Toc228101944"/>
      <w:bookmarkStart w:id="26" w:name="_Toc228102090"/>
      <w:bookmarkStart w:id="27" w:name="_Toc228103118"/>
      <w:bookmarkStart w:id="28" w:name="_Toc228103149"/>
      <w:bookmarkStart w:id="29" w:name="_Toc218520852"/>
      <w:bookmarkStart w:id="30" w:name="_Toc218520886"/>
      <w:bookmarkStart w:id="31" w:name="_Toc218520920"/>
      <w:bookmarkStart w:id="32" w:name="_Toc218777814"/>
      <w:bookmarkStart w:id="33" w:name="_Toc218520853"/>
      <w:bookmarkStart w:id="34" w:name="_Toc218520887"/>
      <w:bookmarkStart w:id="35" w:name="_Toc218520921"/>
      <w:bookmarkStart w:id="36" w:name="_Toc218777815"/>
      <w:bookmarkStart w:id="37" w:name="_Toc228101945"/>
      <w:bookmarkStart w:id="38" w:name="_Toc228102091"/>
      <w:bookmarkStart w:id="39" w:name="_Toc228103119"/>
      <w:bookmarkStart w:id="40" w:name="_Toc22810315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t>Розробка застосунку Notepad спирається на сукупність технологій, інструментів та бібліотек, кожен із яких відіграє чітко визначену роль у загальній архітектурі проєкту. Вибір засобів розробки був продиктований передусім цільовою платформою — операційною системою Windows — а також вимогами до архітектурної чистоти, продуктивності та зручності супроводу коду. Основу технологічного стеку складають середовище виконання .NET 8.0, фреймворк Windows Presentation Foundation, мова програмування C# дванадцятої версії та інтегроване середовище розробки Visual Studio 2022.</w:t>
      </w:r>
    </w:p>
    <w:p w14:paraId="0724754B" w14:textId="617BA4C0" w:rsidR="00AF2E52" w:rsidRDefault="006C4059" w:rsidP="00AF2E52">
      <w:r>
        <w:t xml:space="preserve">Платформа .NET 8.0 є актуальною LTS-версією (Long-Term Support) середовища виконання від компанії Microsoft, що отримуватиме офіційну підтримку та оновлення безпеки до листопада 2026 року. Вона забезпечує виконання керованого коду, управління пам’яттю через механізм збирання сміття, а також надає розгалужену стандартну бібліотеку класів. Для цілей даного проєкту особливо важливою є вбудована підтримка JSON-серіалізації через простір імен System.Text.Json, що дозволяє зберігати та відновлювати колекцію </w:t>
      </w:r>
      <w:r>
        <w:lastRenderedPageBreak/>
        <w:t>нотаток без підключення сторонніх пакетів. Простір імен System.IO забезпечує операції читання і запису файлів, а System.Collections.ObjectModel надає клас ObservableCollection, що є стандартним засобом WPF для реактивних колекцій.</w:t>
      </w:r>
    </w:p>
    <w:p w14:paraId="1CB482A8" w14:textId="2E451DD5" w:rsidR="00AF2E52" w:rsidRDefault="006C4059" w:rsidP="00AF2E52">
      <w:r>
        <w:t>Windows Presentation Foundation — це фреймворк для побудови графічних інтерфейсів настільних застосунків для Windows, що входить до складу .NET і базується на векторній графічній підсистемі DirectX. Головною особливістю WPF є декларативна мова розмітки XAML, яка дозволяє описувати інтерфейс у вигляді XML-документу, чітко відокремлюючи представлення від логіки. Механізм прив’язки даних через Data Binding WPF є одним із найпотужніших серед настільних фреймворків тому, що він підтримує двосторонню синхронізацію між властивостями ViewModel та елементами інтерфейсу, реагує на сповіщення INotifyPropertyChanged і дозволяє декларативно описувати перетворення даних. Система ресурсів WPF через ResourceDictionary слугує основою локалізаційного механізму застосунку: словники з перекладеними рядками підключаються до колекції MergedDictionaries і замінюються динамічно без перезапуску програми. Стилі та шаблони елементів керування дозволяють централізовано описати зовнішній вигляд кнопок, списків і текстових полів у файлі ModernTheme.xaml, забезпечуючи єдність дизайну.</w:t>
      </w:r>
    </w:p>
    <w:p w14:paraId="54053AA6" w14:textId="7708DDE0" w:rsidR="00AF2E52" w:rsidRDefault="006C4059" w:rsidP="00AF2E52">
      <w:r>
        <w:t xml:space="preserve">Мова програмування C# версії 12 надає сучасний об’єктно-орієнтований синтаксис із підтримкою узагальнень, лямбда-виразів, асинхронного програмування та нульової безпеки через nullable reference types. У контексті даного проєкту активно використовуються такі можливості мови, як автовластивості зі скороченим синтаксисом, атрибут CallerMemberName для автоматичного отримання імені властивості в реалізаціях INotifyPropertyChanged, конструкція record для лаконічного опису незмінних типів даних, а також ініціалізатори колекцій. Узагальнений клас RelayCommand, що реалізує інтерфейс ICommand, демонструє використання параметричного поліморфізму для побудови типобезпечних команд. Nullable-анотації у сигнатурах методів і властивостей </w:t>
      </w:r>
      <w:r>
        <w:lastRenderedPageBreak/>
        <w:t>дозволяють компілятору виявляти потенційні звернення до null ще на етапі компіляції, що підвищує надійність застосунку.</w:t>
      </w:r>
    </w:p>
    <w:p w14:paraId="3EA5A08C" w14:textId="44D16EBA" w:rsidR="00712FBC" w:rsidRPr="009B09C3" w:rsidRDefault="006C4059" w:rsidP="009B09C3">
      <w:pPr>
        <w:rPr>
          <w:highlight w:val="green"/>
        </w:rPr>
      </w:pPr>
      <w:r>
        <w:t>Архітектурний патерн MVVM, реалізований у проєкті, є галузевим стандартом для WPF-застосунків і передбачає розподіл коду на три чітко розмежованих шари. Шар моделі представлений класом Note, що описує структуру нотатки і реалізує INotifyPropertyChanged для реактивного оновлення списку при зміні заголовку. Шар ViewModel зосереджений у класі MainViewModel, успадкованому від базового BaseViewModel, і містить всю бізнес-логіку: управління колекціями Notes та FilteredNotes, обчислювані властивості форматування (NoteFontWeight, NoteFontStyle, NoteTextBrush та інші), а також команди, реалізовані через RelayCommand. Принципово важливим є те, що ViewModel не містить жодних посилань на елементи інтерфейсу — весь зв’язок із View здійснюється виключно через механізм прив’язки даних. Шар View реалізований у файлах MainWindow.xaml і MainWindow.xaml.cs, причому code-behind обмежений виключно тим, що не може бути виражене засобами XAML: реєстрацією клавіатурних скорочень та обробником таймера автозбереження</w:t>
      </w:r>
    </w:p>
    <w:p w14:paraId="730CDF57" w14:textId="77777777" w:rsidR="00C255F9" w:rsidRPr="009B09C3" w:rsidRDefault="00C255F9" w:rsidP="00DD7054">
      <w:pPr>
        <w:pStyle w:val="2"/>
        <w:rPr>
          <w:lang w:val="ru-RU"/>
        </w:rPr>
      </w:pPr>
      <w:bookmarkStart w:id="41" w:name="_Toc228224843"/>
      <w:r w:rsidRPr="00C255F9">
        <w:t>Обґрунтування вибору методу розв’язку задачі</w:t>
      </w:r>
      <w:bookmarkEnd w:id="41"/>
    </w:p>
    <w:p w14:paraId="4FE10D8E" w14:textId="6518DAEB" w:rsidR="00B32DF1" w:rsidRDefault="006C4059" w:rsidP="00CB2D05">
      <w:r>
        <w:t>Вибір методу розв’язку задачі є одним із найважливіших рішень, що визначає не лише технічну реалізацію, а й довгострокову якість, супроводжуваність і розширюваність продукту. При розробці застосунку Notepad перед командою стояв вибір між кількома принципово різними підходами до організації коду настільного WPF-застосунку: класичним підходом з кодом у code-behind, патерном MVVM. Аналіз кожного з цих підходів у контексті конкретних вимог проєкту дозволив обґрунтувати вибір MVVM як оптимального методу розв’язку поставленої задачі.</w:t>
      </w:r>
    </w:p>
    <w:p w14:paraId="07D1F1A8" w14:textId="064904B1" w:rsidR="007962D1" w:rsidRDefault="006C4059" w:rsidP="00CB2D05">
      <w:r>
        <w:t xml:space="preserve">MVVM є стандартним підходом для WPF-застосунків і добре вписується в механізми самого фреймворку. Логіка виноситься у клас ViewModel, який не знає нічого про конкретні елементи інтерфейсу, а зв’язок із View відбувається через </w:t>
      </w:r>
      <w:r>
        <w:lastRenderedPageBreak/>
        <w:t>вбудований механізм прив’язки даних. Це дозволяє змінювати розмітку інтерфейсу, не чіпаючи логіку, і навпаки. Базовий клас BaseViewModel реалізує INotifyPropertyChanged через атрибут CallerMemberName, що позбавляє від необхідності вручну прописувати назви властивостей як рядки. Команди реалізовані через RelayCommand, що дозволяє прив’язувати дії до кнопок прямо у XAML разом із умовою їх активності.</w:t>
      </w:r>
    </w:p>
    <w:p w14:paraId="00FA75A3" w14:textId="3D3C20F1" w:rsidR="009B09C3" w:rsidRDefault="006C4059" w:rsidP="009B09C3">
      <w:r>
        <w:t xml:space="preserve">Для збереження нотаток обрано формат JSON засобами вбудованої бібліотеки System.Text.Json. Це найпростіше рішення, яке не потребує сторонніх залежностей: бібліотека входить до складу .NET 8.0, легко серіалізує список об’єктів і зберігає файл у читабельному вигляді. </w:t>
      </w:r>
    </w:p>
    <w:p w14:paraId="46C8913F" w14:textId="77777777" w:rsidR="009B09C3" w:rsidRDefault="009B09C3">
      <w:pPr>
        <w:spacing w:after="200" w:line="276" w:lineRule="auto"/>
        <w:ind w:firstLine="0"/>
        <w:contextualSpacing w:val="0"/>
        <w:jc w:val="left"/>
      </w:pPr>
      <w:r>
        <w:br w:type="page"/>
      </w:r>
    </w:p>
    <w:p w14:paraId="28E6E717" w14:textId="77777777" w:rsidR="00CB2D05" w:rsidRDefault="00CB2D05" w:rsidP="009B09C3"/>
    <w:p w14:paraId="122BC697" w14:textId="5711D00B" w:rsidR="00A17E05" w:rsidRPr="00CB2D05" w:rsidRDefault="00345E17" w:rsidP="00CB2D05">
      <w:pPr>
        <w:pStyle w:val="1"/>
        <w:rPr>
          <w:rStyle w:val="20"/>
          <w:rFonts w:eastAsiaTheme="minorHAnsi"/>
          <w:b/>
          <w:bCs/>
        </w:rPr>
      </w:pPr>
      <w:bookmarkStart w:id="42" w:name="_Toc533560123"/>
      <w:bookmarkStart w:id="43" w:name="_Toc6750991"/>
      <w:bookmarkStart w:id="44" w:name="_Toc7775424"/>
      <w:bookmarkStart w:id="45" w:name="_Toc7775634"/>
      <w:bookmarkStart w:id="46" w:name="_Toc7907023"/>
      <w:bookmarkStart w:id="47" w:name="_Toc8380978"/>
      <w:bookmarkStart w:id="48" w:name="_Toc39041659"/>
      <w:bookmarkStart w:id="49" w:name="_Toc228224844"/>
      <w:bookmarkEnd w:id="0"/>
      <w:r w:rsidRPr="005C5107">
        <w:rPr>
          <w:rStyle w:val="10"/>
          <w:b/>
          <w:bCs/>
          <w:caps/>
        </w:rPr>
        <w:t>ПРАКТИЧНА</w:t>
      </w:r>
      <w:r w:rsidRPr="0045243F">
        <w:rPr>
          <w:rStyle w:val="10"/>
          <w:b/>
          <w:bCs/>
          <w:caps/>
        </w:rPr>
        <w:t xml:space="preserve"> ЧАСТИНА</w:t>
      </w:r>
      <w:bookmarkStart w:id="50" w:name="_Toc71603606"/>
      <w:bookmarkStart w:id="51" w:name="_Toc71604050"/>
      <w:bookmarkStart w:id="52" w:name="_Toc71604073"/>
      <w:bookmarkEnd w:id="42"/>
      <w:bookmarkEnd w:id="43"/>
      <w:bookmarkEnd w:id="44"/>
      <w:bookmarkEnd w:id="45"/>
      <w:bookmarkEnd w:id="46"/>
      <w:bookmarkEnd w:id="47"/>
      <w:bookmarkEnd w:id="48"/>
      <w:bookmarkEnd w:id="49"/>
      <w:bookmarkEnd w:id="50"/>
      <w:bookmarkEnd w:id="51"/>
      <w:bookmarkEnd w:id="52"/>
    </w:p>
    <w:p w14:paraId="528B9CC5" w14:textId="45AF38E1" w:rsidR="007F21BC" w:rsidRPr="00CB2D05" w:rsidRDefault="00CB2D05" w:rsidP="00CB2D05">
      <w:pPr>
        <w:pStyle w:val="2"/>
        <w:numPr>
          <w:ilvl w:val="0"/>
          <w:numId w:val="0"/>
        </w:numPr>
      </w:pPr>
      <w:bookmarkStart w:id="53" w:name="_Toc228224845"/>
      <w:r>
        <w:rPr>
          <w:rStyle w:val="20"/>
          <w:b/>
          <w:bCs/>
        </w:rPr>
        <w:t xml:space="preserve">2.1 </w:t>
      </w:r>
      <w:r w:rsidR="00674BE7">
        <w:rPr>
          <w:rStyle w:val="20"/>
          <w:b/>
          <w:bCs/>
        </w:rPr>
        <w:t>Проєкт</w:t>
      </w:r>
      <w:r w:rsidR="00C255F9">
        <w:rPr>
          <w:rStyle w:val="20"/>
          <w:b/>
          <w:bCs/>
        </w:rPr>
        <w:t>на частина</w:t>
      </w:r>
      <w:bookmarkStart w:id="54" w:name="_Toc74761711"/>
      <w:bookmarkStart w:id="55" w:name="_Toc74761949"/>
      <w:bookmarkStart w:id="56" w:name="_Toc74762041"/>
      <w:bookmarkStart w:id="57" w:name="_Toc74762787"/>
      <w:bookmarkStart w:id="58" w:name="_Toc74761712"/>
      <w:bookmarkStart w:id="59" w:name="_Toc74761950"/>
      <w:bookmarkStart w:id="60" w:name="_Toc74762042"/>
      <w:bookmarkStart w:id="61" w:name="_Toc74762788"/>
      <w:bookmarkStart w:id="62" w:name="_Toc74764469"/>
      <w:bookmarkStart w:id="63" w:name="_Toc74765424"/>
      <w:bookmarkStart w:id="64" w:name="_Toc74765453"/>
      <w:bookmarkStart w:id="65" w:name="_Toc101442664"/>
      <w:bookmarkStart w:id="66" w:name="_Toc101444420"/>
      <w:bookmarkStart w:id="67" w:name="_Toc101444449"/>
      <w:bookmarkStart w:id="68" w:name="_Toc121657205"/>
      <w:bookmarkStart w:id="69" w:name="_Toc121657663"/>
      <w:bookmarkStart w:id="70" w:name="_Toc74764470"/>
      <w:bookmarkStart w:id="71" w:name="_Toc74765425"/>
      <w:bookmarkStart w:id="72" w:name="_Toc74765454"/>
      <w:bookmarkStart w:id="73" w:name="_Toc101442665"/>
      <w:bookmarkStart w:id="74" w:name="_Toc101444421"/>
      <w:bookmarkStart w:id="75" w:name="_Toc101444450"/>
      <w:bookmarkStart w:id="76" w:name="_Toc121657206"/>
      <w:bookmarkStart w:id="77" w:name="_Toc121657664"/>
      <w:bookmarkStart w:id="78" w:name="_Toc218520858"/>
      <w:bookmarkStart w:id="79" w:name="_Toc218520892"/>
      <w:bookmarkStart w:id="80" w:name="_Toc218520926"/>
      <w:bookmarkStart w:id="81" w:name="_Toc218777820"/>
      <w:bookmarkStart w:id="82" w:name="_Toc228101949"/>
      <w:bookmarkStart w:id="83" w:name="_Toc228102095"/>
      <w:bookmarkStart w:id="84" w:name="_Toc228103123"/>
      <w:bookmarkStart w:id="85" w:name="_Toc228103154"/>
      <w:bookmarkStart w:id="86" w:name="_Toc218520859"/>
      <w:bookmarkStart w:id="87" w:name="_Toc218520893"/>
      <w:bookmarkStart w:id="88" w:name="_Toc218520927"/>
      <w:bookmarkStart w:id="89" w:name="_Toc218777821"/>
      <w:bookmarkStart w:id="90" w:name="_Toc228101950"/>
      <w:bookmarkStart w:id="91" w:name="_Toc228102096"/>
      <w:bookmarkStart w:id="92" w:name="_Toc228103124"/>
      <w:bookmarkStart w:id="93" w:name="_Toc228103155"/>
      <w:bookmarkStart w:id="94" w:name="_Toc3904166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510A2182" w14:textId="05F664CC" w:rsidR="00D73385" w:rsidRPr="00934CB0" w:rsidRDefault="00CB2D05" w:rsidP="00CB2D05">
      <w:pPr>
        <w:pStyle w:val="3"/>
        <w:numPr>
          <w:ilvl w:val="0"/>
          <w:numId w:val="0"/>
        </w:numPr>
      </w:pPr>
      <w:bookmarkStart w:id="95" w:name="_Toc228224846"/>
      <w:r>
        <w:t xml:space="preserve">2.1.1 </w:t>
      </w:r>
      <w:r w:rsidR="00C255F9" w:rsidRPr="00C255F9">
        <w:t>І</w:t>
      </w:r>
      <w:r w:rsidR="00C255F9" w:rsidRPr="00934CB0">
        <w:t>нформаційна структура моделі</w:t>
      </w:r>
      <w:bookmarkEnd w:id="95"/>
    </w:p>
    <w:p w14:paraId="47581251" w14:textId="77777777" w:rsidR="009866F9" w:rsidRPr="009866F9" w:rsidRDefault="009866F9" w:rsidP="009866F9">
      <w:r w:rsidRPr="009866F9">
        <w:t>Інформаційна структура застосунку Notepad побудована навколо єдиної центральної моделі — класу Note, що описує нотатку як основну одиницю даних у системі. Цей клас містить усі атрибути, необхідні для повноцінного зберігання і відтворення запису: унікальний ідентифікатор типу Guid, що генерується автоматично при створенні і залишається незмінним протягом усього життєвого циклу нотатки; рядкові поля Title і Content, що зберігають заголовок і текстовий вміст відповідно; а також два поля типу DateTime — CreatedAt і ModifiedAt, що фіксують момент створення і час останнього збереження змін.</w:t>
      </w:r>
    </w:p>
    <w:p w14:paraId="18C38A31" w14:textId="635E29C0" w:rsidR="009866F9" w:rsidRPr="009866F9" w:rsidRDefault="009866F9" w:rsidP="009866F9">
      <w:r w:rsidRPr="009866F9">
        <w:t>Окрему групу атрибутів моделі складають параметри форматування тексту. Поле FontFamily зберігає назву шрифту у вигляді рядка — одне з трьох допустимих значень: Times New Roman, Consolas або Segoe Print. Числове поле FontSize зберігає розмір шрифту у пунктах. Три булеві поля — IsBold, IsItalic та IsUnderline — відповідають за накреслення тексту і можуть комбінуватися між собою. Поле TextColor зберігає колір тексту у шістнадцятковому рядковому форматі HEX</w:t>
      </w:r>
      <w:r w:rsidR="000F0AC9">
        <w:t xml:space="preserve">. </w:t>
      </w:r>
      <w:r w:rsidRPr="009866F9">
        <w:t>Всі ці атрибути зберігаються разом із вмістом нотатки, тому при кожному відкритті записи відтворюються точно у тому вигляді, в якому їх залишив користувач.</w:t>
      </w:r>
    </w:p>
    <w:p w14:paraId="20992855" w14:textId="18F2B182" w:rsidR="009866F9" w:rsidRPr="009866F9" w:rsidRDefault="006C4059" w:rsidP="009866F9">
      <w:r>
        <w:t>Клас Note реалізує інтерфейс INotifyPropertyChanged, що є важливою частиною інформаційної структури з точки зору взаємодії моделі з інтерфейсом. Поля Title і Content оголошені як повноцінні властивості з явними гетером і сетером, де сетер викликає OnPropertyChanged при зміні значення. Завдяки цьому при редагуванні заголовку нотатки у текстовому полі зміни миттєво відображаються у списку на бічній панелі без будь-якого додаткового коду — механізм прив’язки даних WPF реагує на сповіщення безпосередньо від об’єкта моделі.</w:t>
      </w:r>
    </w:p>
    <w:p w14:paraId="286A0EF2" w14:textId="274D9B0A" w:rsidR="007F21BC" w:rsidRDefault="009866F9" w:rsidP="007F21BC">
      <w:pPr>
        <w:pStyle w:val="afb"/>
      </w:pPr>
      <w:r>
        <w:rPr>
          <w:noProof/>
          <w:lang w:eastAsia="uk-UA"/>
        </w:rPr>
        <w:lastRenderedPageBreak/>
        <w:drawing>
          <wp:inline distT="0" distB="0" distL="0" distR="0" wp14:anchorId="5217B78E" wp14:editId="558DDD79">
            <wp:extent cx="2941983" cy="4779314"/>
            <wp:effectExtent l="0" t="0" r="0" b="2540"/>
            <wp:docPr id="1736342820"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2820"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13"/>
                    <a:stretch>
                      <a:fillRect/>
                    </a:stretch>
                  </pic:blipFill>
                  <pic:spPr>
                    <a:xfrm>
                      <a:off x="0" y="0"/>
                      <a:ext cx="2947227" cy="4787833"/>
                    </a:xfrm>
                    <a:prstGeom prst="rect">
                      <a:avLst/>
                    </a:prstGeom>
                  </pic:spPr>
                </pic:pic>
              </a:graphicData>
            </a:graphic>
          </wp:inline>
        </w:drawing>
      </w:r>
    </w:p>
    <w:p w14:paraId="07CC0F31" w14:textId="77777777" w:rsidR="00E02588" w:rsidRDefault="007F21BC" w:rsidP="00674BE7">
      <w:pPr>
        <w:pStyle w:val="afb"/>
      </w:pPr>
      <w:r>
        <w:t xml:space="preserve">Рисунок </w:t>
      </w:r>
      <w:r>
        <w:fldChar w:fldCharType="begin"/>
      </w:r>
      <w:r>
        <w:instrText xml:space="preserve"> STYLEREF 1 \s </w:instrText>
      </w:r>
      <w:r>
        <w:fldChar w:fldCharType="separate"/>
      </w:r>
      <w:r w:rsidR="00660632">
        <w:rPr>
          <w:noProof/>
        </w:rPr>
        <w:t>2</w:t>
      </w:r>
      <w:r>
        <w:fldChar w:fldCharType="end"/>
      </w:r>
      <w:r>
        <w:t>.</w:t>
      </w:r>
      <w:r>
        <w:fldChar w:fldCharType="begin"/>
      </w:r>
      <w:r>
        <w:instrText xml:space="preserve"> SEQ Рисунок \* ARABIC \s 1 </w:instrText>
      </w:r>
      <w:r>
        <w:fldChar w:fldCharType="separate"/>
      </w:r>
      <w:r w:rsidR="00660632">
        <w:rPr>
          <w:noProof/>
        </w:rPr>
        <w:t>1</w:t>
      </w:r>
      <w:r>
        <w:fldChar w:fldCharType="end"/>
      </w:r>
      <w:r w:rsidRPr="009B09C3">
        <w:rPr>
          <w:lang w:val="ru-RU"/>
        </w:rPr>
        <w:t xml:space="preserve"> </w:t>
      </w:r>
      <w:r>
        <w:t>Структура проєкту</w:t>
      </w:r>
    </w:p>
    <w:p w14:paraId="0F37BE71" w14:textId="15E0EDD8" w:rsidR="009866F9" w:rsidRPr="009866F9" w:rsidRDefault="006C4059" w:rsidP="009866F9">
      <w:r>
        <w:t>На рівні застосунку колекція нотаток представлена двома пов’язаними списками у класі MainViewModel. Основна колекція Notes типу ObservableCollection&lt;Note&gt; є джерелом істини і містить усі нотатки, завантажені з файлу або створені у поточному сеансі. Похідна колекція FilteredNotes також типу ObservableCollection&lt;Note&gt; є відфільтрованим і відсортованим представленням основної колекції: вона перебудовується щоразу, коли змінюється рядок пошуку, і відображає нотатки у порядку спадання дати зміни. Саме FilteredNotes прив’язана до ListBox у інтерфейсі, тоді як Notes використовується для операцій збереження.</w:t>
      </w:r>
    </w:p>
    <w:p w14:paraId="1558EAE3" w14:textId="7DFC2714" w:rsidR="009866F9" w:rsidRPr="009866F9" w:rsidRDefault="006C4059" w:rsidP="009B09C3">
      <w:r>
        <w:t>Збереження моделі на диску реалізовано через клас NoteService, який серіалізує колекцію Notes у JSON-масив і записує його у файл notes.json. Кожен об’єкт Note серіалізується у JSON-об’єкт із полями, що відповідають властивостям класу.</w:t>
      </w:r>
    </w:p>
    <w:p w14:paraId="3A6F83E6" w14:textId="279C4E0B" w:rsidR="00DA4C20" w:rsidRDefault="008C6D5F" w:rsidP="008C6D5F">
      <w:pPr>
        <w:pStyle w:val="3"/>
        <w:numPr>
          <w:ilvl w:val="0"/>
          <w:numId w:val="0"/>
        </w:numPr>
      </w:pPr>
      <w:bookmarkStart w:id="96" w:name="_Toc228224847"/>
      <w:bookmarkEnd w:id="94"/>
      <w:r>
        <w:lastRenderedPageBreak/>
        <w:t xml:space="preserve">2.1.2 </w:t>
      </w:r>
      <w:r w:rsidR="008B7A52">
        <w:t>Опис алгоритмічних рішень</w:t>
      </w:r>
      <w:bookmarkEnd w:id="96"/>
    </w:p>
    <w:p w14:paraId="41BEF5DE" w14:textId="225D92FD" w:rsidR="008C6D5F" w:rsidRPr="008C6D5F" w:rsidRDefault="006C4059" w:rsidP="008C6D5F">
      <w:pPr>
        <w:rPr>
          <w:rFonts w:cs="Times New Roman"/>
          <w:szCs w:val="28"/>
        </w:rPr>
      </w:pPr>
      <w:r>
        <w:rPr>
          <w:rFonts w:cs="Times New Roman"/>
          <w:szCs w:val="28"/>
        </w:rPr>
        <w:t>Логіка побудована на декупелюванні моделі та представлення. При зміні властивості SelectedNote у MainViewModel спрацьовує метод RefreshNoteProperties. Він копіює дані з об’єкта Note у внутрішні поля ViewModel, після чого сповіщає інтерфейс через OnPropertyChanged. Таке відокремлення дозволяє редагувати дані в буфері ViewModel, контролюючи момент їх синхронізації з моделлю.</w:t>
      </w:r>
    </w:p>
    <w:p w14:paraId="55EB1525" w14:textId="644B25BC" w:rsidR="008C6D5F" w:rsidRPr="008C6D5F" w:rsidRDefault="006C4059" w:rsidP="008C6D5F">
      <w:pPr>
        <w:rPr>
          <w:rFonts w:cs="Times New Roman"/>
          <w:szCs w:val="28"/>
        </w:rPr>
      </w:pPr>
      <w:r>
        <w:rPr>
          <w:rFonts w:cs="Times New Roman"/>
          <w:szCs w:val="28"/>
        </w:rPr>
        <w:t>Алгоритм пошуку та сортування фільтрація списку ініціюється зміною SearchText. Метод RefreshFilteredNotes формує представлення FilteredNotes шляхом вибірки з основної колекції записів, що містять шуканий рядок (без урахування регістру, OrdinalIgnoreCase). Результати сортуються за часом останньої зміни (ModifiedAt) у зворотному порядку за допомогою LINQ.</w:t>
      </w:r>
    </w:p>
    <w:p w14:paraId="369721EE" w14:textId="74CB7A91" w:rsidR="008C6D5F" w:rsidRPr="008C6D5F" w:rsidRDefault="006C4059" w:rsidP="008C6D5F">
      <w:pPr>
        <w:rPr>
          <w:rFonts w:cs="Times New Roman"/>
          <w:szCs w:val="28"/>
        </w:rPr>
      </w:pPr>
      <w:r>
        <w:rPr>
          <w:rFonts w:cs="Times New Roman"/>
          <w:szCs w:val="28"/>
        </w:rPr>
        <w:t>Система скасування змін це механізм реалізовано через стек знімків. Перед записом змін метод SaveNote створює глибоку копію поточного стану нотатки та поміщає її в undoStack. Під час операції скасування об’єкт вилучається зі стека, замінює собою запис у загальному списку за ID та оновлює стан інтерфейсу. Глибина історії обмежена 50 записами для оптимізації пам’яті.</w:t>
      </w:r>
    </w:p>
    <w:p w14:paraId="5EFD7A1B" w14:textId="4CDA1EFE" w:rsidR="008C6D5F" w:rsidRPr="008C6D5F" w:rsidRDefault="008C6D5F" w:rsidP="008C6D5F">
      <w:pPr>
        <w:rPr>
          <w:rFonts w:cs="Times New Roman"/>
          <w:szCs w:val="28"/>
        </w:rPr>
      </w:pPr>
      <w:r w:rsidRPr="008C6D5F">
        <w:rPr>
          <w:rFonts w:cs="Times New Roman"/>
          <w:szCs w:val="28"/>
        </w:rPr>
        <w:t xml:space="preserve">Для мінімізації операцій запису використано алгоритм «debounce» на базі </w:t>
      </w:r>
      <w:r w:rsidRPr="008C6D5F">
        <w:rPr>
          <w:rStyle w:val="HTML1"/>
          <w:rFonts w:ascii="Times New Roman" w:eastAsiaTheme="majorEastAsia" w:hAnsi="Times New Roman" w:cs="Times New Roman"/>
          <w:sz w:val="28"/>
          <w:szCs w:val="28"/>
        </w:rPr>
        <w:t>DispatcherTimer</w:t>
      </w:r>
      <w:r w:rsidRPr="008C6D5F">
        <w:rPr>
          <w:rFonts w:cs="Times New Roman"/>
          <w:szCs w:val="28"/>
        </w:rPr>
        <w:t xml:space="preserve">. Таймер із інтервалом 3 секунди перезапускається при кожному введенні символу в </w:t>
      </w:r>
      <w:r w:rsidRPr="008C6D5F">
        <w:rPr>
          <w:rStyle w:val="HTML1"/>
          <w:rFonts w:ascii="Times New Roman" w:eastAsiaTheme="majorEastAsia" w:hAnsi="Times New Roman" w:cs="Times New Roman"/>
          <w:sz w:val="28"/>
          <w:szCs w:val="28"/>
        </w:rPr>
        <w:t>TextChanged</w:t>
      </w:r>
      <w:r w:rsidRPr="008C6D5F">
        <w:rPr>
          <w:rFonts w:cs="Times New Roman"/>
          <w:szCs w:val="28"/>
        </w:rPr>
        <w:t>. Фактичне збереження відбувається лише після припинення активності користувача, що забезпечує плавність роботи UI.</w:t>
      </w:r>
    </w:p>
    <w:p w14:paraId="7033236B" w14:textId="738CB5CA" w:rsidR="007F21BC" w:rsidRPr="009B09C3" w:rsidRDefault="008C6D5F" w:rsidP="009B09C3">
      <w:pPr>
        <w:rPr>
          <w:rFonts w:cs="Times New Roman"/>
          <w:szCs w:val="28"/>
        </w:rPr>
      </w:pPr>
      <w:r w:rsidRPr="008C6D5F">
        <w:rPr>
          <w:rFonts w:cs="Times New Roman"/>
          <w:szCs w:val="28"/>
        </w:rPr>
        <w:t xml:space="preserve">Щоб уникнути мерехтіння списку та втрати фокуса при редагуванні заголовка, реалізовано пряму підписку на </w:t>
      </w:r>
      <w:r w:rsidRPr="008C6D5F">
        <w:rPr>
          <w:rStyle w:val="HTML1"/>
          <w:rFonts w:ascii="Times New Roman" w:eastAsiaTheme="majorEastAsia" w:hAnsi="Times New Roman" w:cs="Times New Roman"/>
          <w:sz w:val="28"/>
          <w:szCs w:val="28"/>
        </w:rPr>
        <w:t>INotifyPropertyChanged</w:t>
      </w:r>
      <w:r w:rsidRPr="008C6D5F">
        <w:rPr>
          <w:rFonts w:cs="Times New Roman"/>
          <w:szCs w:val="28"/>
        </w:rPr>
        <w:t xml:space="preserve"> моделі </w:t>
      </w:r>
      <w:r w:rsidRPr="008C6D5F">
        <w:rPr>
          <w:rStyle w:val="HTML1"/>
          <w:rFonts w:ascii="Times New Roman" w:eastAsiaTheme="majorEastAsia" w:hAnsi="Times New Roman" w:cs="Times New Roman"/>
          <w:sz w:val="28"/>
          <w:szCs w:val="28"/>
        </w:rPr>
        <w:t>Note</w:t>
      </w:r>
      <w:r w:rsidRPr="008C6D5F">
        <w:rPr>
          <w:rFonts w:cs="Times New Roman"/>
          <w:szCs w:val="28"/>
        </w:rPr>
        <w:t>. Зміни заголовка транслюються безпосередньо в UI без повної перебудови відфільтрованої колекції.</w:t>
      </w:r>
    </w:p>
    <w:p w14:paraId="74E2AA31" w14:textId="253627AF" w:rsidR="00C255F9" w:rsidRDefault="008C6D5F" w:rsidP="008C6D5F">
      <w:pPr>
        <w:pStyle w:val="3"/>
        <w:numPr>
          <w:ilvl w:val="0"/>
          <w:numId w:val="0"/>
        </w:numPr>
      </w:pPr>
      <w:bookmarkStart w:id="97" w:name="_Toc228224848"/>
      <w:r>
        <w:t xml:space="preserve">2.1.3 </w:t>
      </w:r>
      <w:r w:rsidR="00C255F9" w:rsidRPr="00C255F9">
        <w:t>Функціональні частини програми</w:t>
      </w:r>
      <w:bookmarkEnd w:id="97"/>
    </w:p>
    <w:p w14:paraId="15F4320E" w14:textId="41172288" w:rsidR="008C6D5F" w:rsidRDefault="006C4059" w:rsidP="008C6D5F">
      <w:r>
        <w:t xml:space="preserve">Верхня панель інструментів містить чотири основні кнопки: створення нової нотатки, збереження, скасування та видалення. Кнопки збереження, скасування і видалення стають активними лише за наявності вибраної нотатки — </w:t>
      </w:r>
      <w:r>
        <w:lastRenderedPageBreak/>
        <w:t>це контролюється через метод CanExecute відповідних команд RelayCommand. Тут же розташовані кнопки перемикання мови інтерфейсу між англійською і українською. Перемикання відбувається миттєво без перезапуску: LocalizationManager замінює активний ResourceDictionary в колекції MergedDictionaries застосунку, і всі елементи інтерфейсу, прив’язані до динамічних ресурсів через DynamicResource, автоматично оновлюють свій текст.</w:t>
      </w:r>
    </w:p>
    <w:p w14:paraId="54311309" w14:textId="77777777" w:rsidR="008C6D5F" w:rsidRDefault="008C6D5F" w:rsidP="008C6D5F">
      <w:r>
        <w:t>Ліва бічна панель відображає список усіх нотаток користувача. Кожен елемент списку показує заголовок, короткий уривок вмісту і дату останньої зміни. Над списком розташоване поле пошуку, що фільтрує записи у реальному часі по заголовку і тексту при кожному введеному символі. Список відсортований за датою зміни у спадному порядку, тому найсвіжіші нотатки завжди знаходяться вгорі. Вибір нотатки у списку встановлює її як поточну і заповнює правову частину екрана її вмістом і параметрами форматування.</w:t>
      </w:r>
    </w:p>
    <w:p w14:paraId="5BE896E8" w14:textId="1368D416" w:rsidR="00594F30" w:rsidRDefault="00594F30" w:rsidP="00594F30">
      <w:pPr>
        <w:ind w:left="-794"/>
        <w:rPr>
          <w:lang w:val="en-US"/>
        </w:rPr>
      </w:pPr>
      <w:r w:rsidRPr="00594F30">
        <w:rPr>
          <w:lang w:val="en-US"/>
        </w:rPr>
        <w:drawing>
          <wp:inline distT="0" distB="0" distL="0" distR="0" wp14:anchorId="379D0185" wp14:editId="21717F88">
            <wp:extent cx="6299835" cy="3655585"/>
            <wp:effectExtent l="0" t="0" r="571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99835" cy="3655585"/>
                    </a:xfrm>
                    <a:prstGeom prst="rect">
                      <a:avLst/>
                    </a:prstGeom>
                  </pic:spPr>
                </pic:pic>
              </a:graphicData>
            </a:graphic>
          </wp:inline>
        </w:drawing>
      </w:r>
    </w:p>
    <w:p w14:paraId="1A365AF3" w14:textId="6EE93148" w:rsidR="00594F30" w:rsidRPr="00594F30" w:rsidRDefault="00594F30" w:rsidP="00594F30">
      <w:pPr>
        <w:jc w:val="center"/>
        <w:rPr>
          <w:lang w:val="ru-RU"/>
        </w:rPr>
      </w:pPr>
      <w:r>
        <w:rPr>
          <w:lang w:val="ru-RU"/>
        </w:rPr>
        <w:t xml:space="preserve">Рисунок 2.2 Структура зберігання </w:t>
      </w:r>
      <w:r>
        <w:t xml:space="preserve">в фалах </w:t>
      </w:r>
      <w:r>
        <w:rPr>
          <w:lang w:val="en-US"/>
        </w:rPr>
        <w:t>JSON</w:t>
      </w:r>
    </w:p>
    <w:p w14:paraId="79B412D6" w14:textId="61839779" w:rsidR="008C6D5F" w:rsidRDefault="006C4059" w:rsidP="008C6D5F">
      <w:r>
        <w:t xml:space="preserve">Панель форматування розташована над полем редагування і стає активною лише при вибраній нотатці. Вона містить випадний список для вибору шрифту з трьох варіантів — Times New Roman, Consolas і Segoe Print — і список для вибору </w:t>
      </w:r>
      <w:r>
        <w:lastRenderedPageBreak/>
        <w:t>розміру від восьми до сімдесяти двох пунктів. Три кнопки-перемикачі відповідають за жирне, курсивне і підкреслене накреслення. Вісім кольорових кружечків дозволяють змінити колір тексту. Усі параметри прив’язані безпосередньо до властивостей ViewModel — NoteFontWeight, NoteFontStyle, NoteTextDecoration і NoteTextBrush — які повертають готові об’єкти WPF-типів без використання конвертерів.</w:t>
      </w:r>
    </w:p>
    <w:p w14:paraId="0C43A264" w14:textId="77777777" w:rsidR="008C6D5F" w:rsidRDefault="008C6D5F" w:rsidP="008C6D5F">
      <w:r>
        <w:t>Основну частину правої половини екрана займає область редагування, що складається з поля заголовку і поля тексту нотатки. Обидва поля мають підказки-плейсхолдери, що зникають при введенні тексту — це реалізовано через шаблон TextBox із тригером на порожнє значення властивості Text. Поле тексту підтримує введення з переносом рядків і табуляцію, а також перевірку орфографії через вбудований механізм WPF SpellCheck. Зміни у полі тексту запускають таймер автозбереження, а зміни заголовку одразу відображаються у списку нотаток завдяки тому, що клас Note реалізує INotifyPropertyChanged.</w:t>
      </w:r>
    </w:p>
    <w:p w14:paraId="19B9998B" w14:textId="70ED1AA8" w:rsidR="008C6D5F" w:rsidRDefault="006C4059" w:rsidP="008C6D5F">
      <w:r>
        <w:t>Нижня рядок стану відображає дату створення і дату останньої зміни поточної нотатки, а коли нотатка не вибрана — відповідний підказуючий текст. Цей рядок прив’язаний до обчислюваної властивості StatusText у ViewModel, яка формує рядок із метаданих поточної нотатки і оновлюється при кожній зміні SelectedNote або після збереження.</w:t>
      </w:r>
    </w:p>
    <w:p w14:paraId="688A7AA9" w14:textId="7826FF64" w:rsidR="00C255F9" w:rsidRPr="00C255F9" w:rsidRDefault="008C6D5F" w:rsidP="009B09C3">
      <w:r>
        <w:t>Збереження і завантаження даних забезпечує клас NoteService, що є окремою функціональною частиною відповідальною виключно за роботу з файловою системою. Він читає і записує файл notes.json і не знає нічого про інтерфейс або ViewModel. Завантаження відбувається один раз при старті застосунку, а збереження при явній команді користувача або автоматично через три секунди після зупинки введення.</w:t>
      </w:r>
    </w:p>
    <w:p w14:paraId="2390A287" w14:textId="005150AA" w:rsidR="00C255F9" w:rsidRDefault="00CE7352" w:rsidP="00CE7352">
      <w:pPr>
        <w:pStyle w:val="3"/>
        <w:numPr>
          <w:ilvl w:val="0"/>
          <w:numId w:val="0"/>
        </w:numPr>
      </w:pPr>
      <w:bookmarkStart w:id="98" w:name="_Toc228224849"/>
      <w:r>
        <w:t xml:space="preserve">2.1.4 </w:t>
      </w:r>
      <w:r w:rsidR="00C255F9" w:rsidRPr="00CE7352">
        <w:t>Фізична</w:t>
      </w:r>
      <w:r w:rsidR="00C255F9" w:rsidRPr="00C255F9">
        <w:t xml:space="preserve"> структура </w:t>
      </w:r>
      <w:r w:rsidR="00674BE7">
        <w:t>проєкт</w:t>
      </w:r>
      <w:r w:rsidR="00C255F9" w:rsidRPr="00C255F9">
        <w:t>у</w:t>
      </w:r>
      <w:bookmarkEnd w:id="98"/>
    </w:p>
    <w:p w14:paraId="7E1B9201" w14:textId="79D5D3F5" w:rsidR="00E1669F" w:rsidRDefault="00E1669F" w:rsidP="00E1669F">
      <w:r>
        <w:t xml:space="preserve">У кореневій папці розташовані два файли, що стосуються точки входу застосунку, а саме файл App.xaml є кореневим ресурсним файлом застосунку та </w:t>
      </w:r>
      <w:r>
        <w:lastRenderedPageBreak/>
        <w:t>файл App.xaml.cs є відповідним code-behind і у даному проєкті залишається майже порожнім, оскільки вся ініціалізація виконується декларативно у XAML.</w:t>
      </w:r>
    </w:p>
    <w:p w14:paraId="70346289" w14:textId="3FBF739A" w:rsidR="00594F30" w:rsidRDefault="00594F30" w:rsidP="00594F30">
      <w:pPr>
        <w:ind w:left="-624"/>
        <w:jc w:val="center"/>
      </w:pPr>
      <w:r w:rsidRPr="00594F30">
        <w:drawing>
          <wp:inline distT="0" distB="0" distL="0" distR="0" wp14:anchorId="2EC2B5D6" wp14:editId="71DD01D1">
            <wp:extent cx="6299835" cy="1300648"/>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299835" cy="1300648"/>
                    </a:xfrm>
                    <a:prstGeom prst="rect">
                      <a:avLst/>
                    </a:prstGeom>
                  </pic:spPr>
                </pic:pic>
              </a:graphicData>
            </a:graphic>
          </wp:inline>
        </w:drawing>
      </w:r>
    </w:p>
    <w:p w14:paraId="469B91FB" w14:textId="0489BB52" w:rsidR="00594F30" w:rsidRDefault="00594F30" w:rsidP="00594F30">
      <w:pPr>
        <w:jc w:val="center"/>
      </w:pPr>
      <w:r>
        <w:t>Рисунок 2.</w:t>
      </w:r>
      <w:r>
        <w:rPr>
          <w:lang w:val="en-US"/>
        </w:rPr>
        <w:t>2</w:t>
      </w:r>
      <w:r>
        <w:t xml:space="preserve"> Фізична структура проетку</w:t>
      </w:r>
    </w:p>
    <w:p w14:paraId="02BD1FA3" w14:textId="6C1C53D8" w:rsidR="00E1669F" w:rsidRDefault="006C4059" w:rsidP="00E1669F">
      <w:r>
        <w:t>Папка Models містить єдиний файл Note.cs, що описує модель даних нотатки. Це найнижчий шар архітектури: клас не залежить від жодного іншого класу проєкту і може бути використаний незалежно. Каталог Services містить файл NoteService.cs — клас, відповідальний за читання і запис файлу notes.json. Він також не залежить від шарів ViewModel і View, приймає і повертає лише колекції об’єктів Note.</w:t>
      </w:r>
    </w:p>
    <w:p w14:paraId="2C7359A7" w14:textId="2C2EF42C" w:rsidR="00E1669F" w:rsidRDefault="00E1669F" w:rsidP="00E1669F">
      <w:r>
        <w:t>Папка Commands містить файл RelayCommand.cs із двома класами: нетипізованим RelayCommand для команд без параметра і узагальненим RelayCommand для команд із параметром. Обидва реалізують інтерфейс ICommand і делегують виконання і перевірку активності лямбда-виразам, переданим у конструкторі. Каталог ViewModels містить два файли. BaseViewModel.cs визначає абстрактний базовий клас із реалізацією INotifyPropertyChanged через захищений метод SetProperty і атрибут CallerMemberName. MainViewModel.cs є головним класом логічного шару: він успадковує BaseViewModel, оголошує всі властивості, команди і колекції, необхідні для роботи інтерфейсу.</w:t>
      </w:r>
    </w:p>
    <w:p w14:paraId="6043204E" w14:textId="292DC509" w:rsidR="00E1669F" w:rsidRDefault="00E1669F" w:rsidP="00E1669F">
      <w:r>
        <w:t xml:space="preserve">Папка Views містить два файли, що утворюють єдине вікно застосунку. MainWindow.xaml є декларативним описом інтерфейсу: у ньому визначені розмітка сітки, стиль плейсхолдера для текстових полів, верхня панель із кнопками, бічний список нотаток, панель форматування, поля заголовку і тексту та рядок стану. MainWindow.xaml.cs є code-behind цього вікна і містить лише ту логіку, яку неможливо або недоцільно виражати у XAML: реєстрацію </w:t>
      </w:r>
      <w:r>
        <w:lastRenderedPageBreak/>
        <w:t>клавіатурних скорочень у конструкторі, обробник події SelectionChanged для переведення фокусу на поле редагування і обробник TextChanged для управління таймером автозбереження.</w:t>
      </w:r>
    </w:p>
    <w:p w14:paraId="0A3B2981" w14:textId="770A718B" w:rsidR="00E1669F" w:rsidRDefault="00E1669F" w:rsidP="00E1669F">
      <w:r>
        <w:t>Папка Localization містить три файли. LocalizationManager.cs реалізує клас-одинак, що зберігає поточну мову і виконує заміну ResourceDictionary у колекції MergedDictionaries при перемиканні. Strings.en.xaml і Strings.uk.xaml є словниками рядкових ресурсів для англійської і української мов відповідно: кожен з них містить однаковий набір ключів типу AppTitle, NewNote, SaveNote та інші, але з перекладеними значеннями. Каталог Themes містить єдиний файл ModernTheme.xaml — централізований опис кольорової палітри і стилів елементів керування: кнопок, перемикачів, списку, текстових полів і смуг прокрутки.</w:t>
      </w:r>
    </w:p>
    <w:p w14:paraId="6D88917C" w14:textId="02352948" w:rsidR="00674BE7" w:rsidRPr="00C255F9" w:rsidRDefault="00E1669F" w:rsidP="009B09C3">
      <w:r>
        <w:t>Окрім вихідних файлів проєкту, застосунок задіює директорію на диску користувача для зберігання даних. При першому збереженні NoteService автоматично створює каталог %AppData%\Notepad\ і розміщує у ньому файл notes.json. Цей файл не є частиною вихідного коду і не входить до дистрибутиву, він створюється і підтримується виключно у процесі роботи застосунку. Таким чином фізична структура проєкту чітко розмежовує вихідний код, ресурси і дані користувача</w:t>
      </w:r>
      <w:r w:rsidR="009B09C3">
        <w:t>.</w:t>
      </w:r>
    </w:p>
    <w:p w14:paraId="2B422747" w14:textId="709F6610" w:rsidR="00C255F9" w:rsidRDefault="00F40665" w:rsidP="00F40665">
      <w:pPr>
        <w:pStyle w:val="3"/>
        <w:numPr>
          <w:ilvl w:val="0"/>
          <w:numId w:val="0"/>
        </w:numPr>
      </w:pPr>
      <w:bookmarkStart w:id="99" w:name="_Toc228224850"/>
      <w:r>
        <w:t xml:space="preserve">2.1.5 </w:t>
      </w:r>
      <w:r w:rsidR="00C255F9" w:rsidRPr="00C255F9">
        <w:t>Опис структури даних та використаних змінних</w:t>
      </w:r>
      <w:bookmarkEnd w:id="99"/>
    </w:p>
    <w:p w14:paraId="23E9918E" w14:textId="65B42086" w:rsidR="00C255F9" w:rsidRDefault="006C4059" w:rsidP="00812C84">
      <w:r>
        <w:t xml:space="preserve">Основною структурою даних є клас Note, що описує одну нотатку. Поле Id типу Guid є незмінним унікальним ідентифікатором, що генерується автоматично при створенні об’єкта через Guid.NewGuid() і використовується для однозначного пошуку нотатки в колекції, зокрема при операції Undo. Поля Title і Content є рядками типу string і зберігають текстовий вміст нотатки; обидва оголошені як повноцінні властивості з викликом OnPropertyChanged у сетері, що забезпечує реактивне оновлення інтерфейсу. Поля CreatedAt і ModifiedAt типу DateTime фіксують відповідно момент першого створення і час останнього запису на диск; ModifiedAt оновлюється вручну у методі SaveNote перед кожним збереженням. Рядкове поле FontFamily зберігає назву обраного шрифту, числове поле FontSize </w:t>
      </w:r>
      <w:r>
        <w:lastRenderedPageBreak/>
        <w:t>типу double — розмір у пунктах, три булеві поля IsBold, IsItalic і IsUnderline це стани накреслення, а рядкове поле TextColor — код кольору.</w:t>
      </w:r>
    </w:p>
    <w:p w14:paraId="01148CB9" w14:textId="0705212B" w:rsidR="00812C84" w:rsidRPr="009B09C3" w:rsidRDefault="006C4059" w:rsidP="00812C84">
      <w:pPr>
        <w:rPr>
          <w:lang w:val="ru-RU"/>
        </w:rPr>
      </w:pPr>
      <w:r>
        <w:t>У класі MainViewModel зберігається розгорнутий робочий стан поточної нотатки у вигляді набору приватних полів з відповідними публічними властивостями. Поле selectedNote типу Note? Є посиланням на поточно вибрану нотатку і може мати значення null, коли жодна нотатка не обрана. Поля noteTitle і noteContent типу string зберігають поточний текст заголовку і вмісту в редакторі. Поле noteFontFamily типу string зберігає назву шрифту, noteFontSize типу double зберігає розмір. Три поля типу bool noteIsBold, noteIsItalic, noteIsUnderline, що відповідають за стан кнопок форматування. Поле noteTextColor зберігає HEX-код кольору тексту. Поле searchText містить поточний рядок пошуку, а currentLanguage це код активної мови інтерфейсу, «en» або «ua». Такий підхід з дублюванням полів нотатки у ViewModel необхідний для того, щоб зміни в редакторі не записувались одразу у модель, а зберігались лише при явній команді.</w:t>
      </w:r>
    </w:p>
    <w:p w14:paraId="7E3869A6" w14:textId="675EBB9B" w:rsidR="00812C84" w:rsidRPr="009B09C3" w:rsidRDefault="006C4059" w:rsidP="00812C84">
      <w:r>
        <w:t>Колекційні змінні ViewModel представлені трьома структурами. Поле Notes є головним сховищем усіх нотаток у пам’яті, ця колекція ніколи не фільтрується і використовується як єдине джерело істини при збереженні та пошуку за ідентифікатором. Поле FilteredNotes є похідним представленням, що прив’язане до ListBox у інтерфейсі: воно перебудовується методом RefreshFilteredNotes при зміні SearchText або після операцій зі списком нотаток. Поле undoStack є масивом стану для операції скасування, при кожному збереженні на нього поміщається клон поточної нотатки, а при Undo верхній елемент стека витягується і відновлюється у колекції Notes.</w:t>
      </w:r>
    </w:p>
    <w:p w14:paraId="6720A7F6" w14:textId="4C7D51C6" w:rsidR="00812C84" w:rsidRPr="00C255F9" w:rsidRDefault="006C4059" w:rsidP="009B09C3">
      <w:r>
        <w:t>Списки-довідники у ViewModel є статичними колекціями, що ініціалізуються один раз у конструкторі і не змінюються під час роботи. FontFamilies містить три рядки з назвами шрифтів. FontSizes містить шістнадцять числових значень розмірів від восьми до сімдесяти двох. TextColors містить вісім об’єктів запису ColorItem, кожен з яких зберігає рядок Hex і рядок Name, а також обчислювану властивість Brush типу SolidColorBrush.</w:t>
      </w:r>
    </w:p>
    <w:p w14:paraId="57F027BE" w14:textId="04AC2D83" w:rsidR="00C255F9" w:rsidRDefault="00F40665" w:rsidP="00F40665">
      <w:pPr>
        <w:pStyle w:val="3"/>
        <w:numPr>
          <w:ilvl w:val="0"/>
          <w:numId w:val="0"/>
        </w:numPr>
      </w:pPr>
      <w:bookmarkStart w:id="100" w:name="_Toc228224851"/>
      <w:r>
        <w:lastRenderedPageBreak/>
        <w:t xml:space="preserve">2.1.6 </w:t>
      </w:r>
      <w:r w:rsidR="00C255F9" w:rsidRPr="00F40665">
        <w:t>Тестування</w:t>
      </w:r>
      <w:r w:rsidR="00C255F9" w:rsidRPr="00C255F9">
        <w:t xml:space="preserve"> </w:t>
      </w:r>
      <w:r w:rsidR="00674BE7">
        <w:t>проєкт</w:t>
      </w:r>
      <w:r w:rsidR="00C255F9" w:rsidRPr="00C255F9">
        <w:t>у</w:t>
      </w:r>
      <w:bookmarkEnd w:id="100"/>
    </w:p>
    <w:p w14:paraId="6DADD31F" w14:textId="7EB6EF9F" w:rsidR="00046DB3" w:rsidRDefault="00046DB3" w:rsidP="009B09C3">
      <w:r>
        <w:t>Тестування програмного продукту проводилось з метою перевірки коректності роботи додатку для нотаток, стабільності інтерфейсу та правильності збереження й обробки даних нотаток.</w:t>
      </w:r>
    </w:p>
    <w:p w14:paraId="72F34CEA" w14:textId="77777777" w:rsidR="00046DB3" w:rsidRDefault="00046DB3" w:rsidP="00046DB3">
      <w:r>
        <w:t>У ході розробки було застосовано такі види тестування:</w:t>
      </w:r>
    </w:p>
    <w:p w14:paraId="321423B6" w14:textId="3556DA33" w:rsidR="00046DB3" w:rsidRDefault="006C4059" w:rsidP="00046DB3">
      <w:r>
        <w:t>Модульне тестування (Unit Testing) — часткове тестування на рівні окремих методів (перевірка логіки NoteService щодо серіалізації/десеріалізації нотаток у JSON, коректності роботи RelayCommand та LocalizationManager);</w:t>
      </w:r>
    </w:p>
    <w:p w14:paraId="49AADD8D" w14:textId="23C847C9" w:rsidR="00046DB3" w:rsidRDefault="006C4059" w:rsidP="00046DB3">
      <w:r>
        <w:t>Інтеграційне тестування — перевірка взаємодії між компонентами (Note, NoteService, MainViewModel), зокрема коректного відображення змін у моделі через механізм INotifyPropertyChanged;</w:t>
      </w:r>
    </w:p>
    <w:p w14:paraId="3B023B4C" w14:textId="465BF694" w:rsidR="00046DB3" w:rsidRDefault="006C4059" w:rsidP="00046DB3">
      <w:r>
        <w:t>Функціональне тестування — основний тип тестування, що перевіряє відповідність реалізованого функціоналу вимогам (створення, редагування, збереження та видалення нотаток);</w:t>
      </w:r>
    </w:p>
    <w:p w14:paraId="19B46831" w14:textId="33989806" w:rsidR="00046DB3" w:rsidRDefault="00046DB3" w:rsidP="00046DB3">
      <w:r>
        <w:t>E2E тестування це перевірка повного сценарію роботи програми від створення нотатки до її збереження на диску та повторного завантаження після перезапуску додатку.</w:t>
      </w:r>
    </w:p>
    <w:p w14:paraId="390DE197" w14:textId="059BE751" w:rsidR="00046DB3" w:rsidRDefault="00046DB3" w:rsidP="00046DB3">
      <w:r>
        <w:t>У даному проєкті основний акцент зроблено на ручному тестуванні засобами середовища Visual Studio з використанням вбудованого відлагоджувача (Debugger) для відстеження стану ObservableCollection, масиву скасувань та властивостей MainViewModel під час виконання.</w:t>
      </w:r>
    </w:p>
    <w:p w14:paraId="649423C3" w14:textId="77777777" w:rsidR="00046DB3" w:rsidRDefault="00046DB3" w:rsidP="00046DB3">
      <w:r>
        <w:t>Тестові сценарії</w:t>
      </w:r>
    </w:p>
    <w:p w14:paraId="2DF6AAB7" w14:textId="4B139DAC" w:rsidR="00046DB3" w:rsidRDefault="00046DB3" w:rsidP="009B09C3">
      <w:r>
        <w:t>Було перевірено такі сценарії роботи програми:</w:t>
      </w:r>
    </w:p>
    <w:p w14:paraId="6B000C23" w14:textId="5829AC6D" w:rsidR="00046DB3" w:rsidRDefault="006C4059" w:rsidP="00046DB3">
      <w:r>
        <w:t>Створення нової нотатки через кнопку та комбінацію клавіш Ctrl+N;</w:t>
      </w:r>
    </w:p>
    <w:p w14:paraId="02ECF24B" w14:textId="127D05E9" w:rsidR="00594F30" w:rsidRDefault="00594F30" w:rsidP="00594F30">
      <w:pPr>
        <w:ind w:left="-794"/>
      </w:pPr>
      <w:r w:rsidRPr="00594F30">
        <w:lastRenderedPageBreak/>
        <w:drawing>
          <wp:inline distT="0" distB="0" distL="0" distR="0" wp14:anchorId="61586F91" wp14:editId="064D2A39">
            <wp:extent cx="6299835" cy="4226000"/>
            <wp:effectExtent l="0" t="0" r="571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299835" cy="4226000"/>
                    </a:xfrm>
                    <a:prstGeom prst="rect">
                      <a:avLst/>
                    </a:prstGeom>
                  </pic:spPr>
                </pic:pic>
              </a:graphicData>
            </a:graphic>
          </wp:inline>
        </w:drawing>
      </w:r>
    </w:p>
    <w:p w14:paraId="59597312" w14:textId="3C386E34" w:rsidR="00594F30" w:rsidRDefault="00594F30" w:rsidP="00594F30">
      <w:pPr>
        <w:jc w:val="center"/>
      </w:pPr>
      <w:r>
        <w:t>Рисунок 2.3 Створення нової нотатки</w:t>
      </w:r>
    </w:p>
    <w:p w14:paraId="7BDE9CDD" w14:textId="1BC46996" w:rsidR="00046DB3" w:rsidRDefault="006C4059" w:rsidP="00046DB3">
      <w:r>
        <w:t>Введення та редагування заголовку й вмісту нотатки;</w:t>
      </w:r>
    </w:p>
    <w:p w14:paraId="2634B7C2" w14:textId="54B64D86" w:rsidR="00046DB3" w:rsidRDefault="006C4059" w:rsidP="00046DB3">
      <w:r>
        <w:t>Збереження нотатки вручну (Ctrl+S) та перевірка автозбереження після 3 секунд бездіяльності;</w:t>
      </w:r>
    </w:p>
    <w:p w14:paraId="4F7A4F7D" w14:textId="68E4CE47" w:rsidR="00046DB3" w:rsidRDefault="006C4059" w:rsidP="00046DB3">
      <w:r>
        <w:t>Видалення нотатки з підтвердженням (Ctrl+Delete) та перевірка діалогового вікна;</w:t>
      </w:r>
    </w:p>
    <w:p w14:paraId="2248493A" w14:textId="69C63636" w:rsidR="00046DB3" w:rsidRDefault="006C4059" w:rsidP="00046DB3">
      <w:r>
        <w:t>Скасування змін через команду Undo (Ctrl+Z) із перевіркою відновлення попереднього стану;</w:t>
      </w:r>
    </w:p>
    <w:p w14:paraId="4A2DEF3E" w14:textId="3B73FC5D" w:rsidR="00046DB3" w:rsidRDefault="006C4059" w:rsidP="00046DB3">
      <w:r>
        <w:t>Пошук нотаток за заголовком та вмістом у реальному часі;</w:t>
      </w:r>
    </w:p>
    <w:p w14:paraId="5F3FE7B3" w14:textId="40F52B3F" w:rsidR="00046DB3" w:rsidRDefault="006C4059" w:rsidP="00046DB3">
      <w:r>
        <w:t>Застосування форматування тексту (жирний — Ctrl+B, курсив — Ctrl+I, підкреслення — Ctrl+U);</w:t>
      </w:r>
    </w:p>
    <w:p w14:paraId="31A8B77D" w14:textId="55C669E6" w:rsidR="00046DB3" w:rsidRDefault="006C4059" w:rsidP="00046DB3">
      <w:pPr>
        <w:rPr>
          <w:lang w:val="en-US"/>
        </w:rPr>
      </w:pPr>
      <w:r>
        <w:t>Зміна шрифту, розміру та кольору тексту через панель інструментів;</w:t>
      </w:r>
    </w:p>
    <w:p w14:paraId="32E3F8DB" w14:textId="63BCCC21" w:rsidR="00594F30" w:rsidRDefault="00594F30" w:rsidP="00594F30">
      <w:pPr>
        <w:ind w:left="-907"/>
      </w:pPr>
      <w:r w:rsidRPr="00594F30">
        <w:lastRenderedPageBreak/>
        <w:drawing>
          <wp:inline distT="0" distB="0" distL="0" distR="0" wp14:anchorId="5CF001E7" wp14:editId="55198179">
            <wp:extent cx="6299835" cy="4183677"/>
            <wp:effectExtent l="0" t="0" r="571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99835" cy="4183677"/>
                    </a:xfrm>
                    <a:prstGeom prst="rect">
                      <a:avLst/>
                    </a:prstGeom>
                  </pic:spPr>
                </pic:pic>
              </a:graphicData>
            </a:graphic>
          </wp:inline>
        </w:drawing>
      </w:r>
    </w:p>
    <w:p w14:paraId="4E88DBCB" w14:textId="28259EEE" w:rsidR="00594F30" w:rsidRPr="00594F30" w:rsidRDefault="00594F30" w:rsidP="00594F30">
      <w:pPr>
        <w:jc w:val="center"/>
      </w:pPr>
      <w:r>
        <w:t>Рисунок 2.4 Зміна шрифту та кольору тексту</w:t>
      </w:r>
    </w:p>
    <w:p w14:paraId="3093FABF" w14:textId="2E717D6A" w:rsidR="00046DB3" w:rsidRDefault="006C4059" w:rsidP="00046DB3">
      <w:r>
        <w:t>Перемикання мови інтерфейсу між англійською та українською (LocalizationManager);</w:t>
      </w:r>
    </w:p>
    <w:p w14:paraId="38073E0A" w14:textId="3975346C" w:rsidR="00046DB3" w:rsidRDefault="006C4059" w:rsidP="00046DB3">
      <w:r>
        <w:t>Перевірка коректного відображення дати створення та останньої зміни нотатки у рядку стану;</w:t>
      </w:r>
    </w:p>
    <w:p w14:paraId="156DE00D" w14:textId="32FD135A" w:rsidR="00046DB3" w:rsidRDefault="006C4059" w:rsidP="00046DB3">
      <w:r>
        <w:t>Обробка некоректних або порожніх даних (порожній заголовок, відсутні нотатки під час завантаження).</w:t>
      </w:r>
    </w:p>
    <w:p w14:paraId="3338FE1B" w14:textId="77777777" w:rsidR="00046DB3" w:rsidRDefault="00046DB3" w:rsidP="00046DB3">
      <w:r>
        <w:t>Оскільки автоматизовані тести не були повністю реалізовані, покриття коду забезпечувалося за рахунок ручного тестування основних функціональних можливостей програми. Особлива увага приділялась перевірці збереження стану нотаток між сесіями — коректному запису у файл notes.json у директорії AppData та повному відновленню даних після перезапуску.</w:t>
      </w:r>
    </w:p>
    <w:p w14:paraId="2C79322B" w14:textId="77777777" w:rsidR="00046DB3" w:rsidRDefault="00046DB3" w:rsidP="00046DB3">
      <w:r>
        <w:t>Результати тестування</w:t>
      </w:r>
    </w:p>
    <w:p w14:paraId="408665BA" w14:textId="77777777" w:rsidR="00046DB3" w:rsidRDefault="00046DB3" w:rsidP="00046DB3">
      <w:r>
        <w:t>У процесі перевірки було виявлено незначні помилки:</w:t>
      </w:r>
    </w:p>
    <w:p w14:paraId="3F66077C" w14:textId="69BB7C3B" w:rsidR="00046DB3" w:rsidRDefault="006C4059" w:rsidP="00046DB3">
      <w:r>
        <w:lastRenderedPageBreak/>
        <w:t>При частому введенні тексту в заголовок спостерігалось небажане скидання виділення у списку нотаток через зайве оновлення FilteredNotes;</w:t>
      </w:r>
    </w:p>
    <w:p w14:paraId="10AD0B4F" w14:textId="4A94B383" w:rsidR="00674BE7" w:rsidRDefault="006C4059" w:rsidP="009B09C3">
      <w:r>
        <w:t>Некоректне відображення кольору тексту при передачі недійсного hex-значення без відповідної обробки виключення.</w:t>
      </w:r>
    </w:p>
    <w:p w14:paraId="59978BCC" w14:textId="2B0B030D" w:rsidR="00D51DC2" w:rsidRPr="00D51DC2" w:rsidRDefault="00F40665" w:rsidP="00F40665">
      <w:pPr>
        <w:pStyle w:val="2"/>
        <w:numPr>
          <w:ilvl w:val="0"/>
          <w:numId w:val="0"/>
        </w:numPr>
      </w:pPr>
      <w:bookmarkStart w:id="101" w:name="_Toc228224852"/>
      <w:r>
        <w:t xml:space="preserve">2.2 </w:t>
      </w:r>
      <w:r w:rsidR="00E0408C" w:rsidRPr="00E0408C">
        <w:t>Експлуатаційна частина</w:t>
      </w:r>
      <w:bookmarkStart w:id="102" w:name="_Toc74761720"/>
      <w:bookmarkStart w:id="103" w:name="_Toc74761958"/>
      <w:bookmarkStart w:id="104" w:name="_Toc74762050"/>
      <w:bookmarkStart w:id="105" w:name="_Toc74762796"/>
      <w:bookmarkStart w:id="106" w:name="_Toc74765433"/>
      <w:bookmarkStart w:id="107" w:name="_Toc74765462"/>
      <w:bookmarkStart w:id="108" w:name="_Toc101442673"/>
      <w:bookmarkStart w:id="109" w:name="_Toc101444429"/>
      <w:bookmarkStart w:id="110" w:name="_Toc101444458"/>
      <w:bookmarkStart w:id="111" w:name="_Toc121657214"/>
      <w:bookmarkStart w:id="112" w:name="_Toc121657672"/>
      <w:bookmarkEnd w:id="101"/>
      <w:bookmarkEnd w:id="102"/>
      <w:bookmarkEnd w:id="103"/>
      <w:bookmarkEnd w:id="104"/>
      <w:bookmarkEnd w:id="105"/>
      <w:bookmarkEnd w:id="106"/>
      <w:bookmarkEnd w:id="107"/>
      <w:bookmarkEnd w:id="108"/>
      <w:bookmarkEnd w:id="109"/>
      <w:bookmarkEnd w:id="110"/>
      <w:bookmarkEnd w:id="111"/>
      <w:bookmarkEnd w:id="112"/>
    </w:p>
    <w:p w14:paraId="5B48F461" w14:textId="7AC3B8A9" w:rsidR="00E0408C" w:rsidRDefault="00F40665" w:rsidP="00F40665">
      <w:pPr>
        <w:pStyle w:val="3"/>
        <w:numPr>
          <w:ilvl w:val="0"/>
          <w:numId w:val="0"/>
        </w:numPr>
      </w:pPr>
      <w:bookmarkStart w:id="113" w:name="_Toc218520867"/>
      <w:bookmarkStart w:id="114" w:name="_Toc218520901"/>
      <w:bookmarkStart w:id="115" w:name="_Toc218520935"/>
      <w:bookmarkStart w:id="116" w:name="_Toc218777829"/>
      <w:bookmarkStart w:id="117" w:name="_Toc228101958"/>
      <w:bookmarkStart w:id="118" w:name="_Toc228102104"/>
      <w:bookmarkStart w:id="119" w:name="_Toc228103132"/>
      <w:bookmarkStart w:id="120" w:name="_Toc228103163"/>
      <w:bookmarkStart w:id="121" w:name="_Toc228224853"/>
      <w:bookmarkEnd w:id="113"/>
      <w:bookmarkEnd w:id="114"/>
      <w:bookmarkEnd w:id="115"/>
      <w:bookmarkEnd w:id="116"/>
      <w:bookmarkEnd w:id="117"/>
      <w:bookmarkEnd w:id="118"/>
      <w:bookmarkEnd w:id="119"/>
      <w:bookmarkEnd w:id="120"/>
      <w:r>
        <w:t xml:space="preserve">2.2.1 </w:t>
      </w:r>
      <w:r w:rsidR="00E0408C" w:rsidRPr="00E0408C">
        <w:t>Вимоги до технічних засобів</w:t>
      </w:r>
      <w:bookmarkEnd w:id="121"/>
    </w:p>
    <w:p w14:paraId="124D2907" w14:textId="0013E184" w:rsidR="003667BE" w:rsidRDefault="006C4059" w:rsidP="003667BE">
      <w:r>
        <w:t xml:space="preserve">З точки зору програмного середовища, обов’язковою умовою є наявність операційної системи Windows версії 10 або новішої, оскільки WPF є виключно Windows-орієнтованою технологією і не підтримується на інших платформах. Крім того, для запуску застосунку необхідна </w:t>
      </w:r>
      <w:bookmarkStart w:id="122" w:name="_GoBack"/>
      <w:bookmarkEnd w:id="122"/>
      <w:r>
        <w:t>встановлена середовище виконання .NET Runtime версії 8.0 або вище, яке забезпечує виконання скомпільованого коду програми. У разі відсутності відповідного середовища користувач може завантажити його безкоштовно з офіційного сайту Microsoft.</w:t>
      </w:r>
    </w:p>
    <w:p w14:paraId="352BA9BD" w14:textId="2C2B112C" w:rsidR="003667BE" w:rsidRDefault="006C4059" w:rsidP="003667BE">
      <w:r>
        <w:t>Щодо апаратних вимог, додаток є відносно нетребливим до ресурсів, оскільки не виконує складних обчислень і не працює з великими обсягами мультимедійних даних. Мінімально достатнім є процесор з тактовою частотою від 1 ГГц, проте для комфортної роботи рекомендується сучасний двоядерний або багатоядерний процесор. Обсяг оперативної пам’яті у розмірі 512 МБ є технічно достатнім для запуску програми, однак з урахуванням потреб самої операційної системи рекомендований показник складає не менше 2 ГБ. Місце на жорсткому диску або твердотільному накопичувачі потребується у мінімальному обсязі — близько 100 МБ для розміщення виконуваних файлів та середовища виконання, а також незначний додатковий простір для зберігання файлу нотаток notes.json у директорії AppData користувача.</w:t>
      </w:r>
    </w:p>
    <w:p w14:paraId="1959D95B" w14:textId="77777777" w:rsidR="002B6512" w:rsidRDefault="002B6512" w:rsidP="00DD7054"/>
    <w:p w14:paraId="26F42564" w14:textId="2BEAEDF0" w:rsidR="00E0408C" w:rsidRPr="00E0408C" w:rsidRDefault="00F40665" w:rsidP="00F40665">
      <w:pPr>
        <w:pStyle w:val="3"/>
        <w:numPr>
          <w:ilvl w:val="0"/>
          <w:numId w:val="0"/>
        </w:numPr>
      </w:pPr>
      <w:bookmarkStart w:id="123" w:name="_Toc228224854"/>
      <w:r>
        <w:t xml:space="preserve">2.2.2 </w:t>
      </w:r>
      <w:r w:rsidR="00E0408C" w:rsidRPr="00E0408C">
        <w:t>Склад інсталяційного пакету та інструкція</w:t>
      </w:r>
      <w:bookmarkEnd w:id="123"/>
    </w:p>
    <w:p w14:paraId="3C9A0D63" w14:textId="73180843" w:rsidR="00924D03" w:rsidRPr="00924D03" w:rsidRDefault="00924D03" w:rsidP="00924D03">
      <w:r w:rsidRPr="00924D03">
        <w:t>Інсталяційний пакет можна завантажити за посиланням на репозиторій GitHub</w:t>
      </w:r>
      <w:r w:rsidR="006314CA">
        <w:t xml:space="preserve"> </w:t>
      </w:r>
      <w:r>
        <w:t>(</w:t>
      </w:r>
      <w:r w:rsidR="006314CA" w:rsidRPr="006314CA">
        <w:t>https://github.com/cbednarykdaniel-web/Notepad/releases/tag/v1.0.0</w:t>
      </w:r>
      <w:r>
        <w:t>)</w:t>
      </w:r>
      <w:r w:rsidRPr="00924D03">
        <w:t xml:space="preserve">. До базового складу інсталяційного пакету включено такі компоненти як Notepad.exe, </w:t>
      </w:r>
      <w:r w:rsidRPr="00924D03">
        <w:lastRenderedPageBreak/>
        <w:t>що виступає основним виконуваним файлом та забезпечує ініціалізацію графічного інтерфейсу та запуск бізнес-логіки застосунку. Важливу роль відіграють динамічні бібліотеки PresentationNative_cor3.dll та wpfgfx_cor3.dll, які відповідають за низькорівневу взаємодію з графічною підсистемою Windows та апаратне прискорення візуальних елементів WPF-інтерфейсу. Для забезпечення можливості технічного супроводу та аналізу стану програми до пакету додано файл Notepad.pdb, у якому зберігається налагоджувальна інформація про структуру вихідного коду. Окрім програмних модулів, у комплекті присутній документ README.md, що містить короткий опис функціональних можливостей системи та інструкції з використання.</w:t>
      </w:r>
    </w:p>
    <w:p w14:paraId="0557F569" w14:textId="45B7953C" w:rsidR="002B6512" w:rsidRDefault="00924D03" w:rsidP="009B09C3">
      <w:r w:rsidRPr="00924D03">
        <w:t xml:space="preserve">Перед безпосереднім стартом важливо перевірити наявність у системі встановленого пакету .NET Desktop Runtime </w:t>
      </w:r>
      <w:r>
        <w:t>8</w:t>
      </w:r>
      <w:r w:rsidRPr="00924D03">
        <w:t>.0 або новішої версії, оскільки за його відсутності запуск виконуваного файлу завершиться системною помилкою. Завантажити необхідне середовище виконання можна безкоштовно з офіційного сайту Microsoft. Після перевірки середовища виконання запуск програми здійснюється шляхом активації файлу Notepad.exe через провідник Windows або за допомогою командного рядка. Усі нотатки зберігаються автоматично у файлі notes.json, розташованому в директорії AppData\Roaming\Notepad поточного користувача, тому додаткового налаштування шляхів збереження не потрібно. У разі потреби зміни мови інтерфейсу між українською та англійською користувач може скористатись відповідною опцією безпосередньо в головному вікні програми, без перезапуску застосунку. Завершення роботи із програмою відбувається у стандартному режимі через графічний інтерфейс, при цьому всі незбережені зміни будуть автоматично записані на диск завдяки вбудованому механізму автозбереження.</w:t>
      </w:r>
    </w:p>
    <w:p w14:paraId="1A6E6CBA" w14:textId="75255AA4" w:rsidR="00E0408C" w:rsidRPr="00E0408C" w:rsidRDefault="009B09C3" w:rsidP="00924D03">
      <w:pPr>
        <w:pStyle w:val="3"/>
        <w:numPr>
          <w:ilvl w:val="0"/>
          <w:numId w:val="0"/>
        </w:numPr>
      </w:pPr>
      <w:bookmarkStart w:id="124" w:name="_Toc228224855"/>
      <w:r>
        <w:t>2.2.3 О</w:t>
      </w:r>
      <w:r w:rsidR="006C4059">
        <w:t>пис інтерфейсу</w:t>
      </w:r>
      <w:bookmarkEnd w:id="124"/>
    </w:p>
    <w:p w14:paraId="71660BD2" w14:textId="77777777" w:rsidR="00911FB6" w:rsidRDefault="00911FB6" w:rsidP="00911FB6">
      <w:r>
        <w:t xml:space="preserve">Інтерфейс програми Notepad виконано у сучасному стилі з використанням сучасної світлої кольорової схеми, що забезпечує комфортну роботу протягом тривалого часу. Загальна компоновка вікна побудована за принципом розділення на </w:t>
      </w:r>
      <w:r>
        <w:lastRenderedPageBreak/>
        <w:t>функціональні зони, кожна з яких відповідає за окремий аспект взаємодії користувача з програмою.</w:t>
      </w:r>
    </w:p>
    <w:p w14:paraId="72E06116" w14:textId="77777777" w:rsidR="00911FB6" w:rsidRDefault="00911FB6" w:rsidP="00911FB6">
      <w:r>
        <w:t>Ліва панель застосунку слугує навігаційною зоною та містить поле пошуку у верхній частині, що дозволяє фільтрувати нотатки в реальному часі за заголовком або вмістом. Нижче розташований список усіх наявних нотаток, впорядкованих за датою останньої зміни — від найновіших до найстаріших. Кожен елемент списку відображає назву нотатки, що дозволяє швидко орієнтуватися у великій кількості записів. Вибір нотатки зі списку миттєво завантажує її вміст у центральну область редагування.</w:t>
      </w:r>
    </w:p>
    <w:p w14:paraId="24F9751E" w14:textId="77777777" w:rsidR="00911FB6" w:rsidRDefault="00911FB6" w:rsidP="00911FB6">
      <w:r>
        <w:t>Центральна частина вікна є основною робочою зоною та займає більшу частину екрану. У верхній її частині розміщено поле для введення заголовку нотатки, а нижче — великий текстовий редактор для основного вмісту. Редактор підтримує відображення тексту з урахуванням обраного шрифту, розміру, стилю та кольору, що дозволяє користувачу бачити результат форматування безпосередньо під час введення.</w:t>
      </w:r>
    </w:p>
    <w:p w14:paraId="110EB793" w14:textId="77777777" w:rsidR="00911FB6" w:rsidRDefault="00911FB6" w:rsidP="00911FB6">
      <w:r>
        <w:t>У верхній частині головного вікна розташована панель інструментів, що містить усі елементи керування форматуванням та основні команди програми. Зліва направо на панелі розміщено кнопки створення нової нотатки, збереження та видалення поточного запису, а також кнопку скасування останніх змін. Далі слідують елементи керування форматуванням тексту — випадний список для вибору шрифту з доступних варіантів, список для вибору розміру шрифту, а також кнопки перемикання стилів: жирний, курсив та підкреслення. Окремим блоком на панелі представлена палітра кольорів тексту, що містить вісім кольорових варіантів — від чорного до бірюзового. Праворуч на панелі розміщено перемикач мови інтерфейсу між англійською та українською мовами.</w:t>
      </w:r>
    </w:p>
    <w:p w14:paraId="5B03DA66" w14:textId="3513361F" w:rsidR="002B6512" w:rsidRDefault="00911FB6" w:rsidP="009B09C3">
      <w:r>
        <w:t>У нижній частині головного вікна розташований рядок стану, який відображає службову інформацію про поточну нотатку — дату її створення та дату останньої зміни. За відсутності вибраної нотатки рядок стану виводить відповідне повідомлення, локалізоване відповідно до обраної мови інтерфейсу.</w:t>
      </w:r>
    </w:p>
    <w:p w14:paraId="3DDE5C2A" w14:textId="07ED3E62" w:rsidR="00E0408C" w:rsidRPr="00E0408C" w:rsidRDefault="006C4059" w:rsidP="00924D03">
      <w:pPr>
        <w:pStyle w:val="3"/>
        <w:numPr>
          <w:ilvl w:val="0"/>
          <w:numId w:val="0"/>
        </w:numPr>
      </w:pPr>
      <w:bookmarkStart w:id="125" w:name="_Toc228224856"/>
      <w:r>
        <w:lastRenderedPageBreak/>
        <w:t>2.2.4 ієрархічна структура проєкту</w:t>
      </w:r>
      <w:bookmarkEnd w:id="125"/>
    </w:p>
    <w:p w14:paraId="53DCF6CA" w14:textId="77777777" w:rsidR="00EC2642" w:rsidRDefault="00EC2642" w:rsidP="00EC2642">
      <w:r>
        <w:t>Models містить єдиний клас Note.cs, який описує модель нотатки з усіма її властивостями — заголовком, вмістом, датами та параметрами форматування. Клас реалізує інтерфейс INotifyPropertyChanged для автоматичного оновлення інтерфейсу при зміні даних.</w:t>
      </w:r>
    </w:p>
    <w:p w14:paraId="5EF47BA6" w14:textId="77777777" w:rsidR="00EC2642" w:rsidRDefault="00EC2642" w:rsidP="00EC2642">
      <w:r>
        <w:t>ViewModels складається з двох класів: абстрактного BaseViewModel.cs, що забезпечує базову реалізацію сповіщень про зміни, та MainViewModel.cs — центрального класу логіки додатку, який керує колекцією нотаток, командами, пошуком і форматуванням.</w:t>
      </w:r>
    </w:p>
    <w:p w14:paraId="64386818" w14:textId="77777777" w:rsidR="00EC2642" w:rsidRDefault="00EC2642" w:rsidP="00EC2642">
      <w:r>
        <w:t>Views представлено файлами MainWindow.xaml та MainWindow.xaml.cs, що відповідають за візуальне представлення і обробку подій клавіатури та автозбереження у code-behind.</w:t>
      </w:r>
    </w:p>
    <w:p w14:paraId="269B6512" w14:textId="3D101682" w:rsidR="002B6512" w:rsidRDefault="00EC2642" w:rsidP="009B09C3">
      <w:r>
        <w:t>Допоміжні компоненти розподілені по папках: Commands/ містить RelayCommand.cs для реалізації командного патерну; Services/ містить NoteService.cs, що відповідає за серіалізацію нотаток у JSON; Localization/ зберігає ресурсні словники для англійської та української мов разом із LocalizationManager.cs. На рівні кореня проєкту розміщено App.xaml, ModernTheme.xaml із темою оформлення та файл конфігурації Notepad.csproj.</w:t>
      </w:r>
    </w:p>
    <w:p w14:paraId="32812FBE" w14:textId="29E06F1B" w:rsidR="00C255F9" w:rsidRDefault="006C4059" w:rsidP="00924D03">
      <w:pPr>
        <w:pStyle w:val="3"/>
        <w:numPr>
          <w:ilvl w:val="0"/>
          <w:numId w:val="0"/>
        </w:numPr>
      </w:pPr>
      <w:bookmarkStart w:id="126" w:name="_Toc228224857"/>
      <w:r>
        <w:t xml:space="preserve">2.2.5 </w:t>
      </w:r>
      <w:r w:rsidR="00531C0D">
        <w:t>К</w:t>
      </w:r>
      <w:r>
        <w:t xml:space="preserve">ерівництво користувача та приклади використання </w:t>
      </w:r>
      <w:bookmarkEnd w:id="126"/>
      <w:r w:rsidR="00531C0D">
        <w:t>ПП</w:t>
      </w:r>
    </w:p>
    <w:p w14:paraId="5ED6940D" w14:textId="2D3C4B80" w:rsidR="00BE308B" w:rsidRDefault="00BE308B" w:rsidP="009B09C3">
      <w:r>
        <w:t>Процес експлуатації даного програмного забезпечення розпочинається з безпосередньої взаємодії з головним вікном інтерфейсу, де користувач ініціює основний робочий сценарій шляхом активації функціонального елемента створення нового інформаційного об’єкта. Після натискання на кнопку створення нової нотатки програмний комплекс запускає внутрішні алгоритми генерації текстового документа, що супроводжується підготовкою відповідного простору для введення та структурування даних. Наступним етапом операційного циклу є заповнення виділеного поля заголовка та безпосереднє наповнення основної текстової області будь-якою необхідною інформацією залежно від поточних потреб користувача.</w:t>
      </w:r>
    </w:p>
    <w:p w14:paraId="725D1564" w14:textId="7D2931E8" w:rsidR="00BE308B" w:rsidRDefault="00BE308B" w:rsidP="009B09C3">
      <w:r>
        <w:lastRenderedPageBreak/>
        <w:t>Завершивши етап первинного введення символів, оператор отримує доступ до розширеного інструментарію візуальної адаптації контенту, який дозволяє змінювати параметри відображення тексту для підвищення його читабельності та естетичної привабливості. Програма надає можливість здійснювати вибір специфічної гарнітури шрифту та встановлювати необхідний розмір кегля, а також застосовувати різні стилістичні накреслення, серед яких доступні жирне виділення для акцентування уваги, похилий шрифт для цитування та підкреслення для маркування важливих фрагментів. Додатково функціонал редактора дозволяє проводити колористичну корекцію символів шляхом вибору певного кольору з наперед заданої палітри, що сприяє створенню логічної колірної структури всередині документа.</w:t>
      </w:r>
    </w:p>
    <w:p w14:paraId="49D18196" w14:textId="306C8B44" w:rsidR="00BE308B" w:rsidRDefault="00BE308B" w:rsidP="009B09C3">
      <w:r>
        <w:t>Системні налаштування програмного продукту забезпечують високий рівень гнучкості інтерфейсу, зокрема завдяки підтримці багатомовності, що дає змогу користувачу перемикати робоче середовище між українською та англійською локалізаціями залежно від особистих вподобань. У ситуаціях, коли загальний обсяг збережених інформаційних об’єктів стає значним, система пропонує скористатися інтегрованим модулем навігації, який реалізує функцію повнотекстового пошуку. Даний механізм дозволяє здійснювати оперативне сканування всієї бази даних за ключовими словами, враховуючи при цьому як зміст заголовків, так і основне тіло кожної нотатки.</w:t>
      </w:r>
    </w:p>
    <w:p w14:paraId="21115B73" w14:textId="4F277E74" w:rsidR="00603101" w:rsidRPr="009B09C3" w:rsidRDefault="00BE308B" w:rsidP="009B09C3">
      <w:r>
        <w:t xml:space="preserve">Типовий приклад повного циклу експлуатації програмного комплексу демонструє послідовне виконання дій, де користувач спочатку запускає додаток та за потреби коригує мовні параметри в меню налаштувань, після чого переходить до створення нового документа. Внісши необхідні дані, він застосовує методи форматування, наприклад, встановлює збільшений розмір шрифту та синій колір для головних тез, а згодом використовує пошуковий рядок для миттєвого знаходження цього запису серед великої кількості раніше створених документів. Увесь сеанс роботи характеризується цілісністю та відсутністю необхідності у спеціалізованій підготовці, оскільки логіка переходу між етапами </w:t>
      </w:r>
      <w:r>
        <w:lastRenderedPageBreak/>
        <w:t>обробки інформації є лінійною та інтуїтивно зрозумілою для будь-якої категорії користувачів.</w:t>
      </w:r>
    </w:p>
    <w:p w14:paraId="1A53B08A" w14:textId="77777777" w:rsidR="009B09C3" w:rsidRDefault="009B09C3">
      <w:pPr>
        <w:spacing w:after="200" w:line="276" w:lineRule="auto"/>
        <w:ind w:firstLine="0"/>
        <w:contextualSpacing w:val="0"/>
        <w:jc w:val="left"/>
        <w:rPr>
          <w:rFonts w:cs="Times New Roman"/>
          <w:b/>
          <w:bCs/>
          <w:caps/>
          <w:szCs w:val="28"/>
          <w:lang w:eastAsia="ru-RU"/>
        </w:rPr>
      </w:pPr>
      <w:bookmarkStart w:id="127" w:name="_Toc39041667"/>
      <w:r>
        <w:br w:type="page"/>
      </w:r>
    </w:p>
    <w:p w14:paraId="19D054BC" w14:textId="51D60391" w:rsidR="00AB34AC" w:rsidRPr="006C4059" w:rsidRDefault="00AB34AC" w:rsidP="009B09C3">
      <w:pPr>
        <w:pStyle w:val="1"/>
        <w:numPr>
          <w:ilvl w:val="0"/>
          <w:numId w:val="0"/>
        </w:numPr>
      </w:pPr>
      <w:r w:rsidRPr="006C4059">
        <w:lastRenderedPageBreak/>
        <w:t>В</w:t>
      </w:r>
      <w:r w:rsidR="00110954" w:rsidRPr="006C4059">
        <w:t>ИСНОВКИ</w:t>
      </w:r>
      <w:bookmarkEnd w:id="127"/>
    </w:p>
    <w:p w14:paraId="785A7597" w14:textId="77777777" w:rsidR="00BE308B" w:rsidRPr="00190AD4" w:rsidRDefault="00BE308B" w:rsidP="00BE308B">
      <w:r w:rsidRPr="00190AD4">
        <w:t>У ході успішного проходження навчальної практики було проведено комплексну та багатогранну роботу, спрямовану на систематизацію і суттєве поглиблення теоретичного фундаменту з дисциплін, що стосуються сучасних методів проектування програмних систем. Практична діяльність у межах розробки інформаційного середовища для систематизації та обробки текстових даних у формі нотаток дозволила не лише підтвердити отримані раніше знання, а й трансформувати їх у стійкі професійні навички створення прикладного програмного забезпечення на платформі .NET із використанням мови програмування C#.</w:t>
      </w:r>
    </w:p>
    <w:p w14:paraId="415E244E" w14:textId="77777777" w:rsidR="00BE308B" w:rsidRPr="00190AD4" w:rsidRDefault="00BE308B" w:rsidP="00BE308B">
      <w:r w:rsidRPr="00190AD4">
        <w:t xml:space="preserve">Ключовим етапом практики став процес проектування та реалізації настільного застосунку на базі технології </w:t>
      </w:r>
      <w:r w:rsidRPr="00D9540E">
        <w:rPr>
          <w:bCs/>
        </w:rPr>
        <w:t>Windows Presentation Foundation</w:t>
      </w:r>
      <w:r w:rsidRPr="00190AD4">
        <w:t>. Під час розробки було детально відпрацьовано архітектурні підходи, що дозволяють ефективно розмежувати візуальну частину програми та її внутрішню бізнес-логіку. Особлива увага приділялася створенню інтуїтивно зрозумілого графічного інтерфейсу для управління додатком для роботи з нотатками, де кожен елемент керування відповідає за конкретні функції створення, редагування та форматування текстових записів.</w:t>
      </w:r>
    </w:p>
    <w:p w14:paraId="53A3A751" w14:textId="77777777" w:rsidR="00BE308B" w:rsidRPr="00190AD4" w:rsidRDefault="00BE308B" w:rsidP="00BE308B">
      <w:r w:rsidRPr="00190AD4">
        <w:t>Реалізація алгоритмів пошуку, фільтрації та форматування нотаток стала важливою складовою частиною роботи, оскільки це вимагало застосування складних типів даних та колекцій для збереження інформації безпосередньо в оперативній пам’яті. Опанування механізмів динамічного оновлення інтерфейсу через прив’язку даних дозволило забезпечити високу чуйність системи та наочність процесу редагування та збереження нотаток. Такий підхід продемонстрував переваги використання сучасних фреймворків над консольними рішеннями, особливо в контексті розробки спеціалізованого персонального програмного забезпечення для роботи з текстовою інформацією.</w:t>
      </w:r>
    </w:p>
    <w:p w14:paraId="4AF53A9B" w14:textId="2F106231" w:rsidR="00AB34AC" w:rsidRPr="00731F87" w:rsidRDefault="00BE308B" w:rsidP="009B09C3">
      <w:r w:rsidRPr="00190AD4">
        <w:t>Це дозволяє в майбутньому переходити до вивчення більш складних архітектурних патернів та інтеграції застосунків із зовнішніми сервісами та базами даних в IT-індустрії.</w:t>
      </w:r>
    </w:p>
    <w:p w14:paraId="3CD6355C" w14:textId="77777777" w:rsidR="00B466A9" w:rsidRDefault="00A048C6" w:rsidP="00924D03">
      <w:pPr>
        <w:pStyle w:val="af4"/>
        <w:pageBreakBefore/>
      </w:pPr>
      <w:bookmarkStart w:id="128" w:name="_Toc39041668"/>
      <w:bookmarkStart w:id="129" w:name="_Toc228224858"/>
      <w:r w:rsidRPr="00A048C6">
        <w:lastRenderedPageBreak/>
        <w:t>ПЕРЕЛІК ВИКОРИСТАНИХ ДЖЕРЕЛ</w:t>
      </w:r>
      <w:bookmarkEnd w:id="128"/>
      <w:bookmarkEnd w:id="129"/>
    </w:p>
    <w:p w14:paraId="5A528683" w14:textId="77777777" w:rsidR="00B73AAF" w:rsidRDefault="00904B79" w:rsidP="00B33D86">
      <w:pPr>
        <w:pStyle w:val="a"/>
        <w:numPr>
          <w:ilvl w:val="0"/>
          <w:numId w:val="25"/>
        </w:numPr>
        <w:ind w:left="0" w:firstLine="851"/>
      </w:pPr>
      <w:r w:rsidRPr="00904B79">
        <w:t>Read a file line-by-line with C# | Techie Delight. Techie Delight. URL: techiedelight.com/read-file-line-by-line-csharp/ (дата звернення: 10.01.202</w:t>
      </w:r>
      <w:r w:rsidR="00B33D86">
        <w:t>6</w:t>
      </w:r>
      <w:r w:rsidRPr="00904B79">
        <w:t>).</w:t>
      </w:r>
    </w:p>
    <w:p w14:paraId="2AFF4382" w14:textId="364D84BF" w:rsidR="0021052D" w:rsidRDefault="00531C0D" w:rsidP="0021052D">
      <w:pPr>
        <w:pStyle w:val="a"/>
        <w:numPr>
          <w:ilvl w:val="0"/>
          <w:numId w:val="25"/>
        </w:numPr>
        <w:ind w:left="0" w:firstLine="851"/>
      </w:pPr>
      <w:r>
        <w:t>File.ReadAllText (System.IO). Microsoft Learn: Build skills that open doors in your career. URL: https:/ / learn.microsoft.com/ en- us/ dotnet/ api/ system.io.file.readalltext</w:t>
      </w:r>
    </w:p>
    <w:p w14:paraId="1DCD9118" w14:textId="77777777" w:rsidR="005C5107" w:rsidRDefault="00904B79" w:rsidP="0021052D">
      <w:pPr>
        <w:ind w:firstLine="0"/>
      </w:pPr>
      <w:r w:rsidRPr="00904B79">
        <w:t>?view=net-8.0 (дата звернення: 11.01.202</w:t>
      </w:r>
      <w:r w:rsidR="00B33D86">
        <w:t>6</w:t>
      </w:r>
      <w:r w:rsidRPr="00904B79">
        <w:t>).</w:t>
      </w:r>
    </w:p>
    <w:p w14:paraId="72440867" w14:textId="4D9B2EED" w:rsidR="005C5107" w:rsidRDefault="006C4059" w:rsidP="00B33D86">
      <w:pPr>
        <w:pStyle w:val="a"/>
        <w:numPr>
          <w:ilvl w:val="0"/>
          <w:numId w:val="25"/>
        </w:numPr>
        <w:ind w:left="0" w:firstLine="851"/>
      </w:pPr>
      <w:r>
        <w:t>dotnet publish command. Microsoft Learn: Build with answers in reach. URL: https:/ / learn.microsoft.com/ en- us/ dotnet/ core/ tools/ dotnet- publish (дата звернення: 11.01.2026)</w:t>
      </w:r>
    </w:p>
    <w:p w14:paraId="37034A95" w14:textId="7CDBFEA8" w:rsidR="005C5107" w:rsidRDefault="006C4059" w:rsidP="00B33D86">
      <w:pPr>
        <w:pStyle w:val="a"/>
        <w:numPr>
          <w:ilvl w:val="0"/>
          <w:numId w:val="25"/>
        </w:numPr>
        <w:ind w:left="0" w:firstLine="851"/>
      </w:pPr>
      <w:r>
        <w:t>Git - gittutorial Documentation. Git. URL: https:/ / git- scm.com/ docs/ gittutorial (дата звернення: 09.01.2026)</w:t>
      </w:r>
    </w:p>
    <w:p w14:paraId="05ECA29D" w14:textId="33C43267" w:rsidR="005C5107" w:rsidRDefault="008A4BF7" w:rsidP="00B33D86">
      <w:pPr>
        <w:pStyle w:val="a"/>
        <w:numPr>
          <w:ilvl w:val="0"/>
          <w:numId w:val="25"/>
        </w:numPr>
        <w:ind w:left="0" w:firstLine="851"/>
      </w:pPr>
      <w:r w:rsidRPr="008A4BF7">
        <w:t>Microsoft OneNote. Microsoft OneNote Online. URL: https://onenote.cloud. microsoft/uk-ua/ (дата звернення: 06.01.2026).</w:t>
      </w:r>
    </w:p>
    <w:p w14:paraId="1DB553F1" w14:textId="162ACA69" w:rsidR="00B76CBF" w:rsidRPr="00B76CBF" w:rsidRDefault="006C4059" w:rsidP="00B76CBF">
      <w:pPr>
        <w:pStyle w:val="a"/>
        <w:numPr>
          <w:ilvl w:val="0"/>
          <w:numId w:val="25"/>
        </w:numPr>
        <w:ind w:left="0" w:firstLine="851"/>
      </w:pPr>
      <w:r>
        <w:t>Obsidian - Sharpen your thinking. Obsidian. URL: https:/ / obsidian.md/ (дата звернення: 06.01.2026).</w:t>
      </w:r>
    </w:p>
    <w:p w14:paraId="62271050" w14:textId="59129D2C" w:rsidR="005C5107" w:rsidRDefault="00B76CBF" w:rsidP="00B33D86">
      <w:pPr>
        <w:pStyle w:val="a"/>
        <w:numPr>
          <w:ilvl w:val="0"/>
          <w:numId w:val="25"/>
        </w:numPr>
        <w:ind w:left="0" w:firstLine="851"/>
      </w:pPr>
      <w:r w:rsidRPr="00B76CBF">
        <w:t>Windows Presentation Foundation | WPF &amp; .NET | Visual Studio. Visual Studio. URL: https://visualstudio.microsoft.com/vs/features/wpf/ (дата звернення: 05.01.2026).</w:t>
      </w:r>
    </w:p>
    <w:p w14:paraId="0FA9BE82" w14:textId="60744087" w:rsidR="005C5107" w:rsidRDefault="006C4059" w:rsidP="00B33D86">
      <w:pPr>
        <w:pStyle w:val="a"/>
        <w:numPr>
          <w:ilvl w:val="0"/>
          <w:numId w:val="25"/>
        </w:numPr>
        <w:ind w:left="0" w:firstLine="851"/>
      </w:pPr>
      <w:r>
        <w:t>C# - a modern, open- source programming language | .NET. Microsoft. URL: https:/ / dotnet.microsoft.com/ en- us/ languages/ csharp (дата звернення: 05.01.2026).</w:t>
      </w:r>
    </w:p>
    <w:p w14:paraId="7DFE34D9" w14:textId="4F86DD04" w:rsidR="005C5107" w:rsidRDefault="00B76CBF" w:rsidP="00B33D86">
      <w:pPr>
        <w:pStyle w:val="a"/>
        <w:numPr>
          <w:ilvl w:val="0"/>
          <w:numId w:val="25"/>
        </w:numPr>
        <w:ind w:left="0" w:firstLine="851"/>
      </w:pPr>
      <w:r w:rsidRPr="00B76CBF">
        <w:t xml:space="preserve">Mermaid. Mermaid | Diagramming and charting tool. URL: https://mermaid.js.org/ (дата звернення: </w:t>
      </w:r>
      <w:r w:rsidRPr="009B09C3">
        <w:rPr>
          <w:lang w:val="ru-RU"/>
        </w:rPr>
        <w:t>10</w:t>
      </w:r>
      <w:r w:rsidRPr="00B76CBF">
        <w:t>.0</w:t>
      </w:r>
      <w:r w:rsidRPr="009B09C3">
        <w:rPr>
          <w:lang w:val="ru-RU"/>
        </w:rPr>
        <w:t>1</w:t>
      </w:r>
      <w:r w:rsidRPr="00B76CBF">
        <w:t>.2026)</w:t>
      </w:r>
      <w:r w:rsidR="005C5107">
        <w:t>.</w:t>
      </w:r>
    </w:p>
    <w:p w14:paraId="1C3E6ECE" w14:textId="3916366E" w:rsidR="005C5107" w:rsidRDefault="004670E3" w:rsidP="00B33D86">
      <w:pPr>
        <w:pStyle w:val="a"/>
        <w:numPr>
          <w:ilvl w:val="0"/>
          <w:numId w:val="25"/>
        </w:numPr>
        <w:ind w:left="0" w:firstLine="851"/>
      </w:pPr>
      <w:r w:rsidRPr="004670E3">
        <w:t>XAML language overview - WPF. Microsoft Learn: Build with answers in reach. URL: https://learn.microsoft.com/en-us/dotnet/desktop/wpf/xaml/ (дата звернення: 05.01.2026)</w:t>
      </w:r>
      <w:r w:rsidR="005C5107">
        <w:t>.</w:t>
      </w:r>
    </w:p>
    <w:p w14:paraId="222DA5FC" w14:textId="69BB135D" w:rsidR="00F62E9F" w:rsidRDefault="004670E3" w:rsidP="00B33D86">
      <w:pPr>
        <w:pStyle w:val="a"/>
        <w:numPr>
          <w:ilvl w:val="0"/>
          <w:numId w:val="25"/>
        </w:numPr>
        <w:ind w:left="0" w:firstLine="851"/>
      </w:pPr>
      <w:r w:rsidRPr="004670E3">
        <w:t>What is Windows Presentation Foundation - WPF. Microsoft Learn: Build with answers in reach. URL: https://learn.microsoft.com/en-us/dotnet</w:t>
      </w:r>
      <w:r w:rsidRPr="009B09C3">
        <w:t xml:space="preserve"> </w:t>
      </w:r>
      <w:r w:rsidRPr="004670E3">
        <w:t>/desktop/wpf/overview/ (дата звернення: 05.01.2026)</w:t>
      </w:r>
      <w:r w:rsidR="00F62E9F">
        <w:t>.</w:t>
      </w:r>
    </w:p>
    <w:p w14:paraId="4C458385" w14:textId="31B37C9C" w:rsidR="00F62E9F" w:rsidRDefault="006C4059" w:rsidP="00B33D86">
      <w:pPr>
        <w:pStyle w:val="a"/>
        <w:numPr>
          <w:ilvl w:val="0"/>
          <w:numId w:val="25"/>
        </w:numPr>
        <w:ind w:left="0" w:firstLine="851"/>
      </w:pPr>
      <w:r>
        <w:lastRenderedPageBreak/>
        <w:t>GitHub - notepad- plus- plus/ npp- usermanual: Notepad++ User Manual. GitHub. URL: https:/ / github.com/ notepad- plus- plus/ npp- usermanual (дата звернення: 07.01.2026).</w:t>
      </w:r>
    </w:p>
    <w:p w14:paraId="21D37064" w14:textId="60EE48D5" w:rsidR="00F62E9F" w:rsidRDefault="006C4059" w:rsidP="00B33D86">
      <w:pPr>
        <w:pStyle w:val="a"/>
        <w:numPr>
          <w:ilvl w:val="0"/>
          <w:numId w:val="25"/>
        </w:numPr>
        <w:ind w:left="0" w:firstLine="851"/>
      </w:pPr>
      <w:r>
        <w:t>Get started with Claude | Claude Help Center. Home | Claude Help Center. URL: https:/ / support.claude.com/ en/ articles/ 8114491- get- started- with- claude (дата звернення: 11.01.2026).</w:t>
      </w:r>
    </w:p>
    <w:p w14:paraId="478B7575" w14:textId="43C71864" w:rsidR="00F62E9F" w:rsidRDefault="00BE308B" w:rsidP="00B33D86">
      <w:pPr>
        <w:pStyle w:val="a"/>
        <w:numPr>
          <w:ilvl w:val="0"/>
          <w:numId w:val="25"/>
        </w:numPr>
        <w:ind w:left="0" w:firstLine="851"/>
      </w:pPr>
      <w:r w:rsidRPr="00BE308B">
        <w:t>Word - допомога та навчання. </w:t>
      </w:r>
      <w:r w:rsidRPr="00BE308B">
        <w:rPr>
          <w:i/>
          <w:iCs/>
        </w:rPr>
        <w:t>Microsoft Support</w:t>
      </w:r>
      <w:r w:rsidRPr="00BE308B">
        <w:t>. URL: https://support.</w:t>
      </w:r>
      <w:r w:rsidRPr="009B09C3">
        <w:t xml:space="preserve"> </w:t>
      </w:r>
      <w:r w:rsidRPr="00BE308B">
        <w:t>microsoft.com</w:t>
      </w:r>
      <w:r w:rsidRPr="009B09C3">
        <w:t xml:space="preserve"> </w:t>
      </w:r>
      <w:r w:rsidRPr="00BE308B">
        <w:t>/uk-ua/word (дата звернення: 05.01.2026)</w:t>
      </w:r>
    </w:p>
    <w:p w14:paraId="4C25EE22" w14:textId="7E956D0C" w:rsidR="00F62E9F" w:rsidRDefault="00BE308B" w:rsidP="00B33D86">
      <w:pPr>
        <w:pStyle w:val="a"/>
        <w:numPr>
          <w:ilvl w:val="0"/>
          <w:numId w:val="25"/>
        </w:numPr>
        <w:ind w:left="0" w:firstLine="851"/>
      </w:pPr>
      <w:r w:rsidRPr="00BE308B">
        <w:t>draw.io. </w:t>
      </w:r>
      <w:r w:rsidRPr="00BE308B">
        <w:rPr>
          <w:i/>
          <w:iCs/>
        </w:rPr>
        <w:t>draw.io</w:t>
      </w:r>
      <w:r w:rsidRPr="00BE308B">
        <w:t>. URL:</w:t>
      </w:r>
      <w:r w:rsidRPr="009B09C3">
        <w:t xml:space="preserve"> </w:t>
      </w:r>
      <w:r w:rsidRPr="00BE308B">
        <w:t> https:</w:t>
      </w:r>
      <w:r w:rsidRPr="009B09C3">
        <w:t xml:space="preserve"> </w:t>
      </w:r>
      <w:r w:rsidRPr="00BE308B">
        <w:t>//www</w:t>
      </w:r>
      <w:r w:rsidRPr="009B09C3">
        <w:t xml:space="preserve"> </w:t>
      </w:r>
      <w:r w:rsidRPr="00BE308B">
        <w:t>.drawio.</w:t>
      </w:r>
      <w:r w:rsidRPr="009B09C3">
        <w:t xml:space="preserve"> </w:t>
      </w:r>
      <w:r w:rsidRPr="00BE308B">
        <w:t>com/ (дата звернення: 09.04.2026).</w:t>
      </w:r>
    </w:p>
    <w:p w14:paraId="76AF9538" w14:textId="262F4F51" w:rsidR="0045243F" w:rsidRPr="00904B79" w:rsidRDefault="0045243F" w:rsidP="00B76CBF">
      <w:pPr>
        <w:pStyle w:val="af4"/>
        <w:pageBreakBefore/>
        <w:rPr>
          <w:lang w:val="ru-RU"/>
        </w:rPr>
      </w:pPr>
      <w:bookmarkStart w:id="130" w:name="_Toc228224859"/>
      <w:r w:rsidRPr="00CD4638">
        <w:lastRenderedPageBreak/>
        <w:t>Додаток 1.</w:t>
      </w:r>
      <w:r w:rsidR="00904B79" w:rsidRPr="00904B79">
        <w:rPr>
          <w:lang w:val="ru-RU"/>
        </w:rPr>
        <w:t xml:space="preserve"> Блок-схема сценарі</w:t>
      </w:r>
      <w:r w:rsidR="00904B79">
        <w:rPr>
          <w:lang w:val="ru-RU"/>
        </w:rPr>
        <w:t>ю</w:t>
      </w:r>
      <w:r w:rsidR="00904B79" w:rsidRPr="00904B79">
        <w:rPr>
          <w:lang w:val="ru-RU"/>
        </w:rPr>
        <w:t xml:space="preserve"> роботи програми</w:t>
      </w:r>
      <w:bookmarkEnd w:id="130"/>
    </w:p>
    <w:p w14:paraId="48FC8984" w14:textId="198A8F5A" w:rsidR="0045243F" w:rsidRDefault="006C4059" w:rsidP="006C4059">
      <w:pPr>
        <w:pStyle w:val="afb"/>
      </w:pPr>
      <w:r>
        <w:rPr>
          <w:noProof/>
          <w:lang w:eastAsia="uk-UA"/>
        </w:rPr>
        <w:drawing>
          <wp:inline distT="0" distB="0" distL="0" distR="0" wp14:anchorId="548B571D" wp14:editId="3F5ACD80">
            <wp:extent cx="6289675" cy="5605780"/>
            <wp:effectExtent l="0" t="0" r="0" b="0"/>
            <wp:docPr id="490218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9675" cy="5605780"/>
                    </a:xfrm>
                    <a:prstGeom prst="rect">
                      <a:avLst/>
                    </a:prstGeom>
                    <a:noFill/>
                    <a:ln>
                      <a:noFill/>
                    </a:ln>
                  </pic:spPr>
                </pic:pic>
              </a:graphicData>
            </a:graphic>
          </wp:inline>
        </w:drawing>
      </w:r>
    </w:p>
    <w:p w14:paraId="1B3476AE" w14:textId="77777777" w:rsidR="0045243F" w:rsidRPr="0045243F" w:rsidRDefault="0045243F" w:rsidP="00DD7054">
      <w:r>
        <w:br w:type="page"/>
      </w:r>
    </w:p>
    <w:p w14:paraId="46B9B000" w14:textId="77777777" w:rsidR="0045243F" w:rsidRPr="00904B79" w:rsidRDefault="0045243F" w:rsidP="00DD7054">
      <w:pPr>
        <w:pStyle w:val="af4"/>
        <w:rPr>
          <w:lang w:val="ru-RU"/>
        </w:rPr>
      </w:pPr>
      <w:bookmarkStart w:id="131" w:name="_Toc228224860"/>
      <w:r w:rsidRPr="00CD4638">
        <w:lastRenderedPageBreak/>
        <w:t xml:space="preserve">Додаток </w:t>
      </w:r>
      <w:r>
        <w:t>2</w:t>
      </w:r>
      <w:r w:rsidRPr="00CD4638">
        <w:t>.</w:t>
      </w:r>
      <w:r w:rsidR="00904B79">
        <w:rPr>
          <w:lang w:val="ru-RU"/>
        </w:rPr>
        <w:t xml:space="preserve"> </w:t>
      </w:r>
      <w:r w:rsidR="00904B79" w:rsidRPr="00904B79">
        <w:rPr>
          <w:lang w:val="ru-RU"/>
        </w:rPr>
        <w:t>Блок-схеми алгоритмів окремих модулів</w:t>
      </w:r>
      <w:bookmarkEnd w:id="131"/>
    </w:p>
    <w:p w14:paraId="5CA1D214" w14:textId="01BCB21A" w:rsidR="0045243F" w:rsidRDefault="006C4059" w:rsidP="006C4059">
      <w:pPr>
        <w:pStyle w:val="afb"/>
      </w:pPr>
      <w:r>
        <w:rPr>
          <w:noProof/>
          <w:lang w:eastAsia="uk-UA"/>
        </w:rPr>
        <w:drawing>
          <wp:inline distT="0" distB="0" distL="0" distR="0" wp14:anchorId="1A2742BC" wp14:editId="3337E0ED">
            <wp:extent cx="6297295" cy="7768590"/>
            <wp:effectExtent l="0" t="0" r="8255" b="3810"/>
            <wp:docPr id="18987417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7295" cy="7768590"/>
                    </a:xfrm>
                    <a:prstGeom prst="rect">
                      <a:avLst/>
                    </a:prstGeom>
                    <a:noFill/>
                    <a:ln>
                      <a:noFill/>
                    </a:ln>
                  </pic:spPr>
                </pic:pic>
              </a:graphicData>
            </a:graphic>
          </wp:inline>
        </w:drawing>
      </w:r>
    </w:p>
    <w:p w14:paraId="4705408D" w14:textId="77777777" w:rsidR="0045243F" w:rsidRDefault="0045243F" w:rsidP="00DD7054">
      <w:r>
        <w:br w:type="page"/>
      </w:r>
    </w:p>
    <w:p w14:paraId="2F8A41A8" w14:textId="77777777" w:rsidR="00904B79" w:rsidRPr="00904B79" w:rsidRDefault="00904B79" w:rsidP="00DD7054">
      <w:pPr>
        <w:pStyle w:val="af4"/>
        <w:rPr>
          <w:lang w:val="ru-RU"/>
        </w:rPr>
      </w:pPr>
      <w:bookmarkStart w:id="132" w:name="_Toc228224861"/>
      <w:r w:rsidRPr="00CD4638">
        <w:lastRenderedPageBreak/>
        <w:t xml:space="preserve">Додаток </w:t>
      </w:r>
      <w:r>
        <w:rPr>
          <w:lang w:val="ru-RU"/>
        </w:rPr>
        <w:t>3</w:t>
      </w:r>
      <w:r w:rsidRPr="00CD4638">
        <w:t>.</w:t>
      </w:r>
      <w:r>
        <w:rPr>
          <w:lang w:val="ru-RU"/>
        </w:rPr>
        <w:t xml:space="preserve"> </w:t>
      </w:r>
      <w:r w:rsidR="00666FC4">
        <w:rPr>
          <w:lang w:val="ru-RU"/>
        </w:rPr>
        <w:t>Функціональна схема</w:t>
      </w:r>
      <w:bookmarkEnd w:id="132"/>
    </w:p>
    <w:p w14:paraId="66059B1A" w14:textId="55ACD5C1" w:rsidR="00904B79" w:rsidRPr="00904B79" w:rsidRDefault="006C4059" w:rsidP="006C4059">
      <w:pPr>
        <w:pStyle w:val="afb"/>
        <w:rPr>
          <w:lang w:val="ru-RU"/>
        </w:rPr>
      </w:pPr>
      <w:r>
        <w:rPr>
          <w:noProof/>
          <w:lang w:eastAsia="uk-UA"/>
        </w:rPr>
        <w:drawing>
          <wp:inline distT="0" distB="0" distL="0" distR="0" wp14:anchorId="4D857F6B" wp14:editId="4702E8E1">
            <wp:extent cx="6290945" cy="3738245"/>
            <wp:effectExtent l="0" t="0" r="0" b="0"/>
            <wp:docPr id="4509269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0945" cy="3738245"/>
                    </a:xfrm>
                    <a:prstGeom prst="rect">
                      <a:avLst/>
                    </a:prstGeom>
                    <a:noFill/>
                    <a:ln>
                      <a:noFill/>
                    </a:ln>
                  </pic:spPr>
                </pic:pic>
              </a:graphicData>
            </a:graphic>
          </wp:inline>
        </w:drawing>
      </w:r>
    </w:p>
    <w:p w14:paraId="001C22D2" w14:textId="77777777" w:rsidR="00904B79" w:rsidRDefault="00904B79" w:rsidP="00DD7054">
      <w:r>
        <w:br w:type="page"/>
      </w:r>
    </w:p>
    <w:p w14:paraId="527074C1" w14:textId="77777777" w:rsidR="0045243F" w:rsidRPr="00CD4638" w:rsidRDefault="0045243F" w:rsidP="00DD7054">
      <w:pPr>
        <w:pStyle w:val="af4"/>
      </w:pPr>
      <w:bookmarkStart w:id="133" w:name="_Toc228224862"/>
      <w:r w:rsidRPr="00CD4638">
        <w:lastRenderedPageBreak/>
        <w:t xml:space="preserve">Додаток </w:t>
      </w:r>
      <w:r w:rsidR="00B073D0">
        <w:t>4</w:t>
      </w:r>
      <w:r w:rsidRPr="00CD4638">
        <w:t>. Лістинг</w:t>
      </w:r>
      <w:r>
        <w:t xml:space="preserve"> програми</w:t>
      </w:r>
      <w:bookmarkEnd w:id="133"/>
    </w:p>
    <w:p w14:paraId="3F3BFF3C" w14:textId="77777777" w:rsidR="00D82C66" w:rsidRPr="00904B79" w:rsidRDefault="00D82C66" w:rsidP="00E30066">
      <w:pPr>
        <w:pStyle w:val="Code"/>
        <w:sectPr w:rsidR="00D82C66" w:rsidRPr="00904B79" w:rsidSect="00712FBC">
          <w:headerReference w:type="default" r:id="rId21"/>
          <w:footerReference w:type="default" r:id="rId22"/>
          <w:pgSz w:w="11906" w:h="16838"/>
          <w:pgMar w:top="1134" w:right="567" w:bottom="1134" w:left="1418" w:header="510" w:footer="709" w:gutter="0"/>
          <w:cols w:space="708"/>
          <w:docGrid w:linePitch="381"/>
        </w:sectPr>
      </w:pPr>
    </w:p>
    <w:p w14:paraId="7BBB70F8" w14:textId="77777777" w:rsidR="00C468A4" w:rsidRPr="006C4059" w:rsidRDefault="00C468A4" w:rsidP="00E30066">
      <w:pPr>
        <w:pStyle w:val="Code"/>
        <w:rPr>
          <w:sz w:val="16"/>
        </w:rPr>
      </w:pPr>
      <w:r w:rsidRPr="006C4059">
        <w:rPr>
          <w:sz w:val="16"/>
        </w:rPr>
        <w:lastRenderedPageBreak/>
        <w:t>MainWindow.xaml</w:t>
      </w:r>
    </w:p>
    <w:p w14:paraId="78AF1A67" w14:textId="77777777" w:rsidR="006C4059" w:rsidRPr="006C4059" w:rsidRDefault="006C4059" w:rsidP="006C4059">
      <w:pPr>
        <w:pStyle w:val="Code"/>
        <w:rPr>
          <w:sz w:val="16"/>
          <w:szCs w:val="16"/>
        </w:rPr>
      </w:pPr>
      <w:r w:rsidRPr="006C4059">
        <w:rPr>
          <w:sz w:val="16"/>
          <w:szCs w:val="16"/>
        </w:rPr>
        <w:t>&lt;Window x</w:t>
      </w:r>
      <w:proofErr w:type="gramStart"/>
      <w:r w:rsidRPr="006C4059">
        <w:rPr>
          <w:sz w:val="16"/>
          <w:szCs w:val="16"/>
        </w:rPr>
        <w:t>:Class</w:t>
      </w:r>
      <w:proofErr w:type="gramEnd"/>
      <w:r w:rsidRPr="006C4059">
        <w:rPr>
          <w:sz w:val="16"/>
          <w:szCs w:val="16"/>
        </w:rPr>
        <w:t>="Notepad.Views.MainWindow"</w:t>
      </w:r>
    </w:p>
    <w:p w14:paraId="7094E55D" w14:textId="77777777" w:rsidR="006C4059" w:rsidRPr="006C4059" w:rsidRDefault="006C4059" w:rsidP="006C4059">
      <w:pPr>
        <w:pStyle w:val="Code"/>
        <w:rPr>
          <w:sz w:val="16"/>
          <w:szCs w:val="16"/>
        </w:rPr>
      </w:pPr>
      <w:r w:rsidRPr="006C4059">
        <w:rPr>
          <w:sz w:val="16"/>
          <w:szCs w:val="16"/>
        </w:rPr>
        <w:t xml:space="preserve">        xmlns="http://schemas.microsoft.com/winfx/2006/xaml/presentation"</w:t>
      </w:r>
    </w:p>
    <w:p w14:paraId="1B301C0B" w14:textId="77777777" w:rsidR="006C4059" w:rsidRPr="006C4059" w:rsidRDefault="006C4059" w:rsidP="006C4059">
      <w:pPr>
        <w:pStyle w:val="Code"/>
        <w:rPr>
          <w:sz w:val="16"/>
          <w:szCs w:val="16"/>
        </w:rPr>
      </w:pPr>
      <w:r w:rsidRPr="006C4059">
        <w:rPr>
          <w:sz w:val="16"/>
          <w:szCs w:val="16"/>
        </w:rPr>
        <w:t xml:space="preserve">        xmlns:x="http://schemas.microsoft.com/winfx/2006/xaml"</w:t>
      </w:r>
    </w:p>
    <w:p w14:paraId="1FB0A432" w14:textId="77777777" w:rsidR="006C4059" w:rsidRPr="006C4059" w:rsidRDefault="006C4059" w:rsidP="006C4059">
      <w:pPr>
        <w:pStyle w:val="Code"/>
        <w:rPr>
          <w:sz w:val="16"/>
          <w:szCs w:val="16"/>
        </w:rPr>
      </w:pPr>
      <w:r w:rsidRPr="006C4059">
        <w:rPr>
          <w:sz w:val="16"/>
          <w:szCs w:val="16"/>
        </w:rPr>
        <w:t xml:space="preserve">        Title="{DynamicResource AppTitle}"</w:t>
      </w:r>
    </w:p>
    <w:p w14:paraId="5697CF9B" w14:textId="77777777" w:rsidR="006C4059" w:rsidRPr="006C4059" w:rsidRDefault="006C4059" w:rsidP="006C4059">
      <w:pPr>
        <w:pStyle w:val="Code"/>
        <w:rPr>
          <w:sz w:val="16"/>
          <w:szCs w:val="16"/>
        </w:rPr>
      </w:pPr>
      <w:r w:rsidRPr="006C4059">
        <w:rPr>
          <w:sz w:val="16"/>
          <w:szCs w:val="16"/>
        </w:rPr>
        <w:t xml:space="preserve">        Height="700" Width="1050"</w:t>
      </w:r>
    </w:p>
    <w:p w14:paraId="1904450D" w14:textId="77777777" w:rsidR="006C4059" w:rsidRPr="006C4059" w:rsidRDefault="006C4059" w:rsidP="006C4059">
      <w:pPr>
        <w:pStyle w:val="Code"/>
        <w:rPr>
          <w:sz w:val="16"/>
          <w:szCs w:val="16"/>
        </w:rPr>
      </w:pPr>
      <w:r w:rsidRPr="006C4059">
        <w:rPr>
          <w:sz w:val="16"/>
          <w:szCs w:val="16"/>
        </w:rPr>
        <w:t xml:space="preserve">        MinHeight="500" MinWidth="780"</w:t>
      </w:r>
    </w:p>
    <w:p w14:paraId="53D9D219" w14:textId="77777777" w:rsidR="006C4059" w:rsidRPr="006C4059" w:rsidRDefault="006C4059" w:rsidP="006C4059">
      <w:pPr>
        <w:pStyle w:val="Code"/>
        <w:rPr>
          <w:sz w:val="16"/>
          <w:szCs w:val="16"/>
        </w:rPr>
      </w:pPr>
      <w:r w:rsidRPr="006C4059">
        <w:rPr>
          <w:sz w:val="16"/>
          <w:szCs w:val="16"/>
        </w:rPr>
        <w:t xml:space="preserve">        Background="{StaticResource BackgroundBrush}"</w:t>
      </w:r>
    </w:p>
    <w:p w14:paraId="665DE2C5" w14:textId="77777777" w:rsidR="006C4059" w:rsidRPr="006C4059" w:rsidRDefault="006C4059" w:rsidP="006C4059">
      <w:pPr>
        <w:pStyle w:val="Code"/>
        <w:rPr>
          <w:sz w:val="16"/>
          <w:szCs w:val="16"/>
        </w:rPr>
      </w:pPr>
      <w:r w:rsidRPr="006C4059">
        <w:rPr>
          <w:sz w:val="16"/>
          <w:szCs w:val="16"/>
        </w:rPr>
        <w:t xml:space="preserve">        WindowStartupLocation="CenterScreen"</w:t>
      </w:r>
    </w:p>
    <w:p w14:paraId="3AD189AA" w14:textId="77777777" w:rsidR="006C4059" w:rsidRPr="006C4059" w:rsidRDefault="006C4059" w:rsidP="006C4059">
      <w:pPr>
        <w:pStyle w:val="Code"/>
        <w:rPr>
          <w:sz w:val="16"/>
          <w:szCs w:val="16"/>
        </w:rPr>
      </w:pPr>
      <w:r w:rsidRPr="006C4059">
        <w:rPr>
          <w:sz w:val="16"/>
          <w:szCs w:val="16"/>
        </w:rPr>
        <w:t xml:space="preserve">        FontFamily="Segoe UI"&gt;</w:t>
      </w:r>
    </w:p>
    <w:p w14:paraId="139B2064" w14:textId="77777777" w:rsidR="006C4059" w:rsidRPr="006C4059" w:rsidRDefault="006C4059" w:rsidP="006C4059">
      <w:pPr>
        <w:pStyle w:val="Code"/>
        <w:rPr>
          <w:sz w:val="16"/>
          <w:szCs w:val="16"/>
        </w:rPr>
      </w:pPr>
    </w:p>
    <w:p w14:paraId="413669CE" w14:textId="77777777" w:rsidR="006C4059" w:rsidRPr="006C4059" w:rsidRDefault="006C4059" w:rsidP="006C4059">
      <w:pPr>
        <w:pStyle w:val="Code"/>
        <w:rPr>
          <w:sz w:val="16"/>
          <w:szCs w:val="16"/>
        </w:rPr>
      </w:pPr>
      <w:r w:rsidRPr="006C4059">
        <w:rPr>
          <w:sz w:val="16"/>
          <w:szCs w:val="16"/>
        </w:rPr>
        <w:t xml:space="preserve">    &lt;Window.Resources&gt;</w:t>
      </w:r>
    </w:p>
    <w:p w14:paraId="5F85D6A1" w14:textId="77777777" w:rsidR="006C4059" w:rsidRPr="006C4059" w:rsidRDefault="006C4059" w:rsidP="006C4059">
      <w:pPr>
        <w:pStyle w:val="Code"/>
        <w:rPr>
          <w:sz w:val="16"/>
          <w:szCs w:val="16"/>
        </w:rPr>
      </w:pPr>
      <w:r w:rsidRPr="006C4059">
        <w:rPr>
          <w:sz w:val="16"/>
          <w:szCs w:val="16"/>
        </w:rPr>
        <w:t xml:space="preserve">        &lt;BooleanToVisibilityConverter x</w:t>
      </w:r>
      <w:proofErr w:type="gramStart"/>
      <w:r w:rsidRPr="006C4059">
        <w:rPr>
          <w:sz w:val="16"/>
          <w:szCs w:val="16"/>
        </w:rPr>
        <w:t>:Key</w:t>
      </w:r>
      <w:proofErr w:type="gramEnd"/>
      <w:r w:rsidRPr="006C4059">
        <w:rPr>
          <w:sz w:val="16"/>
          <w:szCs w:val="16"/>
        </w:rPr>
        <w:t>="BoolToVis"/&gt;</w:t>
      </w:r>
    </w:p>
    <w:p w14:paraId="2C87D3AD" w14:textId="77777777" w:rsidR="006C4059" w:rsidRPr="006C4059" w:rsidRDefault="006C4059" w:rsidP="006C4059">
      <w:pPr>
        <w:pStyle w:val="Code"/>
        <w:rPr>
          <w:sz w:val="16"/>
          <w:szCs w:val="16"/>
        </w:rPr>
      </w:pPr>
    </w:p>
    <w:p w14:paraId="71D070FB" w14:textId="77777777" w:rsidR="006C4059" w:rsidRPr="006C4059" w:rsidRDefault="006C4059" w:rsidP="006C4059">
      <w:pPr>
        <w:pStyle w:val="Code"/>
        <w:rPr>
          <w:sz w:val="16"/>
          <w:szCs w:val="16"/>
        </w:rPr>
      </w:pPr>
      <w:r w:rsidRPr="006C4059">
        <w:rPr>
          <w:sz w:val="16"/>
          <w:szCs w:val="16"/>
        </w:rPr>
        <w:t xml:space="preserve">        &lt;Style x</w:t>
      </w:r>
      <w:proofErr w:type="gramStart"/>
      <w:r w:rsidRPr="006C4059">
        <w:rPr>
          <w:sz w:val="16"/>
          <w:szCs w:val="16"/>
        </w:rPr>
        <w:t>:Key</w:t>
      </w:r>
      <w:proofErr w:type="gramEnd"/>
      <w:r w:rsidRPr="006C4059">
        <w:rPr>
          <w:sz w:val="16"/>
          <w:szCs w:val="16"/>
        </w:rPr>
        <w:t>="PlaceholderTextBox" TargetType="TextBox"&gt;</w:t>
      </w:r>
    </w:p>
    <w:p w14:paraId="648B44EB" w14:textId="77777777" w:rsidR="006C4059" w:rsidRPr="006C4059" w:rsidRDefault="006C4059" w:rsidP="006C4059">
      <w:pPr>
        <w:pStyle w:val="Code"/>
        <w:rPr>
          <w:sz w:val="16"/>
          <w:szCs w:val="16"/>
        </w:rPr>
      </w:pPr>
      <w:r w:rsidRPr="006C4059">
        <w:rPr>
          <w:sz w:val="16"/>
          <w:szCs w:val="16"/>
        </w:rPr>
        <w:t xml:space="preserve">            &lt;Setter Property="Background" Value="Transparent"/&gt;</w:t>
      </w:r>
    </w:p>
    <w:p w14:paraId="4DDFCF66" w14:textId="77777777" w:rsidR="006C4059" w:rsidRPr="006C4059" w:rsidRDefault="006C4059" w:rsidP="006C4059">
      <w:pPr>
        <w:pStyle w:val="Code"/>
        <w:rPr>
          <w:sz w:val="16"/>
          <w:szCs w:val="16"/>
        </w:rPr>
      </w:pPr>
      <w:r w:rsidRPr="006C4059">
        <w:rPr>
          <w:sz w:val="16"/>
          <w:szCs w:val="16"/>
        </w:rPr>
        <w:t xml:space="preserve">            &lt;Setter Property="BorderThickness" Value="0"/&gt;</w:t>
      </w:r>
    </w:p>
    <w:p w14:paraId="1E2468B4" w14:textId="77777777" w:rsidR="006C4059" w:rsidRPr="006C4059" w:rsidRDefault="006C4059" w:rsidP="006C4059">
      <w:pPr>
        <w:pStyle w:val="Code"/>
        <w:rPr>
          <w:sz w:val="16"/>
          <w:szCs w:val="16"/>
        </w:rPr>
      </w:pPr>
      <w:r w:rsidRPr="006C4059">
        <w:rPr>
          <w:sz w:val="16"/>
          <w:szCs w:val="16"/>
        </w:rPr>
        <w:t xml:space="preserve">            &lt;Setter Property="Tag" Value=""/&gt;</w:t>
      </w:r>
    </w:p>
    <w:p w14:paraId="75D18366" w14:textId="77777777" w:rsidR="006C4059" w:rsidRPr="006C4059" w:rsidRDefault="006C4059" w:rsidP="006C4059">
      <w:pPr>
        <w:pStyle w:val="Code"/>
        <w:rPr>
          <w:sz w:val="16"/>
          <w:szCs w:val="16"/>
        </w:rPr>
      </w:pPr>
      <w:r w:rsidRPr="006C4059">
        <w:rPr>
          <w:sz w:val="16"/>
          <w:szCs w:val="16"/>
        </w:rPr>
        <w:t xml:space="preserve">            &lt;Setter Property="Template"&gt;</w:t>
      </w:r>
    </w:p>
    <w:p w14:paraId="01AAE13C" w14:textId="77777777" w:rsidR="006C4059" w:rsidRPr="006C4059" w:rsidRDefault="006C4059" w:rsidP="006C4059">
      <w:pPr>
        <w:pStyle w:val="Code"/>
        <w:rPr>
          <w:sz w:val="16"/>
          <w:szCs w:val="16"/>
        </w:rPr>
      </w:pPr>
      <w:r w:rsidRPr="006C4059">
        <w:rPr>
          <w:sz w:val="16"/>
          <w:szCs w:val="16"/>
        </w:rPr>
        <w:t xml:space="preserve">                &lt;Setter.Value&gt;</w:t>
      </w:r>
    </w:p>
    <w:p w14:paraId="138F73F8" w14:textId="77777777" w:rsidR="006C4059" w:rsidRPr="006C4059" w:rsidRDefault="006C4059" w:rsidP="006C4059">
      <w:pPr>
        <w:pStyle w:val="Code"/>
        <w:rPr>
          <w:sz w:val="16"/>
          <w:szCs w:val="16"/>
        </w:rPr>
      </w:pPr>
      <w:r w:rsidRPr="006C4059">
        <w:rPr>
          <w:sz w:val="16"/>
          <w:szCs w:val="16"/>
        </w:rPr>
        <w:t xml:space="preserve">                    &lt;ControlTemplate TargetType="TextBox"&gt;</w:t>
      </w:r>
    </w:p>
    <w:p w14:paraId="0160BB47" w14:textId="77777777" w:rsidR="006C4059" w:rsidRPr="006C4059" w:rsidRDefault="006C4059" w:rsidP="006C4059">
      <w:pPr>
        <w:pStyle w:val="Code"/>
        <w:rPr>
          <w:sz w:val="16"/>
          <w:szCs w:val="16"/>
        </w:rPr>
      </w:pPr>
      <w:r w:rsidRPr="006C4059">
        <w:rPr>
          <w:sz w:val="16"/>
          <w:szCs w:val="16"/>
        </w:rPr>
        <w:t xml:space="preserve">                        &lt;Grid&gt;</w:t>
      </w:r>
    </w:p>
    <w:p w14:paraId="76FD5686" w14:textId="77777777" w:rsidR="006C4059" w:rsidRPr="006C4059" w:rsidRDefault="006C4059" w:rsidP="006C4059">
      <w:pPr>
        <w:pStyle w:val="Code"/>
        <w:rPr>
          <w:sz w:val="16"/>
          <w:szCs w:val="16"/>
        </w:rPr>
      </w:pPr>
      <w:r w:rsidRPr="006C4059">
        <w:rPr>
          <w:sz w:val="16"/>
          <w:szCs w:val="16"/>
        </w:rPr>
        <w:t xml:space="preserve">                            &lt;TextBlock x</w:t>
      </w:r>
      <w:proofErr w:type="gramStart"/>
      <w:r w:rsidRPr="006C4059">
        <w:rPr>
          <w:sz w:val="16"/>
          <w:szCs w:val="16"/>
        </w:rPr>
        <w:t>:Name</w:t>
      </w:r>
      <w:proofErr w:type="gramEnd"/>
      <w:r w:rsidRPr="006C4059">
        <w:rPr>
          <w:sz w:val="16"/>
          <w:szCs w:val="16"/>
        </w:rPr>
        <w:t>="Placeholder"</w:t>
      </w:r>
    </w:p>
    <w:p w14:paraId="6FED5AAC" w14:textId="77777777" w:rsidR="006C4059" w:rsidRPr="006C4059" w:rsidRDefault="006C4059" w:rsidP="006C4059">
      <w:pPr>
        <w:pStyle w:val="Code"/>
        <w:rPr>
          <w:sz w:val="16"/>
          <w:szCs w:val="16"/>
        </w:rPr>
      </w:pPr>
      <w:r w:rsidRPr="006C4059">
        <w:rPr>
          <w:sz w:val="16"/>
          <w:szCs w:val="16"/>
        </w:rPr>
        <w:t xml:space="preserve">                                       Text="{TemplateBinding Tag}"</w:t>
      </w:r>
    </w:p>
    <w:p w14:paraId="7FBC77EF" w14:textId="77777777" w:rsidR="006C4059" w:rsidRPr="006C4059" w:rsidRDefault="006C4059" w:rsidP="006C4059">
      <w:pPr>
        <w:pStyle w:val="Code"/>
        <w:rPr>
          <w:sz w:val="16"/>
          <w:szCs w:val="16"/>
        </w:rPr>
      </w:pPr>
      <w:r w:rsidRPr="006C4059">
        <w:rPr>
          <w:sz w:val="16"/>
          <w:szCs w:val="16"/>
        </w:rPr>
        <w:t xml:space="preserve">                                       Foreground="#B0BAC8"</w:t>
      </w:r>
    </w:p>
    <w:p w14:paraId="7C520AF9" w14:textId="77777777" w:rsidR="006C4059" w:rsidRPr="006C4059" w:rsidRDefault="006C4059" w:rsidP="006C4059">
      <w:pPr>
        <w:pStyle w:val="Code"/>
        <w:rPr>
          <w:sz w:val="16"/>
          <w:szCs w:val="16"/>
        </w:rPr>
      </w:pPr>
      <w:r w:rsidRPr="006C4059">
        <w:rPr>
          <w:sz w:val="16"/>
          <w:szCs w:val="16"/>
        </w:rPr>
        <w:t xml:space="preserve">                                       FontSize="{TemplateBinding FontSize}"</w:t>
      </w:r>
    </w:p>
    <w:p w14:paraId="727BFC19" w14:textId="77777777" w:rsidR="006C4059" w:rsidRPr="006C4059" w:rsidRDefault="006C4059" w:rsidP="006C4059">
      <w:pPr>
        <w:pStyle w:val="Code"/>
        <w:rPr>
          <w:sz w:val="16"/>
          <w:szCs w:val="16"/>
        </w:rPr>
      </w:pPr>
      <w:r w:rsidRPr="006C4059">
        <w:rPr>
          <w:sz w:val="16"/>
          <w:szCs w:val="16"/>
        </w:rPr>
        <w:t xml:space="preserve">                                       Margin="{TemplateBinding Padding}"</w:t>
      </w:r>
    </w:p>
    <w:p w14:paraId="19833ED9" w14:textId="77777777" w:rsidR="006C4059" w:rsidRPr="006C4059" w:rsidRDefault="006C4059" w:rsidP="006C4059">
      <w:pPr>
        <w:pStyle w:val="Code"/>
        <w:rPr>
          <w:sz w:val="16"/>
          <w:szCs w:val="16"/>
        </w:rPr>
      </w:pPr>
      <w:r w:rsidRPr="006C4059">
        <w:rPr>
          <w:sz w:val="16"/>
          <w:szCs w:val="16"/>
        </w:rPr>
        <w:t xml:space="preserve">                                       VerticalAlignment="Top"</w:t>
      </w:r>
    </w:p>
    <w:p w14:paraId="5B0ED6BC" w14:textId="77777777" w:rsidR="006C4059" w:rsidRPr="006C4059" w:rsidRDefault="006C4059" w:rsidP="006C4059">
      <w:pPr>
        <w:pStyle w:val="Code"/>
        <w:rPr>
          <w:sz w:val="16"/>
          <w:szCs w:val="16"/>
        </w:rPr>
      </w:pPr>
      <w:r w:rsidRPr="006C4059">
        <w:rPr>
          <w:sz w:val="16"/>
          <w:szCs w:val="16"/>
        </w:rPr>
        <w:t xml:space="preserve">                                       IsHitTestVisible="False"</w:t>
      </w:r>
    </w:p>
    <w:p w14:paraId="6350C436" w14:textId="77777777" w:rsidR="006C4059" w:rsidRPr="006C4059" w:rsidRDefault="006C4059" w:rsidP="006C4059">
      <w:pPr>
        <w:pStyle w:val="Code"/>
        <w:rPr>
          <w:sz w:val="16"/>
          <w:szCs w:val="16"/>
        </w:rPr>
      </w:pPr>
      <w:r w:rsidRPr="006C4059">
        <w:rPr>
          <w:sz w:val="16"/>
          <w:szCs w:val="16"/>
        </w:rPr>
        <w:t xml:space="preserve">                                       Visibility="Collapsed"/&gt;</w:t>
      </w:r>
    </w:p>
    <w:p w14:paraId="2C842442" w14:textId="77777777" w:rsidR="006C4059" w:rsidRPr="006C4059" w:rsidRDefault="006C4059" w:rsidP="006C4059">
      <w:pPr>
        <w:pStyle w:val="Code"/>
        <w:rPr>
          <w:sz w:val="16"/>
          <w:szCs w:val="16"/>
        </w:rPr>
      </w:pPr>
      <w:r w:rsidRPr="006C4059">
        <w:rPr>
          <w:sz w:val="16"/>
          <w:szCs w:val="16"/>
        </w:rPr>
        <w:t xml:space="preserve">                            &lt;ScrollViewer x</w:t>
      </w:r>
      <w:proofErr w:type="gramStart"/>
      <w:r w:rsidRPr="006C4059">
        <w:rPr>
          <w:sz w:val="16"/>
          <w:szCs w:val="16"/>
        </w:rPr>
        <w:t>:Name</w:t>
      </w:r>
      <w:proofErr w:type="gramEnd"/>
      <w:r w:rsidRPr="006C4059">
        <w:rPr>
          <w:sz w:val="16"/>
          <w:szCs w:val="16"/>
        </w:rPr>
        <w:t>="PART_ContentHost"</w:t>
      </w:r>
    </w:p>
    <w:p w14:paraId="646FCD3E" w14:textId="77777777" w:rsidR="006C4059" w:rsidRPr="006C4059" w:rsidRDefault="006C4059" w:rsidP="006C4059">
      <w:pPr>
        <w:pStyle w:val="Code"/>
        <w:rPr>
          <w:sz w:val="16"/>
          <w:szCs w:val="16"/>
        </w:rPr>
      </w:pPr>
      <w:r w:rsidRPr="006C4059">
        <w:rPr>
          <w:sz w:val="16"/>
          <w:szCs w:val="16"/>
        </w:rPr>
        <w:t xml:space="preserve">                                          Margin="{TemplateBinding Padding}"/&gt;</w:t>
      </w:r>
    </w:p>
    <w:p w14:paraId="3021B87D" w14:textId="77777777" w:rsidR="006C4059" w:rsidRPr="006C4059" w:rsidRDefault="006C4059" w:rsidP="006C4059">
      <w:pPr>
        <w:pStyle w:val="Code"/>
        <w:rPr>
          <w:sz w:val="16"/>
          <w:szCs w:val="16"/>
        </w:rPr>
      </w:pPr>
      <w:r w:rsidRPr="006C4059">
        <w:rPr>
          <w:sz w:val="16"/>
          <w:szCs w:val="16"/>
        </w:rPr>
        <w:t xml:space="preserve">                        &lt;/Grid&gt;</w:t>
      </w:r>
    </w:p>
    <w:p w14:paraId="18AF5BA5" w14:textId="77777777" w:rsidR="006C4059" w:rsidRPr="006C4059" w:rsidRDefault="006C4059" w:rsidP="006C4059">
      <w:pPr>
        <w:pStyle w:val="Code"/>
        <w:rPr>
          <w:sz w:val="16"/>
          <w:szCs w:val="16"/>
        </w:rPr>
      </w:pPr>
      <w:r w:rsidRPr="006C4059">
        <w:rPr>
          <w:sz w:val="16"/>
          <w:szCs w:val="16"/>
        </w:rPr>
        <w:t xml:space="preserve">                        &lt;ControlTemplate.Triggers&gt;</w:t>
      </w:r>
    </w:p>
    <w:p w14:paraId="1A5B8051" w14:textId="77777777" w:rsidR="006C4059" w:rsidRPr="006C4059" w:rsidRDefault="006C4059" w:rsidP="006C4059">
      <w:pPr>
        <w:pStyle w:val="Code"/>
        <w:rPr>
          <w:sz w:val="16"/>
          <w:szCs w:val="16"/>
        </w:rPr>
      </w:pPr>
      <w:r w:rsidRPr="006C4059">
        <w:rPr>
          <w:sz w:val="16"/>
          <w:szCs w:val="16"/>
        </w:rPr>
        <w:t xml:space="preserve">                            &lt;Trigger Property="Text" Value=""&gt;</w:t>
      </w:r>
    </w:p>
    <w:p w14:paraId="43565FD1" w14:textId="77777777" w:rsidR="006C4059" w:rsidRPr="006C4059" w:rsidRDefault="006C4059" w:rsidP="006C4059">
      <w:pPr>
        <w:pStyle w:val="Code"/>
        <w:rPr>
          <w:sz w:val="16"/>
          <w:szCs w:val="16"/>
        </w:rPr>
      </w:pPr>
      <w:r w:rsidRPr="006C4059">
        <w:rPr>
          <w:sz w:val="16"/>
          <w:szCs w:val="16"/>
        </w:rPr>
        <w:t xml:space="preserve">                                &lt;Setter TargetName="Placeholder" Property="Visibility" Value="Visible"/&gt;</w:t>
      </w:r>
    </w:p>
    <w:p w14:paraId="63A6BE33" w14:textId="77777777" w:rsidR="006C4059" w:rsidRPr="006C4059" w:rsidRDefault="006C4059" w:rsidP="006C4059">
      <w:pPr>
        <w:pStyle w:val="Code"/>
        <w:rPr>
          <w:sz w:val="16"/>
          <w:szCs w:val="16"/>
        </w:rPr>
      </w:pPr>
      <w:r w:rsidRPr="006C4059">
        <w:rPr>
          <w:sz w:val="16"/>
          <w:szCs w:val="16"/>
        </w:rPr>
        <w:t xml:space="preserve">                            &lt;/Trigger&gt;</w:t>
      </w:r>
    </w:p>
    <w:p w14:paraId="0EDB8C3D" w14:textId="77777777" w:rsidR="006C4059" w:rsidRPr="006C4059" w:rsidRDefault="006C4059" w:rsidP="006C4059">
      <w:pPr>
        <w:pStyle w:val="Code"/>
        <w:rPr>
          <w:sz w:val="16"/>
          <w:szCs w:val="16"/>
        </w:rPr>
      </w:pPr>
      <w:r w:rsidRPr="006C4059">
        <w:rPr>
          <w:sz w:val="16"/>
          <w:szCs w:val="16"/>
        </w:rPr>
        <w:t xml:space="preserve">                        &lt;/ControlTemplate.Triggers&gt;</w:t>
      </w:r>
    </w:p>
    <w:p w14:paraId="179FAE3E" w14:textId="77777777" w:rsidR="006C4059" w:rsidRPr="006C4059" w:rsidRDefault="006C4059" w:rsidP="006C4059">
      <w:pPr>
        <w:pStyle w:val="Code"/>
        <w:rPr>
          <w:sz w:val="16"/>
          <w:szCs w:val="16"/>
        </w:rPr>
      </w:pPr>
      <w:r w:rsidRPr="006C4059">
        <w:rPr>
          <w:sz w:val="16"/>
          <w:szCs w:val="16"/>
        </w:rPr>
        <w:t xml:space="preserve">                    &lt;/ControlTemplate&gt;</w:t>
      </w:r>
    </w:p>
    <w:p w14:paraId="63EC4F32" w14:textId="77777777" w:rsidR="006C4059" w:rsidRPr="006C4059" w:rsidRDefault="006C4059" w:rsidP="006C4059">
      <w:pPr>
        <w:pStyle w:val="Code"/>
        <w:rPr>
          <w:sz w:val="16"/>
          <w:szCs w:val="16"/>
        </w:rPr>
      </w:pPr>
      <w:r w:rsidRPr="006C4059">
        <w:rPr>
          <w:sz w:val="16"/>
          <w:szCs w:val="16"/>
        </w:rPr>
        <w:t xml:space="preserve">                &lt;/Setter.Value&gt;</w:t>
      </w:r>
    </w:p>
    <w:p w14:paraId="7BA726B9" w14:textId="77777777" w:rsidR="006C4059" w:rsidRPr="006C4059" w:rsidRDefault="006C4059" w:rsidP="006C4059">
      <w:pPr>
        <w:pStyle w:val="Code"/>
        <w:rPr>
          <w:sz w:val="16"/>
          <w:szCs w:val="16"/>
        </w:rPr>
      </w:pPr>
      <w:r w:rsidRPr="006C4059">
        <w:rPr>
          <w:sz w:val="16"/>
          <w:szCs w:val="16"/>
        </w:rPr>
        <w:t xml:space="preserve">            &lt;/Setter&gt;</w:t>
      </w:r>
    </w:p>
    <w:p w14:paraId="5685872F" w14:textId="77777777" w:rsidR="006C4059" w:rsidRPr="006C4059" w:rsidRDefault="006C4059" w:rsidP="006C4059">
      <w:pPr>
        <w:pStyle w:val="Code"/>
        <w:rPr>
          <w:sz w:val="16"/>
          <w:szCs w:val="16"/>
        </w:rPr>
      </w:pPr>
      <w:r w:rsidRPr="006C4059">
        <w:rPr>
          <w:sz w:val="16"/>
          <w:szCs w:val="16"/>
        </w:rPr>
        <w:t xml:space="preserve">        &lt;/Style&gt;</w:t>
      </w:r>
    </w:p>
    <w:p w14:paraId="5B9FF934" w14:textId="77777777" w:rsidR="006C4059" w:rsidRPr="006C4059" w:rsidRDefault="006C4059" w:rsidP="006C4059">
      <w:pPr>
        <w:pStyle w:val="Code"/>
        <w:rPr>
          <w:sz w:val="16"/>
          <w:szCs w:val="16"/>
        </w:rPr>
      </w:pPr>
      <w:r w:rsidRPr="006C4059">
        <w:rPr>
          <w:sz w:val="16"/>
          <w:szCs w:val="16"/>
        </w:rPr>
        <w:t xml:space="preserve">    &lt;/Window.Resources&gt;</w:t>
      </w:r>
    </w:p>
    <w:p w14:paraId="232825A5" w14:textId="77777777" w:rsidR="006C4059" w:rsidRPr="006C4059" w:rsidRDefault="006C4059" w:rsidP="006C4059">
      <w:pPr>
        <w:pStyle w:val="Code"/>
        <w:rPr>
          <w:sz w:val="16"/>
          <w:szCs w:val="16"/>
        </w:rPr>
      </w:pPr>
    </w:p>
    <w:p w14:paraId="5638F80B" w14:textId="77777777" w:rsidR="006C4059" w:rsidRPr="006C4059" w:rsidRDefault="006C4059" w:rsidP="006C4059">
      <w:pPr>
        <w:pStyle w:val="Code"/>
        <w:rPr>
          <w:sz w:val="16"/>
          <w:szCs w:val="16"/>
        </w:rPr>
      </w:pPr>
      <w:r w:rsidRPr="006C4059">
        <w:rPr>
          <w:sz w:val="16"/>
          <w:szCs w:val="16"/>
        </w:rPr>
        <w:t xml:space="preserve">    &lt;Grid&gt;</w:t>
      </w:r>
    </w:p>
    <w:p w14:paraId="62909450" w14:textId="77777777" w:rsidR="006C4059" w:rsidRPr="006C4059" w:rsidRDefault="006C4059" w:rsidP="006C4059">
      <w:pPr>
        <w:pStyle w:val="Code"/>
        <w:rPr>
          <w:sz w:val="16"/>
          <w:szCs w:val="16"/>
        </w:rPr>
      </w:pPr>
      <w:r w:rsidRPr="006C4059">
        <w:rPr>
          <w:sz w:val="16"/>
          <w:szCs w:val="16"/>
        </w:rPr>
        <w:t xml:space="preserve">        &lt;Grid.RowDefinitions&gt;</w:t>
      </w:r>
    </w:p>
    <w:p w14:paraId="5F96A47E" w14:textId="77777777" w:rsidR="006C4059" w:rsidRPr="006C4059" w:rsidRDefault="006C4059" w:rsidP="006C4059">
      <w:pPr>
        <w:pStyle w:val="Code"/>
        <w:rPr>
          <w:sz w:val="16"/>
          <w:szCs w:val="16"/>
        </w:rPr>
      </w:pPr>
      <w:r w:rsidRPr="006C4059">
        <w:rPr>
          <w:sz w:val="16"/>
          <w:szCs w:val="16"/>
        </w:rPr>
        <w:t xml:space="preserve">            &lt;RowDefinition Height="52"/&gt;</w:t>
      </w:r>
    </w:p>
    <w:p w14:paraId="3131510A" w14:textId="77777777" w:rsidR="006C4059" w:rsidRPr="006C4059" w:rsidRDefault="006C4059" w:rsidP="006C4059">
      <w:pPr>
        <w:pStyle w:val="Code"/>
        <w:rPr>
          <w:sz w:val="16"/>
          <w:szCs w:val="16"/>
        </w:rPr>
      </w:pPr>
      <w:r w:rsidRPr="006C4059">
        <w:rPr>
          <w:sz w:val="16"/>
          <w:szCs w:val="16"/>
        </w:rPr>
        <w:t xml:space="preserve">            &lt;RowDefinition Height="*"/&gt;</w:t>
      </w:r>
    </w:p>
    <w:p w14:paraId="4BFEA940" w14:textId="77777777" w:rsidR="006C4059" w:rsidRPr="006C4059" w:rsidRDefault="006C4059" w:rsidP="006C4059">
      <w:pPr>
        <w:pStyle w:val="Code"/>
        <w:rPr>
          <w:sz w:val="16"/>
          <w:szCs w:val="16"/>
        </w:rPr>
      </w:pPr>
      <w:r w:rsidRPr="006C4059">
        <w:rPr>
          <w:sz w:val="16"/>
          <w:szCs w:val="16"/>
        </w:rPr>
        <w:t xml:space="preserve">            &lt;RowDefinition Height="28"/&gt;</w:t>
      </w:r>
    </w:p>
    <w:p w14:paraId="03AFD412" w14:textId="77777777" w:rsidR="006C4059" w:rsidRPr="006C4059" w:rsidRDefault="006C4059" w:rsidP="006C4059">
      <w:pPr>
        <w:pStyle w:val="Code"/>
        <w:rPr>
          <w:sz w:val="16"/>
          <w:szCs w:val="16"/>
        </w:rPr>
      </w:pPr>
      <w:r w:rsidRPr="006C4059">
        <w:rPr>
          <w:sz w:val="16"/>
          <w:szCs w:val="16"/>
        </w:rPr>
        <w:t xml:space="preserve">        &lt;/Grid.RowDefinitions&gt;</w:t>
      </w:r>
    </w:p>
    <w:p w14:paraId="0B676586" w14:textId="77777777" w:rsidR="006C4059" w:rsidRPr="006C4059" w:rsidRDefault="006C4059" w:rsidP="006C4059">
      <w:pPr>
        <w:pStyle w:val="Code"/>
        <w:rPr>
          <w:sz w:val="16"/>
          <w:szCs w:val="16"/>
        </w:rPr>
      </w:pPr>
    </w:p>
    <w:p w14:paraId="18AE74E3"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TOP BAR --&gt;</w:t>
      </w:r>
    </w:p>
    <w:p w14:paraId="77C6EC92" w14:textId="77777777" w:rsidR="006C4059" w:rsidRPr="006C4059" w:rsidRDefault="006C4059" w:rsidP="006C4059">
      <w:pPr>
        <w:pStyle w:val="Code"/>
        <w:rPr>
          <w:sz w:val="16"/>
          <w:szCs w:val="16"/>
        </w:rPr>
      </w:pPr>
      <w:r w:rsidRPr="006C4059">
        <w:rPr>
          <w:sz w:val="16"/>
          <w:szCs w:val="16"/>
        </w:rPr>
        <w:t xml:space="preserve">        &lt;Border Grid.Row="0" Background="White"</w:t>
      </w:r>
    </w:p>
    <w:p w14:paraId="256EA184" w14:textId="77777777" w:rsidR="006C4059" w:rsidRPr="006C4059" w:rsidRDefault="006C4059" w:rsidP="006C4059">
      <w:pPr>
        <w:pStyle w:val="Code"/>
        <w:rPr>
          <w:sz w:val="16"/>
          <w:szCs w:val="16"/>
        </w:rPr>
      </w:pPr>
      <w:r w:rsidRPr="006C4059">
        <w:rPr>
          <w:sz w:val="16"/>
          <w:szCs w:val="16"/>
        </w:rPr>
        <w:t xml:space="preserve">                BorderBrush="{StaticResource BorderBrush}" BorderThickness="0</w:t>
      </w:r>
      <w:proofErr w:type="gramStart"/>
      <w:r w:rsidRPr="006C4059">
        <w:rPr>
          <w:sz w:val="16"/>
          <w:szCs w:val="16"/>
        </w:rPr>
        <w:t>,0,0,1</w:t>
      </w:r>
      <w:proofErr w:type="gramEnd"/>
      <w:r w:rsidRPr="006C4059">
        <w:rPr>
          <w:sz w:val="16"/>
          <w:szCs w:val="16"/>
        </w:rPr>
        <w:t>"&gt;</w:t>
      </w:r>
    </w:p>
    <w:p w14:paraId="2036FDD3" w14:textId="77777777" w:rsidR="006C4059" w:rsidRPr="006C4059" w:rsidRDefault="006C4059" w:rsidP="006C4059">
      <w:pPr>
        <w:pStyle w:val="Code"/>
        <w:rPr>
          <w:sz w:val="16"/>
          <w:szCs w:val="16"/>
        </w:rPr>
      </w:pPr>
      <w:r w:rsidRPr="006C4059">
        <w:rPr>
          <w:sz w:val="16"/>
          <w:szCs w:val="16"/>
        </w:rPr>
        <w:t xml:space="preserve">            &lt;Grid Margin="12,0"&gt;</w:t>
      </w:r>
    </w:p>
    <w:p w14:paraId="78B45C51" w14:textId="77777777" w:rsidR="006C4059" w:rsidRPr="006C4059" w:rsidRDefault="006C4059" w:rsidP="006C4059">
      <w:pPr>
        <w:pStyle w:val="Code"/>
        <w:rPr>
          <w:sz w:val="16"/>
          <w:szCs w:val="16"/>
        </w:rPr>
      </w:pPr>
      <w:r w:rsidRPr="006C4059">
        <w:rPr>
          <w:sz w:val="16"/>
          <w:szCs w:val="16"/>
        </w:rPr>
        <w:t xml:space="preserve">                &lt;Grid.ColumnDefinitions&gt;</w:t>
      </w:r>
    </w:p>
    <w:p w14:paraId="3A46995F" w14:textId="77777777" w:rsidR="006C4059" w:rsidRPr="006C4059" w:rsidRDefault="006C4059" w:rsidP="006C4059">
      <w:pPr>
        <w:pStyle w:val="Code"/>
        <w:rPr>
          <w:sz w:val="16"/>
          <w:szCs w:val="16"/>
        </w:rPr>
      </w:pPr>
      <w:r w:rsidRPr="006C4059">
        <w:rPr>
          <w:sz w:val="16"/>
          <w:szCs w:val="16"/>
        </w:rPr>
        <w:t xml:space="preserve">                    &lt;ColumnDefinition Width="Auto"/&gt;</w:t>
      </w:r>
    </w:p>
    <w:p w14:paraId="4176946C" w14:textId="77777777" w:rsidR="006C4059" w:rsidRPr="006C4059" w:rsidRDefault="006C4059" w:rsidP="006C4059">
      <w:pPr>
        <w:pStyle w:val="Code"/>
        <w:rPr>
          <w:sz w:val="16"/>
          <w:szCs w:val="16"/>
        </w:rPr>
      </w:pPr>
      <w:r w:rsidRPr="006C4059">
        <w:rPr>
          <w:sz w:val="16"/>
          <w:szCs w:val="16"/>
        </w:rPr>
        <w:t xml:space="preserve">                    &lt;ColumnDefinition Width="*"/&gt;</w:t>
      </w:r>
    </w:p>
    <w:p w14:paraId="7D28D4F0" w14:textId="77777777" w:rsidR="006C4059" w:rsidRPr="006C4059" w:rsidRDefault="006C4059" w:rsidP="006C4059">
      <w:pPr>
        <w:pStyle w:val="Code"/>
        <w:rPr>
          <w:sz w:val="16"/>
          <w:szCs w:val="16"/>
        </w:rPr>
      </w:pPr>
      <w:r w:rsidRPr="006C4059">
        <w:rPr>
          <w:sz w:val="16"/>
          <w:szCs w:val="16"/>
        </w:rPr>
        <w:t xml:space="preserve">                    &lt;ColumnDefinition Width="Auto"/&gt;</w:t>
      </w:r>
    </w:p>
    <w:p w14:paraId="227DF5FF" w14:textId="77777777" w:rsidR="006C4059" w:rsidRPr="006C4059" w:rsidRDefault="006C4059" w:rsidP="006C4059">
      <w:pPr>
        <w:pStyle w:val="Code"/>
        <w:rPr>
          <w:sz w:val="16"/>
          <w:szCs w:val="16"/>
        </w:rPr>
      </w:pPr>
      <w:r w:rsidRPr="006C4059">
        <w:rPr>
          <w:sz w:val="16"/>
          <w:szCs w:val="16"/>
        </w:rPr>
        <w:t xml:space="preserve">                &lt;/Grid.ColumnDefinitions&gt;</w:t>
      </w:r>
    </w:p>
    <w:p w14:paraId="55530663" w14:textId="77777777" w:rsidR="006C4059" w:rsidRPr="006C4059" w:rsidRDefault="006C4059" w:rsidP="006C4059">
      <w:pPr>
        <w:pStyle w:val="Code"/>
        <w:rPr>
          <w:sz w:val="16"/>
          <w:szCs w:val="16"/>
        </w:rPr>
      </w:pPr>
    </w:p>
    <w:p w14:paraId="6D28DA21" w14:textId="77777777" w:rsidR="006C4059" w:rsidRPr="006C4059" w:rsidRDefault="006C4059" w:rsidP="006C4059">
      <w:pPr>
        <w:pStyle w:val="Code"/>
        <w:rPr>
          <w:sz w:val="16"/>
          <w:szCs w:val="16"/>
        </w:rPr>
      </w:pPr>
      <w:r w:rsidRPr="006C4059">
        <w:rPr>
          <w:sz w:val="16"/>
          <w:szCs w:val="16"/>
        </w:rPr>
        <w:t xml:space="preserve">                &lt;StackPanel Grid.Column="0" Orientation="Horizontal" VerticalAlignment="Center"&gt;</w:t>
      </w:r>
    </w:p>
    <w:p w14:paraId="53451FD8" w14:textId="77777777" w:rsidR="006C4059" w:rsidRPr="006C4059" w:rsidRDefault="006C4059" w:rsidP="006C4059">
      <w:pPr>
        <w:pStyle w:val="Code"/>
        <w:rPr>
          <w:sz w:val="16"/>
          <w:szCs w:val="16"/>
        </w:rPr>
      </w:pPr>
      <w:r w:rsidRPr="006C4059">
        <w:rPr>
          <w:sz w:val="16"/>
          <w:szCs w:val="16"/>
        </w:rPr>
        <w:t xml:space="preserve">                    &lt;Border Width="32" Height="32" Background="{StaticResource PrimaryBrush}"</w:t>
      </w:r>
    </w:p>
    <w:p w14:paraId="1DE3850D" w14:textId="77777777" w:rsidR="006C4059" w:rsidRPr="006C4059" w:rsidRDefault="006C4059" w:rsidP="006C4059">
      <w:pPr>
        <w:pStyle w:val="Code"/>
        <w:rPr>
          <w:sz w:val="16"/>
          <w:szCs w:val="16"/>
        </w:rPr>
      </w:pPr>
      <w:r w:rsidRPr="006C4059">
        <w:rPr>
          <w:sz w:val="16"/>
          <w:szCs w:val="16"/>
        </w:rPr>
        <w:t xml:space="preserve">                            CornerRadius="8" Margin="0,0,10,0"&gt;</w:t>
      </w:r>
    </w:p>
    <w:p w14:paraId="3C74068F"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Emoji"/>
          <w:sz w:val="16"/>
          <w:szCs w:val="16"/>
        </w:rPr>
        <w:t>📝</w:t>
      </w:r>
      <w:r w:rsidRPr="006C4059">
        <w:rPr>
          <w:sz w:val="16"/>
          <w:szCs w:val="16"/>
        </w:rPr>
        <w:t>" FontSize="16" HorizontalAlignment="Center" VerticalAlignment="Center"/&gt;</w:t>
      </w:r>
    </w:p>
    <w:p w14:paraId="4A2C76B0" w14:textId="77777777" w:rsidR="006C4059" w:rsidRPr="006C4059" w:rsidRDefault="006C4059" w:rsidP="006C4059">
      <w:pPr>
        <w:pStyle w:val="Code"/>
        <w:rPr>
          <w:sz w:val="16"/>
          <w:szCs w:val="16"/>
        </w:rPr>
      </w:pPr>
      <w:r w:rsidRPr="006C4059">
        <w:rPr>
          <w:sz w:val="16"/>
          <w:szCs w:val="16"/>
        </w:rPr>
        <w:t xml:space="preserve">                    &lt;/Border&gt;</w:t>
      </w:r>
    </w:p>
    <w:p w14:paraId="26D21681" w14:textId="77777777" w:rsidR="006C4059" w:rsidRPr="006C4059" w:rsidRDefault="006C4059" w:rsidP="006C4059">
      <w:pPr>
        <w:pStyle w:val="Code"/>
        <w:rPr>
          <w:sz w:val="16"/>
          <w:szCs w:val="16"/>
        </w:rPr>
      </w:pPr>
      <w:r w:rsidRPr="006C4059">
        <w:rPr>
          <w:sz w:val="16"/>
          <w:szCs w:val="16"/>
        </w:rPr>
        <w:t xml:space="preserve">                    &lt;TextBlock Text="{DynamicResource AppTitle}" FontSize="16" FontWeight="SemiBold"</w:t>
      </w:r>
    </w:p>
    <w:p w14:paraId="64B62129" w14:textId="77777777" w:rsidR="006C4059" w:rsidRPr="006C4059" w:rsidRDefault="006C4059" w:rsidP="006C4059">
      <w:pPr>
        <w:pStyle w:val="Code"/>
        <w:rPr>
          <w:sz w:val="16"/>
          <w:szCs w:val="16"/>
        </w:rPr>
      </w:pPr>
      <w:r w:rsidRPr="006C4059">
        <w:rPr>
          <w:sz w:val="16"/>
          <w:szCs w:val="16"/>
        </w:rPr>
        <w:t xml:space="preserve">                               Foreground="{StaticResource TextPrimaryBrush}" VerticalAlignment="Center"/&gt;</w:t>
      </w:r>
    </w:p>
    <w:p w14:paraId="3A231AFB" w14:textId="77777777" w:rsidR="006C4059" w:rsidRPr="006C4059" w:rsidRDefault="006C4059" w:rsidP="006C4059">
      <w:pPr>
        <w:pStyle w:val="Code"/>
        <w:rPr>
          <w:sz w:val="16"/>
          <w:szCs w:val="16"/>
        </w:rPr>
      </w:pPr>
      <w:r w:rsidRPr="006C4059">
        <w:rPr>
          <w:sz w:val="16"/>
          <w:szCs w:val="16"/>
        </w:rPr>
        <w:t xml:space="preserve">                &lt;/StackPanel&gt;</w:t>
      </w:r>
    </w:p>
    <w:p w14:paraId="6FCED70A" w14:textId="77777777" w:rsidR="006C4059" w:rsidRPr="006C4059" w:rsidRDefault="006C4059" w:rsidP="006C4059">
      <w:pPr>
        <w:pStyle w:val="Code"/>
        <w:rPr>
          <w:sz w:val="16"/>
          <w:szCs w:val="16"/>
        </w:rPr>
      </w:pPr>
    </w:p>
    <w:p w14:paraId="6D1C7BE3" w14:textId="77777777" w:rsidR="006C4059" w:rsidRPr="006C4059" w:rsidRDefault="006C4059" w:rsidP="006C4059">
      <w:pPr>
        <w:pStyle w:val="Code"/>
        <w:rPr>
          <w:sz w:val="16"/>
          <w:szCs w:val="16"/>
        </w:rPr>
      </w:pPr>
      <w:r w:rsidRPr="006C4059">
        <w:rPr>
          <w:sz w:val="16"/>
          <w:szCs w:val="16"/>
        </w:rPr>
        <w:t xml:space="preserve">                &lt;StackPanel Grid.Column="1" Orientation="Horizontal" HorizontalAlignment="Center" VerticalAlignment="Center"&gt;</w:t>
      </w:r>
    </w:p>
    <w:p w14:paraId="78C9AAF9" w14:textId="77777777" w:rsidR="006C4059" w:rsidRPr="006C4059" w:rsidRDefault="006C4059" w:rsidP="006C4059">
      <w:pPr>
        <w:pStyle w:val="Code"/>
        <w:rPr>
          <w:sz w:val="16"/>
          <w:szCs w:val="16"/>
        </w:rPr>
      </w:pPr>
      <w:r w:rsidRPr="006C4059">
        <w:rPr>
          <w:sz w:val="16"/>
          <w:szCs w:val="16"/>
        </w:rPr>
        <w:lastRenderedPageBreak/>
        <w:t xml:space="preserve">                    &lt;Button Style="{StaticResource PrimaryButton}" Command="{Binding NewNoteCommand}"</w:t>
      </w:r>
    </w:p>
    <w:p w14:paraId="6BB107DE" w14:textId="77777777" w:rsidR="006C4059" w:rsidRPr="006C4059" w:rsidRDefault="006C4059" w:rsidP="006C4059">
      <w:pPr>
        <w:pStyle w:val="Code"/>
        <w:rPr>
          <w:sz w:val="16"/>
          <w:szCs w:val="16"/>
        </w:rPr>
      </w:pPr>
      <w:r w:rsidRPr="006C4059">
        <w:rPr>
          <w:sz w:val="16"/>
          <w:szCs w:val="16"/>
        </w:rPr>
        <w:t xml:space="preserve">                            Padding="14,7" Margin="0,0,4,0"&gt;</w:t>
      </w:r>
    </w:p>
    <w:p w14:paraId="0187C1C5"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50214841" w14:textId="77777777" w:rsidR="006C4059" w:rsidRPr="006C4059" w:rsidRDefault="006C4059" w:rsidP="006C4059">
      <w:pPr>
        <w:pStyle w:val="Code"/>
        <w:rPr>
          <w:sz w:val="16"/>
          <w:szCs w:val="16"/>
        </w:rPr>
      </w:pPr>
      <w:r w:rsidRPr="006C4059">
        <w:rPr>
          <w:sz w:val="16"/>
          <w:szCs w:val="16"/>
        </w:rPr>
        <w:t xml:space="preserve">                            &lt;TextBlock Text="+" FontSize="16" FontWeight="Bold" Margin="0,0,6,0"/&gt;</w:t>
      </w:r>
    </w:p>
    <w:p w14:paraId="27DDCD78" w14:textId="77777777" w:rsidR="006C4059" w:rsidRPr="006C4059" w:rsidRDefault="006C4059" w:rsidP="006C4059">
      <w:pPr>
        <w:pStyle w:val="Code"/>
        <w:rPr>
          <w:sz w:val="16"/>
          <w:szCs w:val="16"/>
        </w:rPr>
      </w:pPr>
      <w:r w:rsidRPr="006C4059">
        <w:rPr>
          <w:sz w:val="16"/>
          <w:szCs w:val="16"/>
        </w:rPr>
        <w:t xml:space="preserve">                            &lt;TextBlock Text="{DynamicResource NewNote}" FontSize="13"/&gt;</w:t>
      </w:r>
    </w:p>
    <w:p w14:paraId="03202A19" w14:textId="77777777" w:rsidR="006C4059" w:rsidRPr="006C4059" w:rsidRDefault="006C4059" w:rsidP="006C4059">
      <w:pPr>
        <w:pStyle w:val="Code"/>
        <w:rPr>
          <w:sz w:val="16"/>
          <w:szCs w:val="16"/>
        </w:rPr>
      </w:pPr>
      <w:r w:rsidRPr="006C4059">
        <w:rPr>
          <w:sz w:val="16"/>
          <w:szCs w:val="16"/>
        </w:rPr>
        <w:t xml:space="preserve">                        &lt;/StackPanel&gt;</w:t>
      </w:r>
    </w:p>
    <w:p w14:paraId="03FBA8B9" w14:textId="77777777" w:rsidR="006C4059" w:rsidRPr="006C4059" w:rsidRDefault="006C4059" w:rsidP="006C4059">
      <w:pPr>
        <w:pStyle w:val="Code"/>
        <w:rPr>
          <w:sz w:val="16"/>
          <w:szCs w:val="16"/>
        </w:rPr>
      </w:pPr>
      <w:r w:rsidRPr="006C4059">
        <w:rPr>
          <w:sz w:val="16"/>
          <w:szCs w:val="16"/>
        </w:rPr>
        <w:t xml:space="preserve">                    &lt;/Button&gt;</w:t>
      </w:r>
    </w:p>
    <w:p w14:paraId="6884780E" w14:textId="77777777" w:rsidR="006C4059" w:rsidRPr="006C4059" w:rsidRDefault="006C4059" w:rsidP="006C4059">
      <w:pPr>
        <w:pStyle w:val="Code"/>
        <w:rPr>
          <w:sz w:val="16"/>
          <w:szCs w:val="16"/>
        </w:rPr>
      </w:pPr>
      <w:r w:rsidRPr="006C4059">
        <w:rPr>
          <w:sz w:val="16"/>
          <w:szCs w:val="16"/>
        </w:rPr>
        <w:t xml:space="preserve">                    &lt;Button Style="{StaticResource ModernButton}" Command="{Binding SaveNoteCommand}"</w:t>
      </w:r>
    </w:p>
    <w:p w14:paraId="3CFEA06C" w14:textId="77777777" w:rsidR="006C4059" w:rsidRPr="006C4059" w:rsidRDefault="006C4059" w:rsidP="006C4059">
      <w:pPr>
        <w:pStyle w:val="Code"/>
        <w:rPr>
          <w:sz w:val="16"/>
          <w:szCs w:val="16"/>
        </w:rPr>
      </w:pPr>
      <w:r w:rsidRPr="006C4059">
        <w:rPr>
          <w:sz w:val="16"/>
          <w:szCs w:val="16"/>
        </w:rPr>
        <w:t xml:space="preserve">                            Padding="14,7" Margin="0,0,4,0"&gt;</w:t>
      </w:r>
    </w:p>
    <w:p w14:paraId="0F5D16A5"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013A6F64"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Emoji"/>
          <w:sz w:val="16"/>
          <w:szCs w:val="16"/>
        </w:rPr>
        <w:t>💾</w:t>
      </w:r>
      <w:r w:rsidRPr="006C4059">
        <w:rPr>
          <w:sz w:val="16"/>
          <w:szCs w:val="16"/>
        </w:rPr>
        <w:t>" FontSize="13" Margin="0,0,6,0"/&gt;</w:t>
      </w:r>
    </w:p>
    <w:p w14:paraId="39D012B0" w14:textId="77777777" w:rsidR="006C4059" w:rsidRPr="006C4059" w:rsidRDefault="006C4059" w:rsidP="006C4059">
      <w:pPr>
        <w:pStyle w:val="Code"/>
        <w:rPr>
          <w:sz w:val="16"/>
          <w:szCs w:val="16"/>
        </w:rPr>
      </w:pPr>
      <w:r w:rsidRPr="006C4059">
        <w:rPr>
          <w:sz w:val="16"/>
          <w:szCs w:val="16"/>
        </w:rPr>
        <w:t xml:space="preserve">                            &lt;TextBlock Text="{DynamicResource SaveNote}" FontSize="13"/&gt;</w:t>
      </w:r>
    </w:p>
    <w:p w14:paraId="7E69CF17" w14:textId="77777777" w:rsidR="006C4059" w:rsidRPr="006C4059" w:rsidRDefault="006C4059" w:rsidP="006C4059">
      <w:pPr>
        <w:pStyle w:val="Code"/>
        <w:rPr>
          <w:sz w:val="16"/>
          <w:szCs w:val="16"/>
        </w:rPr>
      </w:pPr>
      <w:r w:rsidRPr="006C4059">
        <w:rPr>
          <w:sz w:val="16"/>
          <w:szCs w:val="16"/>
        </w:rPr>
        <w:t xml:space="preserve">                        &lt;/StackPanel&gt;</w:t>
      </w:r>
    </w:p>
    <w:p w14:paraId="3C3A92E7" w14:textId="77777777" w:rsidR="006C4059" w:rsidRPr="006C4059" w:rsidRDefault="006C4059" w:rsidP="006C4059">
      <w:pPr>
        <w:pStyle w:val="Code"/>
        <w:rPr>
          <w:sz w:val="16"/>
          <w:szCs w:val="16"/>
        </w:rPr>
      </w:pPr>
      <w:r w:rsidRPr="006C4059">
        <w:rPr>
          <w:sz w:val="16"/>
          <w:szCs w:val="16"/>
        </w:rPr>
        <w:t xml:space="preserve">                    &lt;/Button&gt;</w:t>
      </w:r>
    </w:p>
    <w:p w14:paraId="2E2270F9" w14:textId="77777777" w:rsidR="006C4059" w:rsidRPr="006C4059" w:rsidRDefault="006C4059" w:rsidP="006C4059">
      <w:pPr>
        <w:pStyle w:val="Code"/>
        <w:rPr>
          <w:sz w:val="16"/>
          <w:szCs w:val="16"/>
        </w:rPr>
      </w:pPr>
      <w:r w:rsidRPr="006C4059">
        <w:rPr>
          <w:sz w:val="16"/>
          <w:szCs w:val="16"/>
        </w:rPr>
        <w:t xml:space="preserve">                    &lt;Button Style="{StaticResource ModernButton}" Command="{Binding UndoNoteCommand}"</w:t>
      </w:r>
    </w:p>
    <w:p w14:paraId="7A54DE1D" w14:textId="77777777" w:rsidR="006C4059" w:rsidRPr="006C4059" w:rsidRDefault="006C4059" w:rsidP="006C4059">
      <w:pPr>
        <w:pStyle w:val="Code"/>
        <w:rPr>
          <w:sz w:val="16"/>
          <w:szCs w:val="16"/>
        </w:rPr>
      </w:pPr>
      <w:r w:rsidRPr="006C4059">
        <w:rPr>
          <w:sz w:val="16"/>
          <w:szCs w:val="16"/>
        </w:rPr>
        <w:t xml:space="preserve">                            Padding="14,7" Margin="0,0,4,0"&gt;</w:t>
      </w:r>
    </w:p>
    <w:p w14:paraId="24DA00B0"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5A59270B"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Cambria Math"/>
          <w:sz w:val="16"/>
          <w:szCs w:val="16"/>
        </w:rPr>
        <w:t>↩</w:t>
      </w:r>
      <w:r w:rsidRPr="006C4059">
        <w:rPr>
          <w:sz w:val="16"/>
          <w:szCs w:val="16"/>
        </w:rPr>
        <w:t>" FontSize="13" Margin="0,0,6,0"/&gt;</w:t>
      </w:r>
    </w:p>
    <w:p w14:paraId="293BB94C" w14:textId="77777777" w:rsidR="006C4059" w:rsidRPr="006C4059" w:rsidRDefault="006C4059" w:rsidP="006C4059">
      <w:pPr>
        <w:pStyle w:val="Code"/>
        <w:rPr>
          <w:sz w:val="16"/>
          <w:szCs w:val="16"/>
        </w:rPr>
      </w:pPr>
      <w:r w:rsidRPr="006C4059">
        <w:rPr>
          <w:sz w:val="16"/>
          <w:szCs w:val="16"/>
        </w:rPr>
        <w:t xml:space="preserve">                            &lt;TextBlock Text="{DynamicResource UndoNote}" FontSize="13"/&gt;</w:t>
      </w:r>
    </w:p>
    <w:p w14:paraId="73406C74" w14:textId="77777777" w:rsidR="006C4059" w:rsidRPr="006C4059" w:rsidRDefault="006C4059" w:rsidP="006C4059">
      <w:pPr>
        <w:pStyle w:val="Code"/>
        <w:rPr>
          <w:sz w:val="16"/>
          <w:szCs w:val="16"/>
        </w:rPr>
      </w:pPr>
      <w:r w:rsidRPr="006C4059">
        <w:rPr>
          <w:sz w:val="16"/>
          <w:szCs w:val="16"/>
        </w:rPr>
        <w:t xml:space="preserve">                        &lt;/StackPanel&gt;</w:t>
      </w:r>
    </w:p>
    <w:p w14:paraId="098D81CD" w14:textId="77777777" w:rsidR="006C4059" w:rsidRPr="006C4059" w:rsidRDefault="006C4059" w:rsidP="006C4059">
      <w:pPr>
        <w:pStyle w:val="Code"/>
        <w:rPr>
          <w:sz w:val="16"/>
          <w:szCs w:val="16"/>
        </w:rPr>
      </w:pPr>
      <w:r w:rsidRPr="006C4059">
        <w:rPr>
          <w:sz w:val="16"/>
          <w:szCs w:val="16"/>
        </w:rPr>
        <w:t xml:space="preserve">                    &lt;/Button&gt;</w:t>
      </w:r>
    </w:p>
    <w:p w14:paraId="14B93911" w14:textId="77777777" w:rsidR="006C4059" w:rsidRPr="006C4059" w:rsidRDefault="006C4059" w:rsidP="006C4059">
      <w:pPr>
        <w:pStyle w:val="Code"/>
        <w:rPr>
          <w:sz w:val="16"/>
          <w:szCs w:val="16"/>
        </w:rPr>
      </w:pPr>
      <w:r w:rsidRPr="006C4059">
        <w:rPr>
          <w:sz w:val="16"/>
          <w:szCs w:val="16"/>
        </w:rPr>
        <w:t xml:space="preserve">                    &lt;Button Style="{StaticResource DangerButton}" Command="{Binding DeleteNoteCommand}"</w:t>
      </w:r>
    </w:p>
    <w:p w14:paraId="20CEFF5E" w14:textId="77777777" w:rsidR="006C4059" w:rsidRPr="006C4059" w:rsidRDefault="006C4059" w:rsidP="006C4059">
      <w:pPr>
        <w:pStyle w:val="Code"/>
        <w:rPr>
          <w:sz w:val="16"/>
          <w:szCs w:val="16"/>
        </w:rPr>
      </w:pPr>
      <w:r w:rsidRPr="006C4059">
        <w:rPr>
          <w:sz w:val="16"/>
          <w:szCs w:val="16"/>
        </w:rPr>
        <w:t xml:space="preserve">                            Padding="14,7"&gt;</w:t>
      </w:r>
    </w:p>
    <w:p w14:paraId="402789D9"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47E0155C"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Symbol"/>
          <w:sz w:val="16"/>
          <w:szCs w:val="16"/>
        </w:rPr>
        <w:t>🗑</w:t>
      </w:r>
      <w:r w:rsidRPr="006C4059">
        <w:rPr>
          <w:sz w:val="16"/>
          <w:szCs w:val="16"/>
        </w:rPr>
        <w:t>" FontSize="13" Margin="0,0,6,0"/&gt;</w:t>
      </w:r>
    </w:p>
    <w:p w14:paraId="7AA047DB" w14:textId="77777777" w:rsidR="006C4059" w:rsidRPr="006C4059" w:rsidRDefault="006C4059" w:rsidP="006C4059">
      <w:pPr>
        <w:pStyle w:val="Code"/>
        <w:rPr>
          <w:sz w:val="16"/>
          <w:szCs w:val="16"/>
        </w:rPr>
      </w:pPr>
      <w:r w:rsidRPr="006C4059">
        <w:rPr>
          <w:sz w:val="16"/>
          <w:szCs w:val="16"/>
        </w:rPr>
        <w:t xml:space="preserve">                            &lt;TextBlock Text="{DynamicResource DeleteNote}" FontSize="13"/&gt;</w:t>
      </w:r>
    </w:p>
    <w:p w14:paraId="71F189CD" w14:textId="77777777" w:rsidR="006C4059" w:rsidRPr="006C4059" w:rsidRDefault="006C4059" w:rsidP="006C4059">
      <w:pPr>
        <w:pStyle w:val="Code"/>
        <w:rPr>
          <w:sz w:val="16"/>
          <w:szCs w:val="16"/>
        </w:rPr>
      </w:pPr>
      <w:r w:rsidRPr="006C4059">
        <w:rPr>
          <w:sz w:val="16"/>
          <w:szCs w:val="16"/>
        </w:rPr>
        <w:t xml:space="preserve">                        &lt;/StackPanel&gt;</w:t>
      </w:r>
    </w:p>
    <w:p w14:paraId="5A407761" w14:textId="77777777" w:rsidR="006C4059" w:rsidRPr="006C4059" w:rsidRDefault="006C4059" w:rsidP="006C4059">
      <w:pPr>
        <w:pStyle w:val="Code"/>
        <w:rPr>
          <w:sz w:val="16"/>
          <w:szCs w:val="16"/>
        </w:rPr>
      </w:pPr>
      <w:r w:rsidRPr="006C4059">
        <w:rPr>
          <w:sz w:val="16"/>
          <w:szCs w:val="16"/>
        </w:rPr>
        <w:t xml:space="preserve">                    &lt;/Button&gt;</w:t>
      </w:r>
    </w:p>
    <w:p w14:paraId="7630B274" w14:textId="77777777" w:rsidR="006C4059" w:rsidRPr="006C4059" w:rsidRDefault="006C4059" w:rsidP="006C4059">
      <w:pPr>
        <w:pStyle w:val="Code"/>
        <w:rPr>
          <w:sz w:val="16"/>
          <w:szCs w:val="16"/>
        </w:rPr>
      </w:pPr>
      <w:r w:rsidRPr="006C4059">
        <w:rPr>
          <w:sz w:val="16"/>
          <w:szCs w:val="16"/>
        </w:rPr>
        <w:t xml:space="preserve">                &lt;/StackPanel&gt;</w:t>
      </w:r>
    </w:p>
    <w:p w14:paraId="453B13C3" w14:textId="77777777" w:rsidR="006C4059" w:rsidRPr="006C4059" w:rsidRDefault="006C4059" w:rsidP="006C4059">
      <w:pPr>
        <w:pStyle w:val="Code"/>
        <w:rPr>
          <w:sz w:val="16"/>
          <w:szCs w:val="16"/>
        </w:rPr>
      </w:pPr>
    </w:p>
    <w:p w14:paraId="0671F0FE" w14:textId="77777777" w:rsidR="006C4059" w:rsidRPr="006C4059" w:rsidRDefault="006C4059" w:rsidP="006C4059">
      <w:pPr>
        <w:pStyle w:val="Code"/>
        <w:rPr>
          <w:sz w:val="16"/>
          <w:szCs w:val="16"/>
        </w:rPr>
      </w:pPr>
      <w:r w:rsidRPr="006C4059">
        <w:rPr>
          <w:sz w:val="16"/>
          <w:szCs w:val="16"/>
        </w:rPr>
        <w:t xml:space="preserve">                &lt;StackPanel Grid.Column="2" Orientation="Horizontal" VerticalAlignment="Center"&gt;</w:t>
      </w:r>
    </w:p>
    <w:p w14:paraId="5C36E8E2" w14:textId="77777777" w:rsidR="006C4059" w:rsidRPr="006C4059" w:rsidRDefault="006C4059" w:rsidP="006C4059">
      <w:pPr>
        <w:pStyle w:val="Code"/>
        <w:rPr>
          <w:sz w:val="16"/>
          <w:szCs w:val="16"/>
        </w:rPr>
      </w:pPr>
      <w:r w:rsidRPr="006C4059">
        <w:rPr>
          <w:sz w:val="16"/>
          <w:szCs w:val="16"/>
        </w:rPr>
        <w:t xml:space="preserve">                    &lt;Button Style="{StaticResource ModernButton}" Padding="10</w:t>
      </w:r>
      <w:proofErr w:type="gramStart"/>
      <w:r w:rsidRPr="006C4059">
        <w:rPr>
          <w:sz w:val="16"/>
          <w:szCs w:val="16"/>
        </w:rPr>
        <w:t>,5</w:t>
      </w:r>
      <w:proofErr w:type="gramEnd"/>
      <w:r w:rsidRPr="006C4059">
        <w:rPr>
          <w:sz w:val="16"/>
          <w:szCs w:val="16"/>
        </w:rPr>
        <w:t>" Margin="0,0,4,0"</w:t>
      </w:r>
    </w:p>
    <w:p w14:paraId="4191112D" w14:textId="77777777" w:rsidR="006C4059" w:rsidRPr="006C4059" w:rsidRDefault="006C4059" w:rsidP="006C4059">
      <w:pPr>
        <w:pStyle w:val="Code"/>
        <w:rPr>
          <w:sz w:val="16"/>
          <w:szCs w:val="16"/>
        </w:rPr>
      </w:pPr>
      <w:r w:rsidRPr="006C4059">
        <w:rPr>
          <w:sz w:val="16"/>
          <w:szCs w:val="16"/>
        </w:rPr>
        <w:t xml:space="preserve">                            Command="{Binding ChangeLanguageCommand}" CommandParameter="en"&gt;</w:t>
      </w:r>
    </w:p>
    <w:p w14:paraId="754CB47A"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1AB490F4"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Emoji"/>
          <w:sz w:val="16"/>
          <w:szCs w:val="16"/>
        </w:rPr>
        <w:t>🇬🇧</w:t>
      </w:r>
      <w:r w:rsidRPr="006C4059">
        <w:rPr>
          <w:sz w:val="16"/>
          <w:szCs w:val="16"/>
        </w:rPr>
        <w:t>" FontSize="14" Margin="0,0,4,0"/&gt;</w:t>
      </w:r>
    </w:p>
    <w:p w14:paraId="1C299205" w14:textId="77777777" w:rsidR="006C4059" w:rsidRPr="006C4059" w:rsidRDefault="006C4059" w:rsidP="006C4059">
      <w:pPr>
        <w:pStyle w:val="Code"/>
        <w:rPr>
          <w:sz w:val="16"/>
          <w:szCs w:val="16"/>
        </w:rPr>
      </w:pPr>
      <w:r w:rsidRPr="006C4059">
        <w:rPr>
          <w:sz w:val="16"/>
          <w:szCs w:val="16"/>
        </w:rPr>
        <w:t xml:space="preserve">                            &lt;TextBlock Text="EN" FontSize="12" FontWeight="SemiBold"/&gt;</w:t>
      </w:r>
    </w:p>
    <w:p w14:paraId="01D39832" w14:textId="77777777" w:rsidR="006C4059" w:rsidRPr="006C4059" w:rsidRDefault="006C4059" w:rsidP="006C4059">
      <w:pPr>
        <w:pStyle w:val="Code"/>
        <w:rPr>
          <w:sz w:val="16"/>
          <w:szCs w:val="16"/>
        </w:rPr>
      </w:pPr>
      <w:r w:rsidRPr="006C4059">
        <w:rPr>
          <w:sz w:val="16"/>
          <w:szCs w:val="16"/>
        </w:rPr>
        <w:t xml:space="preserve">                        &lt;/StackPanel&gt;</w:t>
      </w:r>
    </w:p>
    <w:p w14:paraId="2D82697E" w14:textId="77777777" w:rsidR="006C4059" w:rsidRPr="006C4059" w:rsidRDefault="006C4059" w:rsidP="006C4059">
      <w:pPr>
        <w:pStyle w:val="Code"/>
        <w:rPr>
          <w:sz w:val="16"/>
          <w:szCs w:val="16"/>
        </w:rPr>
      </w:pPr>
      <w:r w:rsidRPr="006C4059">
        <w:rPr>
          <w:sz w:val="16"/>
          <w:szCs w:val="16"/>
        </w:rPr>
        <w:t xml:space="preserve">                    &lt;/Button&gt;</w:t>
      </w:r>
    </w:p>
    <w:p w14:paraId="7F15CA82" w14:textId="77777777" w:rsidR="006C4059" w:rsidRPr="006C4059" w:rsidRDefault="006C4059" w:rsidP="006C4059">
      <w:pPr>
        <w:pStyle w:val="Code"/>
        <w:rPr>
          <w:sz w:val="16"/>
          <w:szCs w:val="16"/>
        </w:rPr>
      </w:pPr>
      <w:r w:rsidRPr="006C4059">
        <w:rPr>
          <w:sz w:val="16"/>
          <w:szCs w:val="16"/>
        </w:rPr>
        <w:t xml:space="preserve">                    &lt;Button Style="{StaticResource ModernButton}" Padding="10</w:t>
      </w:r>
      <w:proofErr w:type="gramStart"/>
      <w:r w:rsidRPr="006C4059">
        <w:rPr>
          <w:sz w:val="16"/>
          <w:szCs w:val="16"/>
        </w:rPr>
        <w:t>,5</w:t>
      </w:r>
      <w:proofErr w:type="gramEnd"/>
      <w:r w:rsidRPr="006C4059">
        <w:rPr>
          <w:sz w:val="16"/>
          <w:szCs w:val="16"/>
        </w:rPr>
        <w:t>"</w:t>
      </w:r>
    </w:p>
    <w:p w14:paraId="0206D5DD" w14:textId="77777777" w:rsidR="006C4059" w:rsidRPr="006C4059" w:rsidRDefault="006C4059" w:rsidP="006C4059">
      <w:pPr>
        <w:pStyle w:val="Code"/>
        <w:rPr>
          <w:sz w:val="16"/>
          <w:szCs w:val="16"/>
        </w:rPr>
      </w:pPr>
      <w:r w:rsidRPr="006C4059">
        <w:rPr>
          <w:sz w:val="16"/>
          <w:szCs w:val="16"/>
        </w:rPr>
        <w:t xml:space="preserve">                            Command="{Binding ChangeLanguageCommand}" CommandParameter="uk"&gt;</w:t>
      </w:r>
    </w:p>
    <w:p w14:paraId="5B4743D8"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58029707"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Emoji"/>
          <w:sz w:val="16"/>
          <w:szCs w:val="16"/>
        </w:rPr>
        <w:t>🇺🇦</w:t>
      </w:r>
      <w:r w:rsidRPr="006C4059">
        <w:rPr>
          <w:sz w:val="16"/>
          <w:szCs w:val="16"/>
        </w:rPr>
        <w:t>" FontSize="14" Margin="0,0,4,0"/&gt;</w:t>
      </w:r>
    </w:p>
    <w:p w14:paraId="7668C50D" w14:textId="77777777" w:rsidR="006C4059" w:rsidRPr="006C4059" w:rsidRDefault="006C4059" w:rsidP="006C4059">
      <w:pPr>
        <w:pStyle w:val="Code"/>
        <w:rPr>
          <w:sz w:val="16"/>
          <w:szCs w:val="16"/>
        </w:rPr>
      </w:pPr>
      <w:r w:rsidRPr="006C4059">
        <w:rPr>
          <w:sz w:val="16"/>
          <w:szCs w:val="16"/>
        </w:rPr>
        <w:t xml:space="preserve">                            &lt;TextBlock Text="УК" FontSize="12" FontWeight="SemiBold"/&gt;</w:t>
      </w:r>
    </w:p>
    <w:p w14:paraId="2C5C77F0" w14:textId="77777777" w:rsidR="006C4059" w:rsidRPr="006C4059" w:rsidRDefault="006C4059" w:rsidP="006C4059">
      <w:pPr>
        <w:pStyle w:val="Code"/>
        <w:rPr>
          <w:sz w:val="16"/>
          <w:szCs w:val="16"/>
        </w:rPr>
      </w:pPr>
      <w:r w:rsidRPr="006C4059">
        <w:rPr>
          <w:sz w:val="16"/>
          <w:szCs w:val="16"/>
        </w:rPr>
        <w:t xml:space="preserve">                        &lt;/StackPanel&gt;</w:t>
      </w:r>
    </w:p>
    <w:p w14:paraId="72720189" w14:textId="77777777" w:rsidR="006C4059" w:rsidRPr="006C4059" w:rsidRDefault="006C4059" w:rsidP="006C4059">
      <w:pPr>
        <w:pStyle w:val="Code"/>
        <w:rPr>
          <w:sz w:val="16"/>
          <w:szCs w:val="16"/>
        </w:rPr>
      </w:pPr>
      <w:r w:rsidRPr="006C4059">
        <w:rPr>
          <w:sz w:val="16"/>
          <w:szCs w:val="16"/>
        </w:rPr>
        <w:t xml:space="preserve">                    &lt;/Button&gt;</w:t>
      </w:r>
    </w:p>
    <w:p w14:paraId="1AB1CC53" w14:textId="77777777" w:rsidR="006C4059" w:rsidRPr="006C4059" w:rsidRDefault="006C4059" w:rsidP="006C4059">
      <w:pPr>
        <w:pStyle w:val="Code"/>
        <w:rPr>
          <w:sz w:val="16"/>
          <w:szCs w:val="16"/>
        </w:rPr>
      </w:pPr>
      <w:r w:rsidRPr="006C4059">
        <w:rPr>
          <w:sz w:val="16"/>
          <w:szCs w:val="16"/>
        </w:rPr>
        <w:t xml:space="preserve">                &lt;/StackPanel&gt;</w:t>
      </w:r>
    </w:p>
    <w:p w14:paraId="31F840D4" w14:textId="77777777" w:rsidR="006C4059" w:rsidRPr="006C4059" w:rsidRDefault="006C4059" w:rsidP="006C4059">
      <w:pPr>
        <w:pStyle w:val="Code"/>
        <w:rPr>
          <w:sz w:val="16"/>
          <w:szCs w:val="16"/>
        </w:rPr>
      </w:pPr>
      <w:r w:rsidRPr="006C4059">
        <w:rPr>
          <w:sz w:val="16"/>
          <w:szCs w:val="16"/>
        </w:rPr>
        <w:t xml:space="preserve">            &lt;/Grid&gt;</w:t>
      </w:r>
    </w:p>
    <w:p w14:paraId="1BDBD318" w14:textId="77777777" w:rsidR="006C4059" w:rsidRPr="006C4059" w:rsidRDefault="006C4059" w:rsidP="006C4059">
      <w:pPr>
        <w:pStyle w:val="Code"/>
        <w:rPr>
          <w:sz w:val="16"/>
          <w:szCs w:val="16"/>
        </w:rPr>
      </w:pPr>
      <w:r w:rsidRPr="006C4059">
        <w:rPr>
          <w:sz w:val="16"/>
          <w:szCs w:val="16"/>
        </w:rPr>
        <w:t xml:space="preserve">        &lt;/Border&gt;</w:t>
      </w:r>
    </w:p>
    <w:p w14:paraId="5B3DFD89" w14:textId="77777777" w:rsidR="006C4059" w:rsidRPr="006C4059" w:rsidRDefault="006C4059" w:rsidP="006C4059">
      <w:pPr>
        <w:pStyle w:val="Code"/>
        <w:rPr>
          <w:sz w:val="16"/>
          <w:szCs w:val="16"/>
        </w:rPr>
      </w:pPr>
    </w:p>
    <w:p w14:paraId="743444FC"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MAIN CONTENT --&gt;</w:t>
      </w:r>
    </w:p>
    <w:p w14:paraId="14477E0C" w14:textId="77777777" w:rsidR="006C4059" w:rsidRPr="006C4059" w:rsidRDefault="006C4059" w:rsidP="006C4059">
      <w:pPr>
        <w:pStyle w:val="Code"/>
        <w:rPr>
          <w:sz w:val="16"/>
          <w:szCs w:val="16"/>
        </w:rPr>
      </w:pPr>
      <w:r w:rsidRPr="006C4059">
        <w:rPr>
          <w:sz w:val="16"/>
          <w:szCs w:val="16"/>
        </w:rPr>
        <w:t xml:space="preserve">        &lt;Grid Grid.Row="1"&gt;</w:t>
      </w:r>
    </w:p>
    <w:p w14:paraId="15BB47A3" w14:textId="77777777" w:rsidR="006C4059" w:rsidRPr="006C4059" w:rsidRDefault="006C4059" w:rsidP="006C4059">
      <w:pPr>
        <w:pStyle w:val="Code"/>
        <w:rPr>
          <w:sz w:val="16"/>
          <w:szCs w:val="16"/>
        </w:rPr>
      </w:pPr>
      <w:r w:rsidRPr="006C4059">
        <w:rPr>
          <w:sz w:val="16"/>
          <w:szCs w:val="16"/>
        </w:rPr>
        <w:t xml:space="preserve">            &lt;Grid.ColumnDefinitions&gt;</w:t>
      </w:r>
    </w:p>
    <w:p w14:paraId="4CB7F14F" w14:textId="77777777" w:rsidR="006C4059" w:rsidRPr="006C4059" w:rsidRDefault="006C4059" w:rsidP="006C4059">
      <w:pPr>
        <w:pStyle w:val="Code"/>
        <w:rPr>
          <w:sz w:val="16"/>
          <w:szCs w:val="16"/>
        </w:rPr>
      </w:pPr>
      <w:r w:rsidRPr="006C4059">
        <w:rPr>
          <w:sz w:val="16"/>
          <w:szCs w:val="16"/>
        </w:rPr>
        <w:t xml:space="preserve">                &lt;ColumnDefinition Width="240"/&gt;</w:t>
      </w:r>
    </w:p>
    <w:p w14:paraId="47B14D46" w14:textId="77777777" w:rsidR="006C4059" w:rsidRPr="006C4059" w:rsidRDefault="006C4059" w:rsidP="006C4059">
      <w:pPr>
        <w:pStyle w:val="Code"/>
        <w:rPr>
          <w:sz w:val="16"/>
          <w:szCs w:val="16"/>
        </w:rPr>
      </w:pPr>
      <w:r w:rsidRPr="006C4059">
        <w:rPr>
          <w:sz w:val="16"/>
          <w:szCs w:val="16"/>
        </w:rPr>
        <w:t xml:space="preserve">                &lt;ColumnDefinition Width="*"/&gt;</w:t>
      </w:r>
    </w:p>
    <w:p w14:paraId="77EE4DA5" w14:textId="77777777" w:rsidR="006C4059" w:rsidRPr="006C4059" w:rsidRDefault="006C4059" w:rsidP="006C4059">
      <w:pPr>
        <w:pStyle w:val="Code"/>
        <w:rPr>
          <w:sz w:val="16"/>
          <w:szCs w:val="16"/>
        </w:rPr>
      </w:pPr>
      <w:r w:rsidRPr="006C4059">
        <w:rPr>
          <w:sz w:val="16"/>
          <w:szCs w:val="16"/>
        </w:rPr>
        <w:t xml:space="preserve">            &lt;/Grid.ColumnDefinitions&gt;</w:t>
      </w:r>
    </w:p>
    <w:p w14:paraId="0C259D45" w14:textId="77777777" w:rsidR="006C4059" w:rsidRPr="006C4059" w:rsidRDefault="006C4059" w:rsidP="006C4059">
      <w:pPr>
        <w:pStyle w:val="Code"/>
        <w:rPr>
          <w:sz w:val="16"/>
          <w:szCs w:val="16"/>
        </w:rPr>
      </w:pPr>
    </w:p>
    <w:p w14:paraId="1A0F09F4"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LEFT SIDEBAR --&gt;</w:t>
      </w:r>
    </w:p>
    <w:p w14:paraId="4DFD9DB9" w14:textId="77777777" w:rsidR="006C4059" w:rsidRPr="006C4059" w:rsidRDefault="006C4059" w:rsidP="006C4059">
      <w:pPr>
        <w:pStyle w:val="Code"/>
        <w:rPr>
          <w:sz w:val="16"/>
          <w:szCs w:val="16"/>
        </w:rPr>
      </w:pPr>
      <w:r w:rsidRPr="006C4059">
        <w:rPr>
          <w:sz w:val="16"/>
          <w:szCs w:val="16"/>
        </w:rPr>
        <w:t xml:space="preserve">            &lt;Border Grid.Column="0" Background="White"</w:t>
      </w:r>
    </w:p>
    <w:p w14:paraId="15989202" w14:textId="77777777" w:rsidR="006C4059" w:rsidRPr="006C4059" w:rsidRDefault="006C4059" w:rsidP="006C4059">
      <w:pPr>
        <w:pStyle w:val="Code"/>
        <w:rPr>
          <w:sz w:val="16"/>
          <w:szCs w:val="16"/>
        </w:rPr>
      </w:pPr>
      <w:r w:rsidRPr="006C4059">
        <w:rPr>
          <w:sz w:val="16"/>
          <w:szCs w:val="16"/>
        </w:rPr>
        <w:t xml:space="preserve">                    BorderBrush="{StaticResource BorderBrush}" BorderThickness="0</w:t>
      </w:r>
      <w:proofErr w:type="gramStart"/>
      <w:r w:rsidRPr="006C4059">
        <w:rPr>
          <w:sz w:val="16"/>
          <w:szCs w:val="16"/>
        </w:rPr>
        <w:t>,0,1,0</w:t>
      </w:r>
      <w:proofErr w:type="gramEnd"/>
      <w:r w:rsidRPr="006C4059">
        <w:rPr>
          <w:sz w:val="16"/>
          <w:szCs w:val="16"/>
        </w:rPr>
        <w:t>"&gt;</w:t>
      </w:r>
    </w:p>
    <w:p w14:paraId="19261B5D" w14:textId="77777777" w:rsidR="006C4059" w:rsidRPr="006C4059" w:rsidRDefault="006C4059" w:rsidP="006C4059">
      <w:pPr>
        <w:pStyle w:val="Code"/>
        <w:rPr>
          <w:sz w:val="16"/>
          <w:szCs w:val="16"/>
        </w:rPr>
      </w:pPr>
      <w:r w:rsidRPr="006C4059">
        <w:rPr>
          <w:sz w:val="16"/>
          <w:szCs w:val="16"/>
        </w:rPr>
        <w:t xml:space="preserve">                &lt;Grid&gt;</w:t>
      </w:r>
    </w:p>
    <w:p w14:paraId="65F480F2" w14:textId="77777777" w:rsidR="006C4059" w:rsidRPr="006C4059" w:rsidRDefault="006C4059" w:rsidP="006C4059">
      <w:pPr>
        <w:pStyle w:val="Code"/>
        <w:rPr>
          <w:sz w:val="16"/>
          <w:szCs w:val="16"/>
        </w:rPr>
      </w:pPr>
      <w:r w:rsidRPr="006C4059">
        <w:rPr>
          <w:sz w:val="16"/>
          <w:szCs w:val="16"/>
        </w:rPr>
        <w:t xml:space="preserve">                    &lt;Grid.RowDefinitions&gt;</w:t>
      </w:r>
    </w:p>
    <w:p w14:paraId="7003ACA9" w14:textId="77777777" w:rsidR="006C4059" w:rsidRPr="006C4059" w:rsidRDefault="006C4059" w:rsidP="006C4059">
      <w:pPr>
        <w:pStyle w:val="Code"/>
        <w:rPr>
          <w:sz w:val="16"/>
          <w:szCs w:val="16"/>
        </w:rPr>
      </w:pPr>
      <w:r w:rsidRPr="006C4059">
        <w:rPr>
          <w:sz w:val="16"/>
          <w:szCs w:val="16"/>
        </w:rPr>
        <w:t xml:space="preserve">                        &lt;RowDefinition Height="Auto"/&gt;</w:t>
      </w:r>
    </w:p>
    <w:p w14:paraId="5803CD0C" w14:textId="77777777" w:rsidR="006C4059" w:rsidRPr="006C4059" w:rsidRDefault="006C4059" w:rsidP="006C4059">
      <w:pPr>
        <w:pStyle w:val="Code"/>
        <w:rPr>
          <w:sz w:val="16"/>
          <w:szCs w:val="16"/>
        </w:rPr>
      </w:pPr>
      <w:r w:rsidRPr="006C4059">
        <w:rPr>
          <w:sz w:val="16"/>
          <w:szCs w:val="16"/>
        </w:rPr>
        <w:t xml:space="preserve">                        &lt;RowDefinition Height="*"/&gt;</w:t>
      </w:r>
    </w:p>
    <w:p w14:paraId="24DE36BA" w14:textId="77777777" w:rsidR="006C4059" w:rsidRPr="006C4059" w:rsidRDefault="006C4059" w:rsidP="006C4059">
      <w:pPr>
        <w:pStyle w:val="Code"/>
        <w:rPr>
          <w:sz w:val="16"/>
          <w:szCs w:val="16"/>
        </w:rPr>
      </w:pPr>
      <w:r w:rsidRPr="006C4059">
        <w:rPr>
          <w:sz w:val="16"/>
          <w:szCs w:val="16"/>
        </w:rPr>
        <w:t xml:space="preserve">                    &lt;/Grid.RowDefinitions&gt;</w:t>
      </w:r>
    </w:p>
    <w:p w14:paraId="7BE65096" w14:textId="77777777" w:rsidR="006C4059" w:rsidRPr="006C4059" w:rsidRDefault="006C4059" w:rsidP="006C4059">
      <w:pPr>
        <w:pStyle w:val="Code"/>
        <w:rPr>
          <w:sz w:val="16"/>
          <w:szCs w:val="16"/>
        </w:rPr>
      </w:pPr>
    </w:p>
    <w:p w14:paraId="4DAE9496" w14:textId="77777777" w:rsidR="006C4059" w:rsidRPr="006C4059" w:rsidRDefault="006C4059" w:rsidP="006C4059">
      <w:pPr>
        <w:pStyle w:val="Code"/>
        <w:rPr>
          <w:sz w:val="16"/>
          <w:szCs w:val="16"/>
        </w:rPr>
      </w:pPr>
      <w:r w:rsidRPr="006C4059">
        <w:rPr>
          <w:sz w:val="16"/>
          <w:szCs w:val="16"/>
        </w:rPr>
        <w:t xml:space="preserve">                    &lt;Border Grid.Row="0" Margin="10</w:t>
      </w:r>
      <w:proofErr w:type="gramStart"/>
      <w:r w:rsidRPr="006C4059">
        <w:rPr>
          <w:sz w:val="16"/>
          <w:szCs w:val="16"/>
        </w:rPr>
        <w:t>,10,10,8</w:t>
      </w:r>
      <w:proofErr w:type="gramEnd"/>
      <w:r w:rsidRPr="006C4059">
        <w:rPr>
          <w:sz w:val="16"/>
          <w:szCs w:val="16"/>
        </w:rPr>
        <w:t>" Background="#F3F4F6" CornerRadius="8" Padding="8,5"&gt;</w:t>
      </w:r>
    </w:p>
    <w:p w14:paraId="3D870F57"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01645613" w14:textId="77777777" w:rsidR="006C4059" w:rsidRPr="006C4059" w:rsidRDefault="006C4059" w:rsidP="006C4059">
      <w:pPr>
        <w:pStyle w:val="Code"/>
        <w:rPr>
          <w:sz w:val="16"/>
          <w:szCs w:val="16"/>
        </w:rPr>
      </w:pPr>
      <w:r w:rsidRPr="006C4059">
        <w:rPr>
          <w:sz w:val="16"/>
          <w:szCs w:val="16"/>
        </w:rPr>
        <w:t xml:space="preserve">                            &lt;TextBlock Text="</w:t>
      </w:r>
      <w:r w:rsidRPr="006C4059">
        <w:rPr>
          <w:rFonts w:cs="Segoe UI Emoji"/>
          <w:sz w:val="16"/>
          <w:szCs w:val="16"/>
        </w:rPr>
        <w:t>🔍</w:t>
      </w:r>
      <w:r w:rsidRPr="006C4059">
        <w:rPr>
          <w:sz w:val="16"/>
          <w:szCs w:val="16"/>
        </w:rPr>
        <w:t>" FontSize="12" VerticalAlignment="Center" Opacity="0.5" Margin="0,0,6,0"/&gt;</w:t>
      </w:r>
    </w:p>
    <w:p w14:paraId="0146C5BD" w14:textId="77777777" w:rsidR="006C4059" w:rsidRPr="006C4059" w:rsidRDefault="006C4059" w:rsidP="006C4059">
      <w:pPr>
        <w:pStyle w:val="Code"/>
        <w:rPr>
          <w:sz w:val="16"/>
          <w:szCs w:val="16"/>
        </w:rPr>
      </w:pPr>
      <w:r w:rsidRPr="006C4059">
        <w:rPr>
          <w:sz w:val="16"/>
          <w:szCs w:val="16"/>
        </w:rPr>
        <w:t xml:space="preserve">                            &lt;TextBox Style="{StaticResource PlaceholderTextBox}"</w:t>
      </w:r>
    </w:p>
    <w:p w14:paraId="131C84EF" w14:textId="77777777" w:rsidR="006C4059" w:rsidRPr="006C4059" w:rsidRDefault="006C4059" w:rsidP="006C4059">
      <w:pPr>
        <w:pStyle w:val="Code"/>
        <w:rPr>
          <w:sz w:val="16"/>
          <w:szCs w:val="16"/>
        </w:rPr>
      </w:pPr>
      <w:r w:rsidRPr="006C4059">
        <w:rPr>
          <w:sz w:val="16"/>
          <w:szCs w:val="16"/>
        </w:rPr>
        <w:t xml:space="preserve">                                     Tag="{DynamicResource SearchPlaceholder}"</w:t>
      </w:r>
    </w:p>
    <w:p w14:paraId="48247650" w14:textId="77777777" w:rsidR="006C4059" w:rsidRPr="006C4059" w:rsidRDefault="006C4059" w:rsidP="006C4059">
      <w:pPr>
        <w:pStyle w:val="Code"/>
        <w:rPr>
          <w:sz w:val="16"/>
          <w:szCs w:val="16"/>
        </w:rPr>
      </w:pPr>
      <w:r w:rsidRPr="006C4059">
        <w:rPr>
          <w:sz w:val="16"/>
          <w:szCs w:val="16"/>
        </w:rPr>
        <w:t xml:space="preserve">                                     Text="{Binding SearchText, UpdateSourceTrigger=PropertyChanged}"</w:t>
      </w:r>
    </w:p>
    <w:p w14:paraId="39DBB012" w14:textId="77777777" w:rsidR="006C4059" w:rsidRPr="006C4059" w:rsidRDefault="006C4059" w:rsidP="006C4059">
      <w:pPr>
        <w:pStyle w:val="Code"/>
        <w:rPr>
          <w:sz w:val="16"/>
          <w:szCs w:val="16"/>
        </w:rPr>
      </w:pPr>
      <w:r w:rsidRPr="006C4059">
        <w:rPr>
          <w:sz w:val="16"/>
          <w:szCs w:val="16"/>
        </w:rPr>
        <w:lastRenderedPageBreak/>
        <w:t xml:space="preserve">                                     FontSize="13" VerticalAlignment="Center" Width="158"</w:t>
      </w:r>
    </w:p>
    <w:p w14:paraId="3BFE6BF8" w14:textId="77777777" w:rsidR="006C4059" w:rsidRPr="006C4059" w:rsidRDefault="006C4059" w:rsidP="006C4059">
      <w:pPr>
        <w:pStyle w:val="Code"/>
        <w:rPr>
          <w:sz w:val="16"/>
          <w:szCs w:val="16"/>
        </w:rPr>
      </w:pPr>
      <w:r w:rsidRPr="006C4059">
        <w:rPr>
          <w:sz w:val="16"/>
          <w:szCs w:val="16"/>
        </w:rPr>
        <w:t xml:space="preserve">                                     Foreground="{StaticResource TextPrimaryBrush}"/&gt;</w:t>
      </w:r>
    </w:p>
    <w:p w14:paraId="2A80E33C" w14:textId="77777777" w:rsidR="006C4059" w:rsidRPr="006C4059" w:rsidRDefault="006C4059" w:rsidP="006C4059">
      <w:pPr>
        <w:pStyle w:val="Code"/>
        <w:rPr>
          <w:sz w:val="16"/>
          <w:szCs w:val="16"/>
        </w:rPr>
      </w:pPr>
      <w:r w:rsidRPr="006C4059">
        <w:rPr>
          <w:sz w:val="16"/>
          <w:szCs w:val="16"/>
        </w:rPr>
        <w:t xml:space="preserve">                        &lt;/StackPanel&gt;</w:t>
      </w:r>
    </w:p>
    <w:p w14:paraId="2D9A3BFB" w14:textId="77777777" w:rsidR="006C4059" w:rsidRPr="006C4059" w:rsidRDefault="006C4059" w:rsidP="006C4059">
      <w:pPr>
        <w:pStyle w:val="Code"/>
        <w:rPr>
          <w:sz w:val="16"/>
          <w:szCs w:val="16"/>
        </w:rPr>
      </w:pPr>
      <w:r w:rsidRPr="006C4059">
        <w:rPr>
          <w:sz w:val="16"/>
          <w:szCs w:val="16"/>
        </w:rPr>
        <w:t xml:space="preserve">                    &lt;/Border&gt;</w:t>
      </w:r>
    </w:p>
    <w:p w14:paraId="10FBD518" w14:textId="77777777" w:rsidR="006C4059" w:rsidRPr="006C4059" w:rsidRDefault="006C4059" w:rsidP="006C4059">
      <w:pPr>
        <w:pStyle w:val="Code"/>
        <w:rPr>
          <w:sz w:val="16"/>
          <w:szCs w:val="16"/>
        </w:rPr>
      </w:pPr>
    </w:p>
    <w:p w14:paraId="282AA315" w14:textId="77777777" w:rsidR="006C4059" w:rsidRPr="006C4059" w:rsidRDefault="006C4059" w:rsidP="006C4059">
      <w:pPr>
        <w:pStyle w:val="Code"/>
        <w:rPr>
          <w:sz w:val="16"/>
          <w:szCs w:val="16"/>
        </w:rPr>
      </w:pPr>
      <w:r w:rsidRPr="006C4059">
        <w:rPr>
          <w:sz w:val="16"/>
          <w:szCs w:val="16"/>
        </w:rPr>
        <w:t xml:space="preserve">                    &lt;ListBox Grid.Row="1" ItemsSource="{Binding FilteredNotes}"</w:t>
      </w:r>
    </w:p>
    <w:p w14:paraId="06BF1A4C" w14:textId="77777777" w:rsidR="006C4059" w:rsidRPr="006C4059" w:rsidRDefault="006C4059" w:rsidP="006C4059">
      <w:pPr>
        <w:pStyle w:val="Code"/>
        <w:rPr>
          <w:sz w:val="16"/>
          <w:szCs w:val="16"/>
        </w:rPr>
      </w:pPr>
      <w:r w:rsidRPr="006C4059">
        <w:rPr>
          <w:sz w:val="16"/>
          <w:szCs w:val="16"/>
        </w:rPr>
        <w:t xml:space="preserve">                             SelectedItem="{Binding SelectedNote}"</w:t>
      </w:r>
    </w:p>
    <w:p w14:paraId="6C609BE4" w14:textId="77777777" w:rsidR="006C4059" w:rsidRPr="006C4059" w:rsidRDefault="006C4059" w:rsidP="006C4059">
      <w:pPr>
        <w:pStyle w:val="Code"/>
        <w:rPr>
          <w:sz w:val="16"/>
          <w:szCs w:val="16"/>
        </w:rPr>
      </w:pPr>
      <w:r w:rsidRPr="006C4059">
        <w:rPr>
          <w:sz w:val="16"/>
          <w:szCs w:val="16"/>
        </w:rPr>
        <w:t xml:space="preserve">                             SelectionChanged="NotesList_SelectionChanged"</w:t>
      </w:r>
    </w:p>
    <w:p w14:paraId="51496234" w14:textId="77777777" w:rsidR="006C4059" w:rsidRPr="006C4059" w:rsidRDefault="006C4059" w:rsidP="006C4059">
      <w:pPr>
        <w:pStyle w:val="Code"/>
        <w:rPr>
          <w:sz w:val="16"/>
          <w:szCs w:val="16"/>
        </w:rPr>
      </w:pPr>
      <w:r w:rsidRPr="006C4059">
        <w:rPr>
          <w:sz w:val="16"/>
          <w:szCs w:val="16"/>
        </w:rPr>
        <w:t xml:space="preserve">                             BorderThickness="0" Background="Transparent"</w:t>
      </w:r>
    </w:p>
    <w:p w14:paraId="07493FC8" w14:textId="77777777" w:rsidR="006C4059" w:rsidRPr="006C4059" w:rsidRDefault="006C4059" w:rsidP="006C4059">
      <w:pPr>
        <w:pStyle w:val="Code"/>
        <w:rPr>
          <w:sz w:val="16"/>
          <w:szCs w:val="16"/>
        </w:rPr>
      </w:pPr>
      <w:r w:rsidRPr="006C4059">
        <w:rPr>
          <w:sz w:val="16"/>
          <w:szCs w:val="16"/>
        </w:rPr>
        <w:t xml:space="preserve">                             ScrollViewer.HorizontalScrollBarVisibility="Disabled"</w:t>
      </w:r>
    </w:p>
    <w:p w14:paraId="20209BCC" w14:textId="77777777" w:rsidR="006C4059" w:rsidRPr="006C4059" w:rsidRDefault="006C4059" w:rsidP="006C4059">
      <w:pPr>
        <w:pStyle w:val="Code"/>
        <w:rPr>
          <w:sz w:val="16"/>
          <w:szCs w:val="16"/>
        </w:rPr>
      </w:pPr>
      <w:r w:rsidRPr="006C4059">
        <w:rPr>
          <w:sz w:val="16"/>
          <w:szCs w:val="16"/>
        </w:rPr>
        <w:t xml:space="preserve">                             Padding="4"&gt;</w:t>
      </w:r>
    </w:p>
    <w:p w14:paraId="1E05A72B" w14:textId="77777777" w:rsidR="006C4059" w:rsidRPr="006C4059" w:rsidRDefault="006C4059" w:rsidP="006C4059">
      <w:pPr>
        <w:pStyle w:val="Code"/>
        <w:rPr>
          <w:sz w:val="16"/>
          <w:szCs w:val="16"/>
        </w:rPr>
      </w:pPr>
      <w:r w:rsidRPr="006C4059">
        <w:rPr>
          <w:sz w:val="16"/>
          <w:szCs w:val="16"/>
        </w:rPr>
        <w:t xml:space="preserve">                        &lt;ListBox.ItemContainerStyle&gt;</w:t>
      </w:r>
    </w:p>
    <w:p w14:paraId="59EAF017" w14:textId="77777777" w:rsidR="006C4059" w:rsidRPr="006C4059" w:rsidRDefault="006C4059" w:rsidP="006C4059">
      <w:pPr>
        <w:pStyle w:val="Code"/>
        <w:rPr>
          <w:sz w:val="16"/>
          <w:szCs w:val="16"/>
        </w:rPr>
      </w:pPr>
      <w:r w:rsidRPr="006C4059">
        <w:rPr>
          <w:sz w:val="16"/>
          <w:szCs w:val="16"/>
        </w:rPr>
        <w:t xml:space="preserve">                            &lt;Style TargetType="ListBoxItem" BasedOn="{StaticResource NoteListItem}"/&gt;</w:t>
      </w:r>
    </w:p>
    <w:p w14:paraId="25098989" w14:textId="77777777" w:rsidR="006C4059" w:rsidRPr="006C4059" w:rsidRDefault="006C4059" w:rsidP="006C4059">
      <w:pPr>
        <w:pStyle w:val="Code"/>
        <w:rPr>
          <w:sz w:val="16"/>
          <w:szCs w:val="16"/>
        </w:rPr>
      </w:pPr>
      <w:r w:rsidRPr="006C4059">
        <w:rPr>
          <w:sz w:val="16"/>
          <w:szCs w:val="16"/>
        </w:rPr>
        <w:t xml:space="preserve">                        &lt;/ListBox.ItemContainerStyle&gt;</w:t>
      </w:r>
    </w:p>
    <w:p w14:paraId="79EE04D0" w14:textId="77777777" w:rsidR="006C4059" w:rsidRPr="006C4059" w:rsidRDefault="006C4059" w:rsidP="006C4059">
      <w:pPr>
        <w:pStyle w:val="Code"/>
        <w:rPr>
          <w:sz w:val="16"/>
          <w:szCs w:val="16"/>
        </w:rPr>
      </w:pPr>
      <w:r w:rsidRPr="006C4059">
        <w:rPr>
          <w:sz w:val="16"/>
          <w:szCs w:val="16"/>
        </w:rPr>
        <w:t xml:space="preserve">                        &lt;ListBox.ItemTemplate&gt;</w:t>
      </w:r>
    </w:p>
    <w:p w14:paraId="3B3B9AAC" w14:textId="77777777" w:rsidR="006C4059" w:rsidRPr="006C4059" w:rsidRDefault="006C4059" w:rsidP="006C4059">
      <w:pPr>
        <w:pStyle w:val="Code"/>
        <w:rPr>
          <w:sz w:val="16"/>
          <w:szCs w:val="16"/>
        </w:rPr>
      </w:pPr>
      <w:r w:rsidRPr="006C4059">
        <w:rPr>
          <w:sz w:val="16"/>
          <w:szCs w:val="16"/>
        </w:rPr>
        <w:t xml:space="preserve">                            &lt;DataTemplate&gt;</w:t>
      </w:r>
    </w:p>
    <w:p w14:paraId="78A97CBE" w14:textId="77777777" w:rsidR="006C4059" w:rsidRPr="006C4059" w:rsidRDefault="006C4059" w:rsidP="006C4059">
      <w:pPr>
        <w:pStyle w:val="Code"/>
        <w:rPr>
          <w:sz w:val="16"/>
          <w:szCs w:val="16"/>
        </w:rPr>
      </w:pPr>
      <w:r w:rsidRPr="006C4059">
        <w:rPr>
          <w:sz w:val="16"/>
          <w:szCs w:val="16"/>
        </w:rPr>
        <w:t xml:space="preserve">                                &lt;Grid&gt;</w:t>
      </w:r>
    </w:p>
    <w:p w14:paraId="19237113" w14:textId="77777777" w:rsidR="006C4059" w:rsidRPr="006C4059" w:rsidRDefault="006C4059" w:rsidP="006C4059">
      <w:pPr>
        <w:pStyle w:val="Code"/>
        <w:rPr>
          <w:sz w:val="16"/>
          <w:szCs w:val="16"/>
        </w:rPr>
      </w:pPr>
      <w:r w:rsidRPr="006C4059">
        <w:rPr>
          <w:sz w:val="16"/>
          <w:szCs w:val="16"/>
        </w:rPr>
        <w:t xml:space="preserve">                                    &lt;Grid.RowDefinitions&gt;</w:t>
      </w:r>
    </w:p>
    <w:p w14:paraId="7FB596AD" w14:textId="77777777" w:rsidR="006C4059" w:rsidRPr="006C4059" w:rsidRDefault="006C4059" w:rsidP="006C4059">
      <w:pPr>
        <w:pStyle w:val="Code"/>
        <w:rPr>
          <w:sz w:val="16"/>
          <w:szCs w:val="16"/>
        </w:rPr>
      </w:pPr>
      <w:r w:rsidRPr="006C4059">
        <w:rPr>
          <w:sz w:val="16"/>
          <w:szCs w:val="16"/>
        </w:rPr>
        <w:t xml:space="preserve">                                        &lt;RowDefinition Height="Auto"/&gt;</w:t>
      </w:r>
    </w:p>
    <w:p w14:paraId="74627490" w14:textId="77777777" w:rsidR="006C4059" w:rsidRPr="006C4059" w:rsidRDefault="006C4059" w:rsidP="006C4059">
      <w:pPr>
        <w:pStyle w:val="Code"/>
        <w:rPr>
          <w:sz w:val="16"/>
          <w:szCs w:val="16"/>
        </w:rPr>
      </w:pPr>
      <w:r w:rsidRPr="006C4059">
        <w:rPr>
          <w:sz w:val="16"/>
          <w:szCs w:val="16"/>
        </w:rPr>
        <w:t xml:space="preserve">                                        &lt;RowDefinition Height="Auto"/&gt;</w:t>
      </w:r>
    </w:p>
    <w:p w14:paraId="001EB320" w14:textId="77777777" w:rsidR="006C4059" w:rsidRPr="006C4059" w:rsidRDefault="006C4059" w:rsidP="006C4059">
      <w:pPr>
        <w:pStyle w:val="Code"/>
        <w:rPr>
          <w:sz w:val="16"/>
          <w:szCs w:val="16"/>
        </w:rPr>
      </w:pPr>
      <w:r w:rsidRPr="006C4059">
        <w:rPr>
          <w:sz w:val="16"/>
          <w:szCs w:val="16"/>
        </w:rPr>
        <w:t xml:space="preserve">                                        &lt;RowDefinition Height="Auto"/&gt;</w:t>
      </w:r>
    </w:p>
    <w:p w14:paraId="34CA7B03" w14:textId="77777777" w:rsidR="006C4059" w:rsidRPr="006C4059" w:rsidRDefault="006C4059" w:rsidP="006C4059">
      <w:pPr>
        <w:pStyle w:val="Code"/>
        <w:rPr>
          <w:sz w:val="16"/>
          <w:szCs w:val="16"/>
        </w:rPr>
      </w:pPr>
      <w:r w:rsidRPr="006C4059">
        <w:rPr>
          <w:sz w:val="16"/>
          <w:szCs w:val="16"/>
        </w:rPr>
        <w:t xml:space="preserve">                                    &lt;/Grid.RowDefinitions&gt;</w:t>
      </w:r>
    </w:p>
    <w:p w14:paraId="56DDF842" w14:textId="77777777" w:rsidR="006C4059" w:rsidRPr="006C4059" w:rsidRDefault="006C4059" w:rsidP="006C4059">
      <w:pPr>
        <w:pStyle w:val="Code"/>
        <w:rPr>
          <w:sz w:val="16"/>
          <w:szCs w:val="16"/>
        </w:rPr>
      </w:pPr>
      <w:r w:rsidRPr="006C4059">
        <w:rPr>
          <w:sz w:val="16"/>
          <w:szCs w:val="16"/>
        </w:rPr>
        <w:t xml:space="preserve">                                    &lt;TextBlock Grid.Row="0" Text="{Binding Title}" FontWeight="SemiBold"</w:t>
      </w:r>
    </w:p>
    <w:p w14:paraId="1C89DFDC" w14:textId="77777777" w:rsidR="006C4059" w:rsidRPr="006C4059" w:rsidRDefault="006C4059" w:rsidP="006C4059">
      <w:pPr>
        <w:pStyle w:val="Code"/>
        <w:rPr>
          <w:sz w:val="16"/>
          <w:szCs w:val="16"/>
        </w:rPr>
      </w:pPr>
      <w:r w:rsidRPr="006C4059">
        <w:rPr>
          <w:sz w:val="16"/>
          <w:szCs w:val="16"/>
        </w:rPr>
        <w:t xml:space="preserve">                                               FontSize="13" Foreground="{StaticResource TextPrimaryBrush}"</w:t>
      </w:r>
    </w:p>
    <w:p w14:paraId="705DB344" w14:textId="77777777" w:rsidR="006C4059" w:rsidRPr="006C4059" w:rsidRDefault="006C4059" w:rsidP="006C4059">
      <w:pPr>
        <w:pStyle w:val="Code"/>
        <w:rPr>
          <w:sz w:val="16"/>
          <w:szCs w:val="16"/>
        </w:rPr>
      </w:pPr>
      <w:r w:rsidRPr="006C4059">
        <w:rPr>
          <w:sz w:val="16"/>
          <w:szCs w:val="16"/>
        </w:rPr>
        <w:t xml:space="preserve">                                               TextTrimming="CharacterEllipsis"/&gt;</w:t>
      </w:r>
    </w:p>
    <w:p w14:paraId="55B32852" w14:textId="77777777" w:rsidR="006C4059" w:rsidRPr="006C4059" w:rsidRDefault="006C4059" w:rsidP="006C4059">
      <w:pPr>
        <w:pStyle w:val="Code"/>
        <w:rPr>
          <w:sz w:val="16"/>
          <w:szCs w:val="16"/>
        </w:rPr>
      </w:pPr>
      <w:r w:rsidRPr="006C4059">
        <w:rPr>
          <w:sz w:val="16"/>
          <w:szCs w:val="16"/>
        </w:rPr>
        <w:t xml:space="preserve">                                    &lt;TextBlock Grid.Row="1" Text="{Binding Content}" FontSize="11"</w:t>
      </w:r>
    </w:p>
    <w:p w14:paraId="551EABED" w14:textId="77777777" w:rsidR="006C4059" w:rsidRPr="006C4059" w:rsidRDefault="006C4059" w:rsidP="006C4059">
      <w:pPr>
        <w:pStyle w:val="Code"/>
        <w:rPr>
          <w:sz w:val="16"/>
          <w:szCs w:val="16"/>
        </w:rPr>
      </w:pPr>
      <w:r w:rsidRPr="006C4059">
        <w:rPr>
          <w:sz w:val="16"/>
          <w:szCs w:val="16"/>
        </w:rPr>
        <w:t xml:space="preserve">                                               Foreground="{StaticResource TextSecondaryBrush}"</w:t>
      </w:r>
    </w:p>
    <w:p w14:paraId="14B690A5" w14:textId="77777777" w:rsidR="006C4059" w:rsidRPr="006C4059" w:rsidRDefault="006C4059" w:rsidP="006C4059">
      <w:pPr>
        <w:pStyle w:val="Code"/>
        <w:rPr>
          <w:sz w:val="16"/>
          <w:szCs w:val="16"/>
        </w:rPr>
      </w:pPr>
      <w:r w:rsidRPr="006C4059">
        <w:rPr>
          <w:sz w:val="16"/>
          <w:szCs w:val="16"/>
        </w:rPr>
        <w:t xml:space="preserve">                                               TextTrimming="CharacterEllipsis" Opacity="0.8"</w:t>
      </w:r>
    </w:p>
    <w:p w14:paraId="3AD7D2D9" w14:textId="77777777" w:rsidR="006C4059" w:rsidRPr="006C4059" w:rsidRDefault="006C4059" w:rsidP="006C4059">
      <w:pPr>
        <w:pStyle w:val="Code"/>
        <w:rPr>
          <w:sz w:val="16"/>
          <w:szCs w:val="16"/>
        </w:rPr>
      </w:pPr>
      <w:r w:rsidRPr="006C4059">
        <w:rPr>
          <w:sz w:val="16"/>
          <w:szCs w:val="16"/>
        </w:rPr>
        <w:t xml:space="preserve">                                               Margin="0,2,0,0" MaxHeight="32"/&gt;</w:t>
      </w:r>
    </w:p>
    <w:p w14:paraId="04C09E8F" w14:textId="77777777" w:rsidR="006C4059" w:rsidRPr="006C4059" w:rsidRDefault="006C4059" w:rsidP="006C4059">
      <w:pPr>
        <w:pStyle w:val="Code"/>
        <w:rPr>
          <w:sz w:val="16"/>
          <w:szCs w:val="16"/>
        </w:rPr>
      </w:pPr>
      <w:r w:rsidRPr="006C4059">
        <w:rPr>
          <w:sz w:val="16"/>
          <w:szCs w:val="16"/>
        </w:rPr>
        <w:t xml:space="preserve">                                    &lt;TextBlock Grid.Row="2"</w:t>
      </w:r>
    </w:p>
    <w:p w14:paraId="6C8F919D" w14:textId="77777777" w:rsidR="006C4059" w:rsidRPr="006C4059" w:rsidRDefault="006C4059" w:rsidP="006C4059">
      <w:pPr>
        <w:pStyle w:val="Code"/>
        <w:rPr>
          <w:sz w:val="16"/>
          <w:szCs w:val="16"/>
        </w:rPr>
      </w:pPr>
      <w:r w:rsidRPr="006C4059">
        <w:rPr>
          <w:sz w:val="16"/>
          <w:szCs w:val="16"/>
        </w:rPr>
        <w:t xml:space="preserve">                                               Text="{Binding ModifiedAt, StringFormat='{</w:t>
      </w:r>
      <w:proofErr w:type="gramStart"/>
      <w:r w:rsidRPr="006C4059">
        <w:rPr>
          <w:sz w:val="16"/>
          <w:szCs w:val="16"/>
        </w:rPr>
        <w:t>}{</w:t>
      </w:r>
      <w:proofErr w:type="gramEnd"/>
      <w:r w:rsidRPr="006C4059">
        <w:rPr>
          <w:sz w:val="16"/>
          <w:szCs w:val="16"/>
        </w:rPr>
        <w:t>0:MMM d, HH:mm}'}"</w:t>
      </w:r>
    </w:p>
    <w:p w14:paraId="5AD220AE" w14:textId="77777777" w:rsidR="006C4059" w:rsidRPr="006C4059" w:rsidRDefault="006C4059" w:rsidP="006C4059">
      <w:pPr>
        <w:pStyle w:val="Code"/>
        <w:rPr>
          <w:sz w:val="16"/>
          <w:szCs w:val="16"/>
        </w:rPr>
      </w:pPr>
      <w:r w:rsidRPr="006C4059">
        <w:rPr>
          <w:sz w:val="16"/>
          <w:szCs w:val="16"/>
        </w:rPr>
        <w:t xml:space="preserve">                                               FontSize="10" Foreground="{StaticResource TextSecondaryBrush}"</w:t>
      </w:r>
    </w:p>
    <w:p w14:paraId="4A3C9BBC" w14:textId="77777777" w:rsidR="006C4059" w:rsidRPr="006C4059" w:rsidRDefault="006C4059" w:rsidP="006C4059">
      <w:pPr>
        <w:pStyle w:val="Code"/>
        <w:rPr>
          <w:sz w:val="16"/>
          <w:szCs w:val="16"/>
        </w:rPr>
      </w:pPr>
      <w:r w:rsidRPr="006C4059">
        <w:rPr>
          <w:sz w:val="16"/>
          <w:szCs w:val="16"/>
        </w:rPr>
        <w:t xml:space="preserve">                                               Margin="0,3,0,0" Opacity="0.6"/&gt;</w:t>
      </w:r>
    </w:p>
    <w:p w14:paraId="122F640D" w14:textId="77777777" w:rsidR="006C4059" w:rsidRPr="006C4059" w:rsidRDefault="006C4059" w:rsidP="006C4059">
      <w:pPr>
        <w:pStyle w:val="Code"/>
        <w:rPr>
          <w:sz w:val="16"/>
          <w:szCs w:val="16"/>
        </w:rPr>
      </w:pPr>
      <w:r w:rsidRPr="006C4059">
        <w:rPr>
          <w:sz w:val="16"/>
          <w:szCs w:val="16"/>
        </w:rPr>
        <w:t xml:space="preserve">                                &lt;/Grid&gt;</w:t>
      </w:r>
    </w:p>
    <w:p w14:paraId="3F1DF7A7" w14:textId="77777777" w:rsidR="006C4059" w:rsidRPr="006C4059" w:rsidRDefault="006C4059" w:rsidP="006C4059">
      <w:pPr>
        <w:pStyle w:val="Code"/>
        <w:rPr>
          <w:sz w:val="16"/>
          <w:szCs w:val="16"/>
        </w:rPr>
      </w:pPr>
      <w:r w:rsidRPr="006C4059">
        <w:rPr>
          <w:sz w:val="16"/>
          <w:szCs w:val="16"/>
        </w:rPr>
        <w:t xml:space="preserve">                            &lt;/DataTemplate&gt;</w:t>
      </w:r>
    </w:p>
    <w:p w14:paraId="7BB28C98" w14:textId="77777777" w:rsidR="006C4059" w:rsidRPr="006C4059" w:rsidRDefault="006C4059" w:rsidP="006C4059">
      <w:pPr>
        <w:pStyle w:val="Code"/>
        <w:rPr>
          <w:sz w:val="16"/>
          <w:szCs w:val="16"/>
        </w:rPr>
      </w:pPr>
      <w:r w:rsidRPr="006C4059">
        <w:rPr>
          <w:sz w:val="16"/>
          <w:szCs w:val="16"/>
        </w:rPr>
        <w:t xml:space="preserve">                        &lt;/ListBox.ItemTemplate&gt;</w:t>
      </w:r>
    </w:p>
    <w:p w14:paraId="0BC895A3" w14:textId="77777777" w:rsidR="006C4059" w:rsidRPr="006C4059" w:rsidRDefault="006C4059" w:rsidP="006C4059">
      <w:pPr>
        <w:pStyle w:val="Code"/>
        <w:rPr>
          <w:sz w:val="16"/>
          <w:szCs w:val="16"/>
        </w:rPr>
      </w:pPr>
      <w:r w:rsidRPr="006C4059">
        <w:rPr>
          <w:sz w:val="16"/>
          <w:szCs w:val="16"/>
        </w:rPr>
        <w:t xml:space="preserve">                    &lt;/ListBox&gt;</w:t>
      </w:r>
    </w:p>
    <w:p w14:paraId="29214FC7" w14:textId="77777777" w:rsidR="006C4059" w:rsidRPr="006C4059" w:rsidRDefault="006C4059" w:rsidP="006C4059">
      <w:pPr>
        <w:pStyle w:val="Code"/>
        <w:rPr>
          <w:sz w:val="16"/>
          <w:szCs w:val="16"/>
        </w:rPr>
      </w:pPr>
      <w:r w:rsidRPr="006C4059">
        <w:rPr>
          <w:sz w:val="16"/>
          <w:szCs w:val="16"/>
        </w:rPr>
        <w:t xml:space="preserve">                &lt;/Grid&gt;</w:t>
      </w:r>
    </w:p>
    <w:p w14:paraId="7DFE5CA8" w14:textId="77777777" w:rsidR="006C4059" w:rsidRPr="006C4059" w:rsidRDefault="006C4059" w:rsidP="006C4059">
      <w:pPr>
        <w:pStyle w:val="Code"/>
        <w:rPr>
          <w:sz w:val="16"/>
          <w:szCs w:val="16"/>
        </w:rPr>
      </w:pPr>
      <w:r w:rsidRPr="006C4059">
        <w:rPr>
          <w:sz w:val="16"/>
          <w:szCs w:val="16"/>
        </w:rPr>
        <w:t xml:space="preserve">            &lt;/Border&gt;</w:t>
      </w:r>
    </w:p>
    <w:p w14:paraId="2235914B" w14:textId="77777777" w:rsidR="006C4059" w:rsidRPr="006C4059" w:rsidRDefault="006C4059" w:rsidP="006C4059">
      <w:pPr>
        <w:pStyle w:val="Code"/>
        <w:rPr>
          <w:sz w:val="16"/>
          <w:szCs w:val="16"/>
        </w:rPr>
      </w:pPr>
    </w:p>
    <w:p w14:paraId="7C13B240"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RIGHT EDITOR --&gt;</w:t>
      </w:r>
    </w:p>
    <w:p w14:paraId="1AAA3072" w14:textId="77777777" w:rsidR="006C4059" w:rsidRPr="006C4059" w:rsidRDefault="006C4059" w:rsidP="006C4059">
      <w:pPr>
        <w:pStyle w:val="Code"/>
        <w:rPr>
          <w:sz w:val="16"/>
          <w:szCs w:val="16"/>
        </w:rPr>
      </w:pPr>
      <w:r w:rsidRPr="006C4059">
        <w:rPr>
          <w:sz w:val="16"/>
          <w:szCs w:val="16"/>
        </w:rPr>
        <w:t xml:space="preserve">            &lt;Grid Grid.Column="1"&gt;</w:t>
      </w:r>
    </w:p>
    <w:p w14:paraId="0E114E2C" w14:textId="77777777" w:rsidR="006C4059" w:rsidRPr="006C4059" w:rsidRDefault="006C4059" w:rsidP="006C4059">
      <w:pPr>
        <w:pStyle w:val="Code"/>
        <w:rPr>
          <w:sz w:val="16"/>
          <w:szCs w:val="16"/>
        </w:rPr>
      </w:pPr>
      <w:r w:rsidRPr="006C4059">
        <w:rPr>
          <w:sz w:val="16"/>
          <w:szCs w:val="16"/>
        </w:rPr>
        <w:t xml:space="preserve">                &lt;Grid.RowDefinitions&gt;</w:t>
      </w:r>
    </w:p>
    <w:p w14:paraId="48F0AFC5" w14:textId="77777777" w:rsidR="006C4059" w:rsidRPr="006C4059" w:rsidRDefault="006C4059" w:rsidP="006C4059">
      <w:pPr>
        <w:pStyle w:val="Code"/>
        <w:rPr>
          <w:sz w:val="16"/>
          <w:szCs w:val="16"/>
        </w:rPr>
      </w:pPr>
      <w:r w:rsidRPr="006C4059">
        <w:rPr>
          <w:sz w:val="16"/>
          <w:szCs w:val="16"/>
        </w:rPr>
        <w:t xml:space="preserve">                    &lt;RowDefinition Height="Auto"/&gt;</w:t>
      </w:r>
    </w:p>
    <w:p w14:paraId="549404D6" w14:textId="77777777" w:rsidR="006C4059" w:rsidRPr="006C4059" w:rsidRDefault="006C4059" w:rsidP="006C4059">
      <w:pPr>
        <w:pStyle w:val="Code"/>
        <w:rPr>
          <w:sz w:val="16"/>
          <w:szCs w:val="16"/>
        </w:rPr>
      </w:pPr>
      <w:r w:rsidRPr="006C4059">
        <w:rPr>
          <w:sz w:val="16"/>
          <w:szCs w:val="16"/>
        </w:rPr>
        <w:t xml:space="preserve">                    &lt;RowDefinition Height="Auto"/&gt;</w:t>
      </w:r>
    </w:p>
    <w:p w14:paraId="4D8A71A3" w14:textId="77777777" w:rsidR="006C4059" w:rsidRPr="006C4059" w:rsidRDefault="006C4059" w:rsidP="006C4059">
      <w:pPr>
        <w:pStyle w:val="Code"/>
        <w:rPr>
          <w:sz w:val="16"/>
          <w:szCs w:val="16"/>
        </w:rPr>
      </w:pPr>
      <w:r w:rsidRPr="006C4059">
        <w:rPr>
          <w:sz w:val="16"/>
          <w:szCs w:val="16"/>
        </w:rPr>
        <w:t xml:space="preserve">                    &lt;RowDefinition Height="*"/&gt;</w:t>
      </w:r>
    </w:p>
    <w:p w14:paraId="533669A2" w14:textId="77777777" w:rsidR="006C4059" w:rsidRPr="006C4059" w:rsidRDefault="006C4059" w:rsidP="006C4059">
      <w:pPr>
        <w:pStyle w:val="Code"/>
        <w:rPr>
          <w:sz w:val="16"/>
          <w:szCs w:val="16"/>
        </w:rPr>
      </w:pPr>
      <w:r w:rsidRPr="006C4059">
        <w:rPr>
          <w:sz w:val="16"/>
          <w:szCs w:val="16"/>
        </w:rPr>
        <w:t xml:space="preserve">                &lt;/Grid.RowDefinitions&gt;</w:t>
      </w:r>
    </w:p>
    <w:p w14:paraId="697F4982" w14:textId="77777777" w:rsidR="006C4059" w:rsidRPr="006C4059" w:rsidRDefault="006C4059" w:rsidP="006C4059">
      <w:pPr>
        <w:pStyle w:val="Code"/>
        <w:rPr>
          <w:sz w:val="16"/>
          <w:szCs w:val="16"/>
        </w:rPr>
      </w:pPr>
    </w:p>
    <w:p w14:paraId="53340260"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FORMATTING TOOLBAR --&gt;</w:t>
      </w:r>
    </w:p>
    <w:p w14:paraId="0D4C0A46" w14:textId="77777777" w:rsidR="006C4059" w:rsidRPr="006C4059" w:rsidRDefault="006C4059" w:rsidP="006C4059">
      <w:pPr>
        <w:pStyle w:val="Code"/>
        <w:rPr>
          <w:sz w:val="16"/>
          <w:szCs w:val="16"/>
        </w:rPr>
      </w:pPr>
      <w:r w:rsidRPr="006C4059">
        <w:rPr>
          <w:sz w:val="16"/>
          <w:szCs w:val="16"/>
        </w:rPr>
        <w:t xml:space="preserve">                &lt;Border Grid.Row="0" Background="{StaticResource ToolbarBrush}"</w:t>
      </w:r>
    </w:p>
    <w:p w14:paraId="3932DA66" w14:textId="77777777" w:rsidR="006C4059" w:rsidRPr="006C4059" w:rsidRDefault="006C4059" w:rsidP="006C4059">
      <w:pPr>
        <w:pStyle w:val="Code"/>
        <w:rPr>
          <w:sz w:val="16"/>
          <w:szCs w:val="16"/>
        </w:rPr>
      </w:pPr>
      <w:r w:rsidRPr="006C4059">
        <w:rPr>
          <w:sz w:val="16"/>
          <w:szCs w:val="16"/>
        </w:rPr>
        <w:t xml:space="preserve">                        BorderBrush="{StaticResource BorderBrush}" BorderThickness="0</w:t>
      </w:r>
      <w:proofErr w:type="gramStart"/>
      <w:r w:rsidRPr="006C4059">
        <w:rPr>
          <w:sz w:val="16"/>
          <w:szCs w:val="16"/>
        </w:rPr>
        <w:t>,0,0,1</w:t>
      </w:r>
      <w:proofErr w:type="gramEnd"/>
      <w:r w:rsidRPr="006C4059">
        <w:rPr>
          <w:sz w:val="16"/>
          <w:szCs w:val="16"/>
        </w:rPr>
        <w:t>"</w:t>
      </w:r>
    </w:p>
    <w:p w14:paraId="6EF15305" w14:textId="77777777" w:rsidR="006C4059" w:rsidRPr="006C4059" w:rsidRDefault="006C4059" w:rsidP="006C4059">
      <w:pPr>
        <w:pStyle w:val="Code"/>
        <w:rPr>
          <w:sz w:val="16"/>
          <w:szCs w:val="16"/>
        </w:rPr>
      </w:pPr>
      <w:r w:rsidRPr="006C4059">
        <w:rPr>
          <w:sz w:val="16"/>
          <w:szCs w:val="16"/>
        </w:rPr>
        <w:t xml:space="preserve">                        Padding="12</w:t>
      </w:r>
      <w:proofErr w:type="gramStart"/>
      <w:r w:rsidRPr="006C4059">
        <w:rPr>
          <w:sz w:val="16"/>
          <w:szCs w:val="16"/>
        </w:rPr>
        <w:t>,6</w:t>
      </w:r>
      <w:proofErr w:type="gramEnd"/>
      <w:r w:rsidRPr="006C4059">
        <w:rPr>
          <w:sz w:val="16"/>
          <w:szCs w:val="16"/>
        </w:rPr>
        <w:t>" IsEnabled="{Binding HasSelectedNote}"&gt;</w:t>
      </w:r>
    </w:p>
    <w:p w14:paraId="3B0ACA19" w14:textId="77777777" w:rsidR="006C4059" w:rsidRPr="006C4059" w:rsidRDefault="006C4059" w:rsidP="006C4059">
      <w:pPr>
        <w:pStyle w:val="Code"/>
        <w:rPr>
          <w:sz w:val="16"/>
          <w:szCs w:val="16"/>
        </w:rPr>
      </w:pPr>
      <w:r w:rsidRPr="006C4059">
        <w:rPr>
          <w:sz w:val="16"/>
          <w:szCs w:val="16"/>
        </w:rPr>
        <w:t xml:space="preserve">                    &lt;WrapPanel VerticalAlignment="Center"&gt;</w:t>
      </w:r>
    </w:p>
    <w:p w14:paraId="27F7EE7C" w14:textId="77777777" w:rsidR="006C4059" w:rsidRPr="006C4059" w:rsidRDefault="006C4059" w:rsidP="006C4059">
      <w:pPr>
        <w:pStyle w:val="Code"/>
        <w:rPr>
          <w:sz w:val="16"/>
          <w:szCs w:val="16"/>
        </w:rPr>
      </w:pPr>
    </w:p>
    <w:p w14:paraId="6D84D6DF" w14:textId="77777777" w:rsidR="006C4059" w:rsidRPr="006C4059" w:rsidRDefault="006C4059" w:rsidP="006C4059">
      <w:pPr>
        <w:pStyle w:val="Code"/>
        <w:rPr>
          <w:sz w:val="16"/>
          <w:szCs w:val="16"/>
        </w:rPr>
      </w:pPr>
      <w:r w:rsidRPr="006C4059">
        <w:rPr>
          <w:sz w:val="16"/>
          <w:szCs w:val="16"/>
        </w:rPr>
        <w:t xml:space="preserve">                        &lt;TextBlock Text="{DynamicResource FontFamily}" FontSize="11"</w:t>
      </w:r>
    </w:p>
    <w:p w14:paraId="1C342253" w14:textId="77777777" w:rsidR="006C4059" w:rsidRPr="006C4059" w:rsidRDefault="006C4059" w:rsidP="006C4059">
      <w:pPr>
        <w:pStyle w:val="Code"/>
        <w:rPr>
          <w:sz w:val="16"/>
          <w:szCs w:val="16"/>
        </w:rPr>
      </w:pPr>
      <w:r w:rsidRPr="006C4059">
        <w:rPr>
          <w:sz w:val="16"/>
          <w:szCs w:val="16"/>
        </w:rPr>
        <w:t xml:space="preserve">                                   Foreground="{StaticResource TextSecondaryBrush}"</w:t>
      </w:r>
    </w:p>
    <w:p w14:paraId="171580A1" w14:textId="77777777" w:rsidR="006C4059" w:rsidRPr="006C4059" w:rsidRDefault="006C4059" w:rsidP="006C4059">
      <w:pPr>
        <w:pStyle w:val="Code"/>
        <w:rPr>
          <w:sz w:val="16"/>
          <w:szCs w:val="16"/>
        </w:rPr>
      </w:pPr>
      <w:r w:rsidRPr="006C4059">
        <w:rPr>
          <w:sz w:val="16"/>
          <w:szCs w:val="16"/>
        </w:rPr>
        <w:t xml:space="preserve">                                   VerticalAlignment="Center" Margin="0,0,6,0"/&gt;</w:t>
      </w:r>
    </w:p>
    <w:p w14:paraId="2EF455FD" w14:textId="77777777" w:rsidR="006C4059" w:rsidRPr="006C4059" w:rsidRDefault="006C4059" w:rsidP="006C4059">
      <w:pPr>
        <w:pStyle w:val="Code"/>
        <w:rPr>
          <w:sz w:val="16"/>
          <w:szCs w:val="16"/>
        </w:rPr>
      </w:pPr>
      <w:r w:rsidRPr="006C4059">
        <w:rPr>
          <w:sz w:val="16"/>
          <w:szCs w:val="16"/>
        </w:rPr>
        <w:t xml:space="preserve">                        &lt;ComboBox Style="{StaticResource ModernComboBox}" Width="140" Margin="0</w:t>
      </w:r>
      <w:proofErr w:type="gramStart"/>
      <w:r w:rsidRPr="006C4059">
        <w:rPr>
          <w:sz w:val="16"/>
          <w:szCs w:val="16"/>
        </w:rPr>
        <w:t>,0,12,0</w:t>
      </w:r>
      <w:proofErr w:type="gramEnd"/>
      <w:r w:rsidRPr="006C4059">
        <w:rPr>
          <w:sz w:val="16"/>
          <w:szCs w:val="16"/>
        </w:rPr>
        <w:t>"</w:t>
      </w:r>
    </w:p>
    <w:p w14:paraId="6E9398E8" w14:textId="77777777" w:rsidR="006C4059" w:rsidRPr="006C4059" w:rsidRDefault="006C4059" w:rsidP="006C4059">
      <w:pPr>
        <w:pStyle w:val="Code"/>
        <w:rPr>
          <w:sz w:val="16"/>
          <w:szCs w:val="16"/>
        </w:rPr>
      </w:pPr>
      <w:r w:rsidRPr="006C4059">
        <w:rPr>
          <w:sz w:val="16"/>
          <w:szCs w:val="16"/>
        </w:rPr>
        <w:t xml:space="preserve">                                  ItemsSource="{Binding FontFamilies}"</w:t>
      </w:r>
    </w:p>
    <w:p w14:paraId="2F5DFFDB" w14:textId="77777777" w:rsidR="006C4059" w:rsidRPr="006C4059" w:rsidRDefault="006C4059" w:rsidP="006C4059">
      <w:pPr>
        <w:pStyle w:val="Code"/>
        <w:rPr>
          <w:sz w:val="16"/>
          <w:szCs w:val="16"/>
        </w:rPr>
      </w:pPr>
      <w:r w:rsidRPr="006C4059">
        <w:rPr>
          <w:sz w:val="16"/>
          <w:szCs w:val="16"/>
        </w:rPr>
        <w:t xml:space="preserve">                                  SelectedItem="{Binding NoteFontFamily}"&gt;</w:t>
      </w:r>
    </w:p>
    <w:p w14:paraId="442D4CE6" w14:textId="77777777" w:rsidR="006C4059" w:rsidRPr="006C4059" w:rsidRDefault="006C4059" w:rsidP="006C4059">
      <w:pPr>
        <w:pStyle w:val="Code"/>
        <w:rPr>
          <w:sz w:val="16"/>
          <w:szCs w:val="16"/>
        </w:rPr>
      </w:pPr>
      <w:r w:rsidRPr="006C4059">
        <w:rPr>
          <w:sz w:val="16"/>
          <w:szCs w:val="16"/>
        </w:rPr>
        <w:t xml:space="preserve">                            &lt;ComboBox.ItemTemplate&gt;</w:t>
      </w:r>
    </w:p>
    <w:p w14:paraId="18EBF351" w14:textId="77777777" w:rsidR="006C4059" w:rsidRPr="006C4059" w:rsidRDefault="006C4059" w:rsidP="006C4059">
      <w:pPr>
        <w:pStyle w:val="Code"/>
        <w:rPr>
          <w:sz w:val="16"/>
          <w:szCs w:val="16"/>
        </w:rPr>
      </w:pPr>
      <w:r w:rsidRPr="006C4059">
        <w:rPr>
          <w:sz w:val="16"/>
          <w:szCs w:val="16"/>
        </w:rPr>
        <w:t xml:space="preserve">                                &lt;DataTemplate&gt;</w:t>
      </w:r>
    </w:p>
    <w:p w14:paraId="2EE22326" w14:textId="77777777" w:rsidR="006C4059" w:rsidRPr="006C4059" w:rsidRDefault="006C4059" w:rsidP="006C4059">
      <w:pPr>
        <w:pStyle w:val="Code"/>
        <w:rPr>
          <w:sz w:val="16"/>
          <w:szCs w:val="16"/>
        </w:rPr>
      </w:pPr>
      <w:r w:rsidRPr="006C4059">
        <w:rPr>
          <w:sz w:val="16"/>
          <w:szCs w:val="16"/>
        </w:rPr>
        <w:t xml:space="preserve">                                    &lt;TextBlock Text="{Binding}" FontFamily="{Binding}" FontSize="12"/&gt;</w:t>
      </w:r>
    </w:p>
    <w:p w14:paraId="346B2F8A" w14:textId="77777777" w:rsidR="006C4059" w:rsidRPr="006C4059" w:rsidRDefault="006C4059" w:rsidP="006C4059">
      <w:pPr>
        <w:pStyle w:val="Code"/>
        <w:rPr>
          <w:sz w:val="16"/>
          <w:szCs w:val="16"/>
        </w:rPr>
      </w:pPr>
      <w:r w:rsidRPr="006C4059">
        <w:rPr>
          <w:sz w:val="16"/>
          <w:szCs w:val="16"/>
        </w:rPr>
        <w:t xml:space="preserve">                                &lt;/DataTemplate&gt;</w:t>
      </w:r>
    </w:p>
    <w:p w14:paraId="0F0B8698" w14:textId="77777777" w:rsidR="006C4059" w:rsidRPr="006C4059" w:rsidRDefault="006C4059" w:rsidP="006C4059">
      <w:pPr>
        <w:pStyle w:val="Code"/>
        <w:rPr>
          <w:sz w:val="16"/>
          <w:szCs w:val="16"/>
        </w:rPr>
      </w:pPr>
      <w:r w:rsidRPr="006C4059">
        <w:rPr>
          <w:sz w:val="16"/>
          <w:szCs w:val="16"/>
        </w:rPr>
        <w:t xml:space="preserve">                            &lt;/ComboBox.ItemTemplate&gt;</w:t>
      </w:r>
    </w:p>
    <w:p w14:paraId="4837374E" w14:textId="77777777" w:rsidR="006C4059" w:rsidRPr="006C4059" w:rsidRDefault="006C4059" w:rsidP="006C4059">
      <w:pPr>
        <w:pStyle w:val="Code"/>
        <w:rPr>
          <w:sz w:val="16"/>
          <w:szCs w:val="16"/>
        </w:rPr>
      </w:pPr>
      <w:r w:rsidRPr="006C4059">
        <w:rPr>
          <w:sz w:val="16"/>
          <w:szCs w:val="16"/>
        </w:rPr>
        <w:t xml:space="preserve">                        &lt;/ComboBox&gt;</w:t>
      </w:r>
    </w:p>
    <w:p w14:paraId="09518D1F" w14:textId="77777777" w:rsidR="006C4059" w:rsidRPr="006C4059" w:rsidRDefault="006C4059" w:rsidP="006C4059">
      <w:pPr>
        <w:pStyle w:val="Code"/>
        <w:rPr>
          <w:sz w:val="16"/>
          <w:szCs w:val="16"/>
        </w:rPr>
      </w:pPr>
    </w:p>
    <w:p w14:paraId="189F9350" w14:textId="77777777" w:rsidR="006C4059" w:rsidRPr="006C4059" w:rsidRDefault="006C4059" w:rsidP="006C4059">
      <w:pPr>
        <w:pStyle w:val="Code"/>
        <w:rPr>
          <w:sz w:val="16"/>
          <w:szCs w:val="16"/>
        </w:rPr>
      </w:pPr>
      <w:r w:rsidRPr="006C4059">
        <w:rPr>
          <w:sz w:val="16"/>
          <w:szCs w:val="16"/>
        </w:rPr>
        <w:t xml:space="preserve">                        &lt;TextBlock Text="{DynamicResource FontSize}" FontSize="11"</w:t>
      </w:r>
    </w:p>
    <w:p w14:paraId="3CE32E9E" w14:textId="77777777" w:rsidR="006C4059" w:rsidRPr="006C4059" w:rsidRDefault="006C4059" w:rsidP="006C4059">
      <w:pPr>
        <w:pStyle w:val="Code"/>
        <w:rPr>
          <w:sz w:val="16"/>
          <w:szCs w:val="16"/>
        </w:rPr>
      </w:pPr>
      <w:r w:rsidRPr="006C4059">
        <w:rPr>
          <w:sz w:val="16"/>
          <w:szCs w:val="16"/>
        </w:rPr>
        <w:t xml:space="preserve">                                   Foreground="{StaticResource TextSecondaryBrush}"</w:t>
      </w:r>
    </w:p>
    <w:p w14:paraId="728032F8" w14:textId="77777777" w:rsidR="006C4059" w:rsidRPr="006C4059" w:rsidRDefault="006C4059" w:rsidP="006C4059">
      <w:pPr>
        <w:pStyle w:val="Code"/>
        <w:rPr>
          <w:sz w:val="16"/>
          <w:szCs w:val="16"/>
        </w:rPr>
      </w:pPr>
      <w:r w:rsidRPr="006C4059">
        <w:rPr>
          <w:sz w:val="16"/>
          <w:szCs w:val="16"/>
        </w:rPr>
        <w:t xml:space="preserve">                                   VerticalAlignment="Center" Margin="0,0,6,0"/&gt;</w:t>
      </w:r>
    </w:p>
    <w:p w14:paraId="3B30508D" w14:textId="77777777" w:rsidR="006C4059" w:rsidRPr="006C4059" w:rsidRDefault="006C4059" w:rsidP="006C4059">
      <w:pPr>
        <w:pStyle w:val="Code"/>
        <w:rPr>
          <w:sz w:val="16"/>
          <w:szCs w:val="16"/>
        </w:rPr>
      </w:pPr>
      <w:r w:rsidRPr="006C4059">
        <w:rPr>
          <w:sz w:val="16"/>
          <w:szCs w:val="16"/>
        </w:rPr>
        <w:t xml:space="preserve">                        &lt;ComboBox Style="{StaticResource ModernComboBox}" Width="65" Margin="0</w:t>
      </w:r>
      <w:proofErr w:type="gramStart"/>
      <w:r w:rsidRPr="006C4059">
        <w:rPr>
          <w:sz w:val="16"/>
          <w:szCs w:val="16"/>
        </w:rPr>
        <w:t>,0,12,0</w:t>
      </w:r>
      <w:proofErr w:type="gramEnd"/>
      <w:r w:rsidRPr="006C4059">
        <w:rPr>
          <w:sz w:val="16"/>
          <w:szCs w:val="16"/>
        </w:rPr>
        <w:t>"</w:t>
      </w:r>
    </w:p>
    <w:p w14:paraId="478EFFD3" w14:textId="77777777" w:rsidR="006C4059" w:rsidRPr="006C4059" w:rsidRDefault="006C4059" w:rsidP="006C4059">
      <w:pPr>
        <w:pStyle w:val="Code"/>
        <w:rPr>
          <w:sz w:val="16"/>
          <w:szCs w:val="16"/>
        </w:rPr>
      </w:pPr>
      <w:r w:rsidRPr="006C4059">
        <w:rPr>
          <w:sz w:val="16"/>
          <w:szCs w:val="16"/>
        </w:rPr>
        <w:t xml:space="preserve">                                  ItemsSource="{Binding FontSizes}"</w:t>
      </w:r>
    </w:p>
    <w:p w14:paraId="53F909E2" w14:textId="77777777" w:rsidR="006C4059" w:rsidRPr="006C4059" w:rsidRDefault="006C4059" w:rsidP="006C4059">
      <w:pPr>
        <w:pStyle w:val="Code"/>
        <w:rPr>
          <w:sz w:val="16"/>
          <w:szCs w:val="16"/>
        </w:rPr>
      </w:pPr>
      <w:r w:rsidRPr="006C4059">
        <w:rPr>
          <w:sz w:val="16"/>
          <w:szCs w:val="16"/>
        </w:rPr>
        <w:t xml:space="preserve">                                  SelectedItem="{Binding NoteFontSize}"/&gt;</w:t>
      </w:r>
    </w:p>
    <w:p w14:paraId="13FD00D7" w14:textId="77777777" w:rsidR="006C4059" w:rsidRPr="006C4059" w:rsidRDefault="006C4059" w:rsidP="006C4059">
      <w:pPr>
        <w:pStyle w:val="Code"/>
        <w:rPr>
          <w:sz w:val="16"/>
          <w:szCs w:val="16"/>
        </w:rPr>
      </w:pPr>
    </w:p>
    <w:p w14:paraId="6C15F47F" w14:textId="77777777" w:rsidR="006C4059" w:rsidRPr="006C4059" w:rsidRDefault="006C4059" w:rsidP="006C4059">
      <w:pPr>
        <w:pStyle w:val="Code"/>
        <w:rPr>
          <w:sz w:val="16"/>
          <w:szCs w:val="16"/>
        </w:rPr>
      </w:pPr>
      <w:r w:rsidRPr="006C4059">
        <w:rPr>
          <w:sz w:val="16"/>
          <w:szCs w:val="16"/>
        </w:rPr>
        <w:t xml:space="preserve">                        &lt;Separator Width="1" Height="24" Background="{StaticResource BorderBrush}" Margin="0</w:t>
      </w:r>
      <w:proofErr w:type="gramStart"/>
      <w:r w:rsidRPr="006C4059">
        <w:rPr>
          <w:sz w:val="16"/>
          <w:szCs w:val="16"/>
        </w:rPr>
        <w:t>,0,8,0</w:t>
      </w:r>
      <w:proofErr w:type="gramEnd"/>
      <w:r w:rsidRPr="006C4059">
        <w:rPr>
          <w:sz w:val="16"/>
          <w:szCs w:val="16"/>
        </w:rPr>
        <w:t>"/&gt;</w:t>
      </w:r>
    </w:p>
    <w:p w14:paraId="2151956A" w14:textId="77777777" w:rsidR="006C4059" w:rsidRPr="006C4059" w:rsidRDefault="006C4059" w:rsidP="006C4059">
      <w:pPr>
        <w:pStyle w:val="Code"/>
        <w:rPr>
          <w:sz w:val="16"/>
          <w:szCs w:val="16"/>
        </w:rPr>
      </w:pPr>
    </w:p>
    <w:p w14:paraId="51DDBEED" w14:textId="77777777" w:rsidR="006C4059" w:rsidRPr="006C4059" w:rsidRDefault="006C4059" w:rsidP="006C4059">
      <w:pPr>
        <w:pStyle w:val="Code"/>
        <w:rPr>
          <w:sz w:val="16"/>
          <w:szCs w:val="16"/>
        </w:rPr>
      </w:pPr>
      <w:r w:rsidRPr="006C4059">
        <w:rPr>
          <w:sz w:val="16"/>
          <w:szCs w:val="16"/>
        </w:rPr>
        <w:t xml:space="preserve">                        &lt;ToggleButton Style="{StaticResource FormatToggleButton}"</w:t>
      </w:r>
    </w:p>
    <w:p w14:paraId="42F26583" w14:textId="77777777" w:rsidR="006C4059" w:rsidRPr="006C4059" w:rsidRDefault="006C4059" w:rsidP="006C4059">
      <w:pPr>
        <w:pStyle w:val="Code"/>
        <w:rPr>
          <w:sz w:val="16"/>
          <w:szCs w:val="16"/>
        </w:rPr>
      </w:pPr>
      <w:r w:rsidRPr="006C4059">
        <w:rPr>
          <w:sz w:val="16"/>
          <w:szCs w:val="16"/>
        </w:rPr>
        <w:t xml:space="preserve">                                      IsChecked="{Binding NoteIsBold}"</w:t>
      </w:r>
    </w:p>
    <w:p w14:paraId="682D1D24" w14:textId="77777777" w:rsidR="006C4059" w:rsidRPr="006C4059" w:rsidRDefault="006C4059" w:rsidP="006C4059">
      <w:pPr>
        <w:pStyle w:val="Code"/>
        <w:rPr>
          <w:sz w:val="16"/>
          <w:szCs w:val="16"/>
        </w:rPr>
      </w:pPr>
      <w:r w:rsidRPr="006C4059">
        <w:rPr>
          <w:sz w:val="16"/>
          <w:szCs w:val="16"/>
        </w:rPr>
        <w:t xml:space="preserve">                                      ToolTip="{DynamicResource Bold}" Margin="2</w:t>
      </w:r>
      <w:proofErr w:type="gramStart"/>
      <w:r w:rsidRPr="006C4059">
        <w:rPr>
          <w:sz w:val="16"/>
          <w:szCs w:val="16"/>
        </w:rPr>
        <w:t>,0</w:t>
      </w:r>
      <w:proofErr w:type="gramEnd"/>
      <w:r w:rsidRPr="006C4059">
        <w:rPr>
          <w:sz w:val="16"/>
          <w:szCs w:val="16"/>
        </w:rPr>
        <w:t>"&gt;</w:t>
      </w:r>
    </w:p>
    <w:p w14:paraId="25C3E404" w14:textId="77777777" w:rsidR="006C4059" w:rsidRPr="006C4059" w:rsidRDefault="006C4059" w:rsidP="006C4059">
      <w:pPr>
        <w:pStyle w:val="Code"/>
        <w:rPr>
          <w:sz w:val="16"/>
          <w:szCs w:val="16"/>
        </w:rPr>
      </w:pPr>
      <w:r w:rsidRPr="006C4059">
        <w:rPr>
          <w:sz w:val="16"/>
          <w:szCs w:val="16"/>
        </w:rPr>
        <w:t xml:space="preserve">                            &lt;TextBlock Text="B" FontWeight="Bold" FontSize="14" Foreground="{StaticResource TextPrimaryBrush}"/&gt;</w:t>
      </w:r>
    </w:p>
    <w:p w14:paraId="670F438B" w14:textId="77777777" w:rsidR="006C4059" w:rsidRPr="006C4059" w:rsidRDefault="006C4059" w:rsidP="006C4059">
      <w:pPr>
        <w:pStyle w:val="Code"/>
        <w:rPr>
          <w:sz w:val="16"/>
          <w:szCs w:val="16"/>
        </w:rPr>
      </w:pPr>
      <w:r w:rsidRPr="006C4059">
        <w:rPr>
          <w:sz w:val="16"/>
          <w:szCs w:val="16"/>
        </w:rPr>
        <w:t xml:space="preserve">                        &lt;/ToggleButton&gt;</w:t>
      </w:r>
    </w:p>
    <w:p w14:paraId="4F9F2062" w14:textId="77777777" w:rsidR="006C4059" w:rsidRPr="006C4059" w:rsidRDefault="006C4059" w:rsidP="006C4059">
      <w:pPr>
        <w:pStyle w:val="Code"/>
        <w:rPr>
          <w:sz w:val="16"/>
          <w:szCs w:val="16"/>
        </w:rPr>
      </w:pPr>
    </w:p>
    <w:p w14:paraId="26AA373B" w14:textId="77777777" w:rsidR="006C4059" w:rsidRPr="006C4059" w:rsidRDefault="006C4059" w:rsidP="006C4059">
      <w:pPr>
        <w:pStyle w:val="Code"/>
        <w:rPr>
          <w:sz w:val="16"/>
          <w:szCs w:val="16"/>
        </w:rPr>
      </w:pPr>
      <w:r w:rsidRPr="006C4059">
        <w:rPr>
          <w:sz w:val="16"/>
          <w:szCs w:val="16"/>
        </w:rPr>
        <w:t xml:space="preserve">                        &lt;ToggleButton Style="{StaticResource FormatToggleButton}"</w:t>
      </w:r>
    </w:p>
    <w:p w14:paraId="6B158DED" w14:textId="77777777" w:rsidR="006C4059" w:rsidRPr="006C4059" w:rsidRDefault="006C4059" w:rsidP="006C4059">
      <w:pPr>
        <w:pStyle w:val="Code"/>
        <w:rPr>
          <w:sz w:val="16"/>
          <w:szCs w:val="16"/>
        </w:rPr>
      </w:pPr>
      <w:r w:rsidRPr="006C4059">
        <w:rPr>
          <w:sz w:val="16"/>
          <w:szCs w:val="16"/>
        </w:rPr>
        <w:t xml:space="preserve">                                      IsChecked="{Binding NoteIsItalic}"</w:t>
      </w:r>
    </w:p>
    <w:p w14:paraId="34F29F7B" w14:textId="77777777" w:rsidR="006C4059" w:rsidRPr="006C4059" w:rsidRDefault="006C4059" w:rsidP="006C4059">
      <w:pPr>
        <w:pStyle w:val="Code"/>
        <w:rPr>
          <w:sz w:val="16"/>
          <w:szCs w:val="16"/>
        </w:rPr>
      </w:pPr>
      <w:r w:rsidRPr="006C4059">
        <w:rPr>
          <w:sz w:val="16"/>
          <w:szCs w:val="16"/>
        </w:rPr>
        <w:t xml:space="preserve">                                      ToolTip="{DynamicResource Italic}" Margin="2</w:t>
      </w:r>
      <w:proofErr w:type="gramStart"/>
      <w:r w:rsidRPr="006C4059">
        <w:rPr>
          <w:sz w:val="16"/>
          <w:szCs w:val="16"/>
        </w:rPr>
        <w:t>,0</w:t>
      </w:r>
      <w:proofErr w:type="gramEnd"/>
      <w:r w:rsidRPr="006C4059">
        <w:rPr>
          <w:sz w:val="16"/>
          <w:szCs w:val="16"/>
        </w:rPr>
        <w:t>"&gt;</w:t>
      </w:r>
    </w:p>
    <w:p w14:paraId="5ADCF831" w14:textId="77777777" w:rsidR="006C4059" w:rsidRPr="006C4059" w:rsidRDefault="006C4059" w:rsidP="006C4059">
      <w:pPr>
        <w:pStyle w:val="Code"/>
        <w:rPr>
          <w:sz w:val="16"/>
          <w:szCs w:val="16"/>
        </w:rPr>
      </w:pPr>
      <w:r w:rsidRPr="006C4059">
        <w:rPr>
          <w:sz w:val="16"/>
          <w:szCs w:val="16"/>
        </w:rPr>
        <w:t xml:space="preserve">                            &lt;TextBlock Text="I" FontStyle="Italic" FontSize="14" Foreground="{StaticResource TextPrimaryBrush}"/&gt;</w:t>
      </w:r>
    </w:p>
    <w:p w14:paraId="6A2A46B7" w14:textId="77777777" w:rsidR="006C4059" w:rsidRPr="006C4059" w:rsidRDefault="006C4059" w:rsidP="006C4059">
      <w:pPr>
        <w:pStyle w:val="Code"/>
        <w:rPr>
          <w:sz w:val="16"/>
          <w:szCs w:val="16"/>
        </w:rPr>
      </w:pPr>
      <w:r w:rsidRPr="006C4059">
        <w:rPr>
          <w:sz w:val="16"/>
          <w:szCs w:val="16"/>
        </w:rPr>
        <w:t xml:space="preserve">                        &lt;/ToggleButton&gt;</w:t>
      </w:r>
    </w:p>
    <w:p w14:paraId="72E7CF4A" w14:textId="77777777" w:rsidR="006C4059" w:rsidRPr="006C4059" w:rsidRDefault="006C4059" w:rsidP="006C4059">
      <w:pPr>
        <w:pStyle w:val="Code"/>
        <w:rPr>
          <w:sz w:val="16"/>
          <w:szCs w:val="16"/>
        </w:rPr>
      </w:pPr>
    </w:p>
    <w:p w14:paraId="420850E7" w14:textId="77777777" w:rsidR="006C4059" w:rsidRPr="006C4059" w:rsidRDefault="006C4059" w:rsidP="006C4059">
      <w:pPr>
        <w:pStyle w:val="Code"/>
        <w:rPr>
          <w:sz w:val="16"/>
          <w:szCs w:val="16"/>
        </w:rPr>
      </w:pPr>
      <w:r w:rsidRPr="006C4059">
        <w:rPr>
          <w:sz w:val="16"/>
          <w:szCs w:val="16"/>
        </w:rPr>
        <w:t xml:space="preserve">                        &lt;ToggleButton Style="{StaticResource FormatToggleButton}"</w:t>
      </w:r>
    </w:p>
    <w:p w14:paraId="5414940B" w14:textId="77777777" w:rsidR="006C4059" w:rsidRPr="006C4059" w:rsidRDefault="006C4059" w:rsidP="006C4059">
      <w:pPr>
        <w:pStyle w:val="Code"/>
        <w:rPr>
          <w:sz w:val="16"/>
          <w:szCs w:val="16"/>
        </w:rPr>
      </w:pPr>
      <w:r w:rsidRPr="006C4059">
        <w:rPr>
          <w:sz w:val="16"/>
          <w:szCs w:val="16"/>
        </w:rPr>
        <w:t xml:space="preserve">                                      IsChecked="{Binding NoteIsUnderline}"</w:t>
      </w:r>
    </w:p>
    <w:p w14:paraId="348059F1" w14:textId="77777777" w:rsidR="006C4059" w:rsidRPr="006C4059" w:rsidRDefault="006C4059" w:rsidP="006C4059">
      <w:pPr>
        <w:pStyle w:val="Code"/>
        <w:rPr>
          <w:sz w:val="16"/>
          <w:szCs w:val="16"/>
        </w:rPr>
      </w:pPr>
      <w:r w:rsidRPr="006C4059">
        <w:rPr>
          <w:sz w:val="16"/>
          <w:szCs w:val="16"/>
        </w:rPr>
        <w:t xml:space="preserve">                                      ToolTip="{DynamicResource Underline}" Margin="2</w:t>
      </w:r>
      <w:proofErr w:type="gramStart"/>
      <w:r w:rsidRPr="006C4059">
        <w:rPr>
          <w:sz w:val="16"/>
          <w:szCs w:val="16"/>
        </w:rPr>
        <w:t>,0</w:t>
      </w:r>
      <w:proofErr w:type="gramEnd"/>
      <w:r w:rsidRPr="006C4059">
        <w:rPr>
          <w:sz w:val="16"/>
          <w:szCs w:val="16"/>
        </w:rPr>
        <w:t>"&gt;</w:t>
      </w:r>
    </w:p>
    <w:p w14:paraId="3B073443" w14:textId="77777777" w:rsidR="006C4059" w:rsidRPr="006C4059" w:rsidRDefault="006C4059" w:rsidP="006C4059">
      <w:pPr>
        <w:pStyle w:val="Code"/>
        <w:rPr>
          <w:sz w:val="16"/>
          <w:szCs w:val="16"/>
        </w:rPr>
      </w:pPr>
      <w:r w:rsidRPr="006C4059">
        <w:rPr>
          <w:sz w:val="16"/>
          <w:szCs w:val="16"/>
        </w:rPr>
        <w:t xml:space="preserve">                            &lt;TextBlock Text="U" FontSize="14" TextDecorations="Underline" Foreground="{StaticResource TextPrimaryBrush}"/&gt;</w:t>
      </w:r>
    </w:p>
    <w:p w14:paraId="1E6CD3A5" w14:textId="77777777" w:rsidR="006C4059" w:rsidRPr="006C4059" w:rsidRDefault="006C4059" w:rsidP="006C4059">
      <w:pPr>
        <w:pStyle w:val="Code"/>
        <w:rPr>
          <w:sz w:val="16"/>
          <w:szCs w:val="16"/>
        </w:rPr>
      </w:pPr>
      <w:r w:rsidRPr="006C4059">
        <w:rPr>
          <w:sz w:val="16"/>
          <w:szCs w:val="16"/>
        </w:rPr>
        <w:t xml:space="preserve">                        &lt;/ToggleButton&gt;</w:t>
      </w:r>
    </w:p>
    <w:p w14:paraId="50002A98" w14:textId="77777777" w:rsidR="006C4059" w:rsidRPr="006C4059" w:rsidRDefault="006C4059" w:rsidP="006C4059">
      <w:pPr>
        <w:pStyle w:val="Code"/>
        <w:rPr>
          <w:sz w:val="16"/>
          <w:szCs w:val="16"/>
        </w:rPr>
      </w:pPr>
    </w:p>
    <w:p w14:paraId="316EF844" w14:textId="77777777" w:rsidR="006C4059" w:rsidRPr="006C4059" w:rsidRDefault="006C4059" w:rsidP="006C4059">
      <w:pPr>
        <w:pStyle w:val="Code"/>
        <w:rPr>
          <w:sz w:val="16"/>
          <w:szCs w:val="16"/>
        </w:rPr>
      </w:pPr>
      <w:r w:rsidRPr="006C4059">
        <w:rPr>
          <w:sz w:val="16"/>
          <w:szCs w:val="16"/>
        </w:rPr>
        <w:t xml:space="preserve">                        &lt;Separator Width="1" Height="24" Background="{StaticResource BorderBrush}" Margin="8</w:t>
      </w:r>
      <w:proofErr w:type="gramStart"/>
      <w:r w:rsidRPr="006C4059">
        <w:rPr>
          <w:sz w:val="16"/>
          <w:szCs w:val="16"/>
        </w:rPr>
        <w:t>,0</w:t>
      </w:r>
      <w:proofErr w:type="gramEnd"/>
      <w:r w:rsidRPr="006C4059">
        <w:rPr>
          <w:sz w:val="16"/>
          <w:szCs w:val="16"/>
        </w:rPr>
        <w:t>"/&gt;</w:t>
      </w:r>
    </w:p>
    <w:p w14:paraId="09370387" w14:textId="77777777" w:rsidR="006C4059" w:rsidRPr="006C4059" w:rsidRDefault="006C4059" w:rsidP="006C4059">
      <w:pPr>
        <w:pStyle w:val="Code"/>
        <w:rPr>
          <w:sz w:val="16"/>
          <w:szCs w:val="16"/>
        </w:rPr>
      </w:pPr>
    </w:p>
    <w:p w14:paraId="1E8EF5B6" w14:textId="77777777" w:rsidR="006C4059" w:rsidRPr="006C4059" w:rsidRDefault="006C4059" w:rsidP="006C4059">
      <w:pPr>
        <w:pStyle w:val="Code"/>
        <w:rPr>
          <w:sz w:val="16"/>
          <w:szCs w:val="16"/>
        </w:rPr>
      </w:pPr>
      <w:r w:rsidRPr="006C4059">
        <w:rPr>
          <w:sz w:val="16"/>
          <w:szCs w:val="16"/>
        </w:rPr>
        <w:t xml:space="preserve">                        &lt;TextBlock Text="{DynamicResource TextColor}" FontSize="11"</w:t>
      </w:r>
    </w:p>
    <w:p w14:paraId="6D750C46" w14:textId="77777777" w:rsidR="006C4059" w:rsidRPr="006C4059" w:rsidRDefault="006C4059" w:rsidP="006C4059">
      <w:pPr>
        <w:pStyle w:val="Code"/>
        <w:rPr>
          <w:sz w:val="16"/>
          <w:szCs w:val="16"/>
        </w:rPr>
      </w:pPr>
      <w:r w:rsidRPr="006C4059">
        <w:rPr>
          <w:sz w:val="16"/>
          <w:szCs w:val="16"/>
        </w:rPr>
        <w:t xml:space="preserve">                                   Foreground="{StaticResource TextSecondaryBrush}"</w:t>
      </w:r>
    </w:p>
    <w:p w14:paraId="3E64CC5F" w14:textId="77777777" w:rsidR="006C4059" w:rsidRPr="006C4059" w:rsidRDefault="006C4059" w:rsidP="006C4059">
      <w:pPr>
        <w:pStyle w:val="Code"/>
        <w:rPr>
          <w:sz w:val="16"/>
          <w:szCs w:val="16"/>
        </w:rPr>
      </w:pPr>
      <w:r w:rsidRPr="006C4059">
        <w:rPr>
          <w:sz w:val="16"/>
          <w:szCs w:val="16"/>
        </w:rPr>
        <w:t xml:space="preserve">                                   VerticalAlignment="Center" Margin="0,0,6,0"/&gt;</w:t>
      </w:r>
    </w:p>
    <w:p w14:paraId="3C012491" w14:textId="77777777" w:rsidR="006C4059" w:rsidRPr="006C4059" w:rsidRDefault="006C4059" w:rsidP="006C4059">
      <w:pPr>
        <w:pStyle w:val="Code"/>
        <w:rPr>
          <w:sz w:val="16"/>
          <w:szCs w:val="16"/>
        </w:rPr>
      </w:pPr>
    </w:p>
    <w:p w14:paraId="12E4902B" w14:textId="77777777" w:rsidR="006C4059" w:rsidRPr="006C4059" w:rsidRDefault="006C4059" w:rsidP="006C4059">
      <w:pPr>
        <w:pStyle w:val="Code"/>
        <w:rPr>
          <w:sz w:val="16"/>
          <w:szCs w:val="16"/>
        </w:rPr>
      </w:pPr>
      <w:r w:rsidRPr="006C4059">
        <w:rPr>
          <w:sz w:val="16"/>
          <w:szCs w:val="16"/>
        </w:rPr>
        <w:t xml:space="preserve">                        &lt;ItemsControl ItemsSource="{Binding TextColors}"&gt;</w:t>
      </w:r>
    </w:p>
    <w:p w14:paraId="657B6BA7" w14:textId="77777777" w:rsidR="006C4059" w:rsidRPr="006C4059" w:rsidRDefault="006C4059" w:rsidP="006C4059">
      <w:pPr>
        <w:pStyle w:val="Code"/>
        <w:rPr>
          <w:sz w:val="16"/>
          <w:szCs w:val="16"/>
        </w:rPr>
      </w:pPr>
      <w:r w:rsidRPr="006C4059">
        <w:rPr>
          <w:sz w:val="16"/>
          <w:szCs w:val="16"/>
        </w:rPr>
        <w:t xml:space="preserve">                            &lt;ItemsControl.ItemsPanel&gt;</w:t>
      </w:r>
    </w:p>
    <w:p w14:paraId="4ADDE20C" w14:textId="77777777" w:rsidR="006C4059" w:rsidRPr="006C4059" w:rsidRDefault="006C4059" w:rsidP="006C4059">
      <w:pPr>
        <w:pStyle w:val="Code"/>
        <w:rPr>
          <w:sz w:val="16"/>
          <w:szCs w:val="16"/>
        </w:rPr>
      </w:pPr>
      <w:r w:rsidRPr="006C4059">
        <w:rPr>
          <w:sz w:val="16"/>
          <w:szCs w:val="16"/>
        </w:rPr>
        <w:t xml:space="preserve">                                &lt;ItemsPanelTemplate&gt;</w:t>
      </w:r>
    </w:p>
    <w:p w14:paraId="3D35D448" w14:textId="77777777" w:rsidR="006C4059" w:rsidRPr="006C4059" w:rsidRDefault="006C4059" w:rsidP="006C4059">
      <w:pPr>
        <w:pStyle w:val="Code"/>
        <w:rPr>
          <w:sz w:val="16"/>
          <w:szCs w:val="16"/>
        </w:rPr>
      </w:pPr>
      <w:r w:rsidRPr="006C4059">
        <w:rPr>
          <w:sz w:val="16"/>
          <w:szCs w:val="16"/>
        </w:rPr>
        <w:t xml:space="preserve">                                    &lt;StackPanel Orientation="Horizontal"/&gt;</w:t>
      </w:r>
    </w:p>
    <w:p w14:paraId="551D938A" w14:textId="77777777" w:rsidR="006C4059" w:rsidRPr="006C4059" w:rsidRDefault="006C4059" w:rsidP="006C4059">
      <w:pPr>
        <w:pStyle w:val="Code"/>
        <w:rPr>
          <w:sz w:val="16"/>
          <w:szCs w:val="16"/>
        </w:rPr>
      </w:pPr>
      <w:r w:rsidRPr="006C4059">
        <w:rPr>
          <w:sz w:val="16"/>
          <w:szCs w:val="16"/>
        </w:rPr>
        <w:t xml:space="preserve">                                &lt;/ItemsPanelTemplate&gt;</w:t>
      </w:r>
    </w:p>
    <w:p w14:paraId="6AB1F69D" w14:textId="77777777" w:rsidR="006C4059" w:rsidRPr="006C4059" w:rsidRDefault="006C4059" w:rsidP="006C4059">
      <w:pPr>
        <w:pStyle w:val="Code"/>
        <w:rPr>
          <w:sz w:val="16"/>
          <w:szCs w:val="16"/>
        </w:rPr>
      </w:pPr>
      <w:r w:rsidRPr="006C4059">
        <w:rPr>
          <w:sz w:val="16"/>
          <w:szCs w:val="16"/>
        </w:rPr>
        <w:t xml:space="preserve">                            &lt;/ItemsControl.ItemsPanel&gt;</w:t>
      </w:r>
    </w:p>
    <w:p w14:paraId="484ECAF0" w14:textId="77777777" w:rsidR="006C4059" w:rsidRPr="006C4059" w:rsidRDefault="006C4059" w:rsidP="006C4059">
      <w:pPr>
        <w:pStyle w:val="Code"/>
        <w:rPr>
          <w:sz w:val="16"/>
          <w:szCs w:val="16"/>
        </w:rPr>
      </w:pPr>
      <w:r w:rsidRPr="006C4059">
        <w:rPr>
          <w:sz w:val="16"/>
          <w:szCs w:val="16"/>
        </w:rPr>
        <w:t xml:space="preserve">                            &lt;ItemsControl.ItemTemplate&gt;</w:t>
      </w:r>
    </w:p>
    <w:p w14:paraId="11CC343B" w14:textId="77777777" w:rsidR="006C4059" w:rsidRPr="006C4059" w:rsidRDefault="006C4059" w:rsidP="006C4059">
      <w:pPr>
        <w:pStyle w:val="Code"/>
        <w:rPr>
          <w:sz w:val="16"/>
          <w:szCs w:val="16"/>
        </w:rPr>
      </w:pPr>
      <w:r w:rsidRPr="006C4059">
        <w:rPr>
          <w:sz w:val="16"/>
          <w:szCs w:val="16"/>
        </w:rPr>
        <w:t xml:space="preserve">                                &lt;DataTemplate&gt;</w:t>
      </w:r>
    </w:p>
    <w:p w14:paraId="61FC6325" w14:textId="77777777" w:rsidR="006C4059" w:rsidRPr="006C4059" w:rsidRDefault="006C4059" w:rsidP="006C4059">
      <w:pPr>
        <w:pStyle w:val="Code"/>
        <w:rPr>
          <w:sz w:val="16"/>
          <w:szCs w:val="16"/>
        </w:rPr>
      </w:pPr>
      <w:r w:rsidRPr="006C4059">
        <w:rPr>
          <w:sz w:val="16"/>
          <w:szCs w:val="16"/>
        </w:rPr>
        <w:t xml:space="preserve">                                    &lt;Button Width="22" Height="22" Cursor="Hand" Margin="2,0"</w:t>
      </w:r>
    </w:p>
    <w:p w14:paraId="2A74669F" w14:textId="77777777" w:rsidR="006C4059" w:rsidRPr="006C4059" w:rsidRDefault="006C4059" w:rsidP="006C4059">
      <w:pPr>
        <w:pStyle w:val="Code"/>
        <w:rPr>
          <w:sz w:val="16"/>
          <w:szCs w:val="16"/>
        </w:rPr>
      </w:pPr>
      <w:r w:rsidRPr="006C4059">
        <w:rPr>
          <w:sz w:val="16"/>
          <w:szCs w:val="16"/>
        </w:rPr>
        <w:t xml:space="preserve">                                            Command="{Binding DataContext.SetColorCommand, RelativeSource</w:t>
      </w:r>
      <w:proofErr w:type="gramStart"/>
      <w:r w:rsidRPr="006C4059">
        <w:rPr>
          <w:sz w:val="16"/>
          <w:szCs w:val="16"/>
        </w:rPr>
        <w:t>={</w:t>
      </w:r>
      <w:proofErr w:type="gramEnd"/>
      <w:r w:rsidRPr="006C4059">
        <w:rPr>
          <w:sz w:val="16"/>
          <w:szCs w:val="16"/>
        </w:rPr>
        <w:t>RelativeSource AncestorType=Window}}"</w:t>
      </w:r>
    </w:p>
    <w:p w14:paraId="4E91B5FB" w14:textId="77777777" w:rsidR="006C4059" w:rsidRPr="006C4059" w:rsidRDefault="006C4059" w:rsidP="006C4059">
      <w:pPr>
        <w:pStyle w:val="Code"/>
        <w:rPr>
          <w:sz w:val="16"/>
          <w:szCs w:val="16"/>
        </w:rPr>
      </w:pPr>
      <w:r w:rsidRPr="006C4059">
        <w:rPr>
          <w:sz w:val="16"/>
          <w:szCs w:val="16"/>
        </w:rPr>
        <w:t xml:space="preserve">                                            CommandParameter="{Binding Hex}"</w:t>
      </w:r>
    </w:p>
    <w:p w14:paraId="46FF3E51" w14:textId="77777777" w:rsidR="006C4059" w:rsidRPr="006C4059" w:rsidRDefault="006C4059" w:rsidP="006C4059">
      <w:pPr>
        <w:pStyle w:val="Code"/>
        <w:rPr>
          <w:sz w:val="16"/>
          <w:szCs w:val="16"/>
        </w:rPr>
      </w:pPr>
      <w:r w:rsidRPr="006C4059">
        <w:rPr>
          <w:sz w:val="16"/>
          <w:szCs w:val="16"/>
        </w:rPr>
        <w:t xml:space="preserve">                                            ToolTip="{Binding Name}"</w:t>
      </w:r>
    </w:p>
    <w:p w14:paraId="490684FD" w14:textId="77777777" w:rsidR="006C4059" w:rsidRPr="006C4059" w:rsidRDefault="006C4059" w:rsidP="006C4059">
      <w:pPr>
        <w:pStyle w:val="Code"/>
        <w:rPr>
          <w:sz w:val="16"/>
          <w:szCs w:val="16"/>
        </w:rPr>
      </w:pPr>
      <w:r w:rsidRPr="006C4059">
        <w:rPr>
          <w:sz w:val="16"/>
          <w:szCs w:val="16"/>
        </w:rPr>
        <w:t xml:space="preserve">                                            BorderThickness="0" Padding="0"&gt;</w:t>
      </w:r>
    </w:p>
    <w:p w14:paraId="1A28B667" w14:textId="77777777" w:rsidR="006C4059" w:rsidRPr="006C4059" w:rsidRDefault="006C4059" w:rsidP="006C4059">
      <w:pPr>
        <w:pStyle w:val="Code"/>
        <w:rPr>
          <w:sz w:val="16"/>
          <w:szCs w:val="16"/>
        </w:rPr>
      </w:pPr>
      <w:r w:rsidRPr="006C4059">
        <w:rPr>
          <w:sz w:val="16"/>
          <w:szCs w:val="16"/>
        </w:rPr>
        <w:t xml:space="preserve">                                        &lt;Button.Template&gt;</w:t>
      </w:r>
    </w:p>
    <w:p w14:paraId="26EA54C0" w14:textId="77777777" w:rsidR="006C4059" w:rsidRPr="006C4059" w:rsidRDefault="006C4059" w:rsidP="006C4059">
      <w:pPr>
        <w:pStyle w:val="Code"/>
        <w:rPr>
          <w:sz w:val="16"/>
          <w:szCs w:val="16"/>
        </w:rPr>
      </w:pPr>
      <w:r w:rsidRPr="006C4059">
        <w:rPr>
          <w:sz w:val="16"/>
          <w:szCs w:val="16"/>
        </w:rPr>
        <w:t xml:space="preserve">                                            &lt;ControlTemplate TargetType="Button"&gt;</w:t>
      </w:r>
    </w:p>
    <w:p w14:paraId="06C22099" w14:textId="77777777" w:rsidR="006C4059" w:rsidRPr="006C4059" w:rsidRDefault="006C4059" w:rsidP="006C4059">
      <w:pPr>
        <w:pStyle w:val="Code"/>
        <w:rPr>
          <w:sz w:val="16"/>
          <w:szCs w:val="16"/>
        </w:rPr>
      </w:pPr>
      <w:r w:rsidRPr="006C4059">
        <w:rPr>
          <w:sz w:val="16"/>
          <w:szCs w:val="16"/>
        </w:rPr>
        <w:t xml:space="preserve">                                                &lt;Border Background="{Binding Brush}" CornerRadius="11" Width="18" Height="18"&gt;</w:t>
      </w:r>
    </w:p>
    <w:p w14:paraId="60692EB3" w14:textId="77777777" w:rsidR="006C4059" w:rsidRPr="006C4059" w:rsidRDefault="006C4059" w:rsidP="006C4059">
      <w:pPr>
        <w:pStyle w:val="Code"/>
        <w:rPr>
          <w:sz w:val="16"/>
          <w:szCs w:val="16"/>
        </w:rPr>
      </w:pPr>
      <w:r w:rsidRPr="006C4059">
        <w:rPr>
          <w:sz w:val="16"/>
          <w:szCs w:val="16"/>
        </w:rPr>
        <w:t xml:space="preserve">                                                    &lt;Border.Style&gt;</w:t>
      </w:r>
    </w:p>
    <w:p w14:paraId="3E316DCE" w14:textId="77777777" w:rsidR="006C4059" w:rsidRPr="006C4059" w:rsidRDefault="006C4059" w:rsidP="006C4059">
      <w:pPr>
        <w:pStyle w:val="Code"/>
        <w:rPr>
          <w:sz w:val="16"/>
          <w:szCs w:val="16"/>
        </w:rPr>
      </w:pPr>
      <w:r w:rsidRPr="006C4059">
        <w:rPr>
          <w:sz w:val="16"/>
          <w:szCs w:val="16"/>
        </w:rPr>
        <w:t xml:space="preserve">                                                        &lt;Style TargetType="Border"&gt;</w:t>
      </w:r>
    </w:p>
    <w:p w14:paraId="094E5D71" w14:textId="77777777" w:rsidR="006C4059" w:rsidRPr="006C4059" w:rsidRDefault="006C4059" w:rsidP="006C4059">
      <w:pPr>
        <w:pStyle w:val="Code"/>
        <w:rPr>
          <w:sz w:val="16"/>
          <w:szCs w:val="16"/>
        </w:rPr>
      </w:pPr>
      <w:r w:rsidRPr="006C4059">
        <w:rPr>
          <w:sz w:val="16"/>
          <w:szCs w:val="16"/>
        </w:rPr>
        <w:t xml:space="preserve">                                                            &lt;Style.Triggers&gt;</w:t>
      </w:r>
    </w:p>
    <w:p w14:paraId="1E637738" w14:textId="77777777" w:rsidR="006C4059" w:rsidRPr="006C4059" w:rsidRDefault="006C4059" w:rsidP="006C4059">
      <w:pPr>
        <w:pStyle w:val="Code"/>
        <w:rPr>
          <w:sz w:val="16"/>
          <w:szCs w:val="16"/>
        </w:rPr>
      </w:pPr>
      <w:r w:rsidRPr="006C4059">
        <w:rPr>
          <w:sz w:val="16"/>
          <w:szCs w:val="16"/>
        </w:rPr>
        <w:t xml:space="preserve">                                                                &lt;Trigger Property="IsMouseOver" Value="True"&gt;</w:t>
      </w:r>
    </w:p>
    <w:p w14:paraId="68E1578A" w14:textId="77777777" w:rsidR="006C4059" w:rsidRPr="006C4059" w:rsidRDefault="006C4059" w:rsidP="006C4059">
      <w:pPr>
        <w:pStyle w:val="Code"/>
        <w:rPr>
          <w:sz w:val="16"/>
          <w:szCs w:val="16"/>
        </w:rPr>
      </w:pPr>
      <w:r w:rsidRPr="006C4059">
        <w:rPr>
          <w:sz w:val="16"/>
          <w:szCs w:val="16"/>
        </w:rPr>
        <w:t xml:space="preserve">                                                                    &lt;Setter Property="BorderBrush" Value="White"/&gt;</w:t>
      </w:r>
    </w:p>
    <w:p w14:paraId="27E82BD1" w14:textId="77777777" w:rsidR="006C4059" w:rsidRPr="006C4059" w:rsidRDefault="006C4059" w:rsidP="006C4059">
      <w:pPr>
        <w:pStyle w:val="Code"/>
        <w:rPr>
          <w:sz w:val="16"/>
          <w:szCs w:val="16"/>
        </w:rPr>
      </w:pPr>
      <w:r w:rsidRPr="006C4059">
        <w:rPr>
          <w:sz w:val="16"/>
          <w:szCs w:val="16"/>
        </w:rPr>
        <w:t xml:space="preserve">                                                                    &lt;Setter Property="BorderThickness" Value="2"/&gt;</w:t>
      </w:r>
    </w:p>
    <w:p w14:paraId="10E5ACDF" w14:textId="77777777" w:rsidR="006C4059" w:rsidRPr="006C4059" w:rsidRDefault="006C4059" w:rsidP="006C4059">
      <w:pPr>
        <w:pStyle w:val="Code"/>
        <w:rPr>
          <w:sz w:val="16"/>
          <w:szCs w:val="16"/>
        </w:rPr>
      </w:pPr>
      <w:r w:rsidRPr="006C4059">
        <w:rPr>
          <w:sz w:val="16"/>
          <w:szCs w:val="16"/>
        </w:rPr>
        <w:t xml:space="preserve">                                                                &lt;/Trigger&gt;</w:t>
      </w:r>
    </w:p>
    <w:p w14:paraId="5625A67A" w14:textId="77777777" w:rsidR="006C4059" w:rsidRPr="006C4059" w:rsidRDefault="006C4059" w:rsidP="006C4059">
      <w:pPr>
        <w:pStyle w:val="Code"/>
        <w:rPr>
          <w:sz w:val="16"/>
          <w:szCs w:val="16"/>
        </w:rPr>
      </w:pPr>
      <w:r w:rsidRPr="006C4059">
        <w:rPr>
          <w:sz w:val="16"/>
          <w:szCs w:val="16"/>
        </w:rPr>
        <w:t xml:space="preserve">                                                            &lt;/Style.Triggers&gt;</w:t>
      </w:r>
    </w:p>
    <w:p w14:paraId="7D706A63" w14:textId="77777777" w:rsidR="006C4059" w:rsidRPr="006C4059" w:rsidRDefault="006C4059" w:rsidP="006C4059">
      <w:pPr>
        <w:pStyle w:val="Code"/>
        <w:rPr>
          <w:sz w:val="16"/>
          <w:szCs w:val="16"/>
        </w:rPr>
      </w:pPr>
      <w:r w:rsidRPr="006C4059">
        <w:rPr>
          <w:sz w:val="16"/>
          <w:szCs w:val="16"/>
        </w:rPr>
        <w:t xml:space="preserve">                                                        &lt;/Style&gt;</w:t>
      </w:r>
    </w:p>
    <w:p w14:paraId="5CAE5086" w14:textId="77777777" w:rsidR="006C4059" w:rsidRPr="006C4059" w:rsidRDefault="006C4059" w:rsidP="006C4059">
      <w:pPr>
        <w:pStyle w:val="Code"/>
        <w:rPr>
          <w:sz w:val="16"/>
          <w:szCs w:val="16"/>
        </w:rPr>
      </w:pPr>
      <w:r w:rsidRPr="006C4059">
        <w:rPr>
          <w:sz w:val="16"/>
          <w:szCs w:val="16"/>
        </w:rPr>
        <w:t xml:space="preserve">                                                    &lt;/Border.Style&gt;</w:t>
      </w:r>
    </w:p>
    <w:p w14:paraId="26540890" w14:textId="77777777" w:rsidR="006C4059" w:rsidRPr="006C4059" w:rsidRDefault="006C4059" w:rsidP="006C4059">
      <w:pPr>
        <w:pStyle w:val="Code"/>
        <w:rPr>
          <w:sz w:val="16"/>
          <w:szCs w:val="16"/>
        </w:rPr>
      </w:pPr>
      <w:r w:rsidRPr="006C4059">
        <w:rPr>
          <w:sz w:val="16"/>
          <w:szCs w:val="16"/>
        </w:rPr>
        <w:t xml:space="preserve">                                                &lt;/Border&gt;</w:t>
      </w:r>
    </w:p>
    <w:p w14:paraId="00D934AA" w14:textId="77777777" w:rsidR="006C4059" w:rsidRPr="006C4059" w:rsidRDefault="006C4059" w:rsidP="006C4059">
      <w:pPr>
        <w:pStyle w:val="Code"/>
        <w:rPr>
          <w:sz w:val="16"/>
          <w:szCs w:val="16"/>
        </w:rPr>
      </w:pPr>
      <w:r w:rsidRPr="006C4059">
        <w:rPr>
          <w:sz w:val="16"/>
          <w:szCs w:val="16"/>
        </w:rPr>
        <w:t xml:space="preserve">                                            &lt;/ControlTemplate&gt;</w:t>
      </w:r>
    </w:p>
    <w:p w14:paraId="27C601A6" w14:textId="77777777" w:rsidR="006C4059" w:rsidRPr="006C4059" w:rsidRDefault="006C4059" w:rsidP="006C4059">
      <w:pPr>
        <w:pStyle w:val="Code"/>
        <w:rPr>
          <w:sz w:val="16"/>
          <w:szCs w:val="16"/>
        </w:rPr>
      </w:pPr>
      <w:r w:rsidRPr="006C4059">
        <w:rPr>
          <w:sz w:val="16"/>
          <w:szCs w:val="16"/>
        </w:rPr>
        <w:t xml:space="preserve">                                        &lt;/Button.Template&gt;</w:t>
      </w:r>
    </w:p>
    <w:p w14:paraId="723A175E" w14:textId="77777777" w:rsidR="006C4059" w:rsidRPr="006C4059" w:rsidRDefault="006C4059" w:rsidP="006C4059">
      <w:pPr>
        <w:pStyle w:val="Code"/>
        <w:rPr>
          <w:sz w:val="16"/>
          <w:szCs w:val="16"/>
        </w:rPr>
      </w:pPr>
      <w:r w:rsidRPr="006C4059">
        <w:rPr>
          <w:sz w:val="16"/>
          <w:szCs w:val="16"/>
        </w:rPr>
        <w:t xml:space="preserve">                                    &lt;/Button&gt;</w:t>
      </w:r>
    </w:p>
    <w:p w14:paraId="399F633A" w14:textId="77777777" w:rsidR="006C4059" w:rsidRPr="006C4059" w:rsidRDefault="006C4059" w:rsidP="006C4059">
      <w:pPr>
        <w:pStyle w:val="Code"/>
        <w:rPr>
          <w:sz w:val="16"/>
          <w:szCs w:val="16"/>
        </w:rPr>
      </w:pPr>
      <w:r w:rsidRPr="006C4059">
        <w:rPr>
          <w:sz w:val="16"/>
          <w:szCs w:val="16"/>
        </w:rPr>
        <w:t xml:space="preserve">                                &lt;/DataTemplate&gt;</w:t>
      </w:r>
    </w:p>
    <w:p w14:paraId="32AE83DC" w14:textId="77777777" w:rsidR="006C4059" w:rsidRPr="006C4059" w:rsidRDefault="006C4059" w:rsidP="006C4059">
      <w:pPr>
        <w:pStyle w:val="Code"/>
        <w:rPr>
          <w:sz w:val="16"/>
          <w:szCs w:val="16"/>
        </w:rPr>
      </w:pPr>
      <w:r w:rsidRPr="006C4059">
        <w:rPr>
          <w:sz w:val="16"/>
          <w:szCs w:val="16"/>
        </w:rPr>
        <w:t xml:space="preserve">                            &lt;/ItemsControl.ItemTemplate&gt;</w:t>
      </w:r>
    </w:p>
    <w:p w14:paraId="6C0555F4" w14:textId="77777777" w:rsidR="006C4059" w:rsidRPr="006C4059" w:rsidRDefault="006C4059" w:rsidP="006C4059">
      <w:pPr>
        <w:pStyle w:val="Code"/>
        <w:rPr>
          <w:sz w:val="16"/>
          <w:szCs w:val="16"/>
        </w:rPr>
      </w:pPr>
      <w:r w:rsidRPr="006C4059">
        <w:rPr>
          <w:sz w:val="16"/>
          <w:szCs w:val="16"/>
        </w:rPr>
        <w:t xml:space="preserve">                        &lt;/ItemsControl&gt;</w:t>
      </w:r>
    </w:p>
    <w:p w14:paraId="23BF52F9" w14:textId="77777777" w:rsidR="006C4059" w:rsidRPr="006C4059" w:rsidRDefault="006C4059" w:rsidP="006C4059">
      <w:pPr>
        <w:pStyle w:val="Code"/>
        <w:rPr>
          <w:sz w:val="16"/>
          <w:szCs w:val="16"/>
        </w:rPr>
      </w:pPr>
      <w:r w:rsidRPr="006C4059">
        <w:rPr>
          <w:sz w:val="16"/>
          <w:szCs w:val="16"/>
        </w:rPr>
        <w:t xml:space="preserve">                    &lt;/WrapPanel&gt;</w:t>
      </w:r>
    </w:p>
    <w:p w14:paraId="7DDEF27F" w14:textId="77777777" w:rsidR="006C4059" w:rsidRPr="006C4059" w:rsidRDefault="006C4059" w:rsidP="006C4059">
      <w:pPr>
        <w:pStyle w:val="Code"/>
        <w:rPr>
          <w:sz w:val="16"/>
          <w:szCs w:val="16"/>
        </w:rPr>
      </w:pPr>
      <w:r w:rsidRPr="006C4059">
        <w:rPr>
          <w:sz w:val="16"/>
          <w:szCs w:val="16"/>
        </w:rPr>
        <w:t xml:space="preserve">                &lt;/Border&gt;</w:t>
      </w:r>
    </w:p>
    <w:p w14:paraId="6D09DC62" w14:textId="77777777" w:rsidR="006C4059" w:rsidRPr="006C4059" w:rsidRDefault="006C4059" w:rsidP="006C4059">
      <w:pPr>
        <w:pStyle w:val="Code"/>
        <w:rPr>
          <w:sz w:val="16"/>
          <w:szCs w:val="16"/>
        </w:rPr>
      </w:pPr>
    </w:p>
    <w:p w14:paraId="2E588B52"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TITLE --&gt;</w:t>
      </w:r>
    </w:p>
    <w:p w14:paraId="15E59C0A" w14:textId="77777777" w:rsidR="006C4059" w:rsidRPr="006C4059" w:rsidRDefault="006C4059" w:rsidP="006C4059">
      <w:pPr>
        <w:pStyle w:val="Code"/>
        <w:rPr>
          <w:sz w:val="16"/>
          <w:szCs w:val="16"/>
        </w:rPr>
      </w:pPr>
      <w:r w:rsidRPr="006C4059">
        <w:rPr>
          <w:sz w:val="16"/>
          <w:szCs w:val="16"/>
        </w:rPr>
        <w:lastRenderedPageBreak/>
        <w:t xml:space="preserve">                &lt;Border Grid.Row="1" Background="White" Padding="24,16,24,8"&gt;</w:t>
      </w:r>
    </w:p>
    <w:p w14:paraId="249FD78B" w14:textId="77777777" w:rsidR="006C4059" w:rsidRPr="006C4059" w:rsidRDefault="006C4059" w:rsidP="006C4059">
      <w:pPr>
        <w:pStyle w:val="Code"/>
        <w:rPr>
          <w:sz w:val="16"/>
          <w:szCs w:val="16"/>
        </w:rPr>
      </w:pPr>
      <w:r w:rsidRPr="006C4059">
        <w:rPr>
          <w:sz w:val="16"/>
          <w:szCs w:val="16"/>
        </w:rPr>
        <w:t xml:space="preserve">                    &lt;TextBox Style="{StaticResource PlaceholderTextBox}"</w:t>
      </w:r>
    </w:p>
    <w:p w14:paraId="231CB3E8" w14:textId="77777777" w:rsidR="006C4059" w:rsidRPr="006C4059" w:rsidRDefault="006C4059" w:rsidP="006C4059">
      <w:pPr>
        <w:pStyle w:val="Code"/>
        <w:rPr>
          <w:sz w:val="16"/>
          <w:szCs w:val="16"/>
        </w:rPr>
      </w:pPr>
      <w:r w:rsidRPr="006C4059">
        <w:rPr>
          <w:sz w:val="16"/>
          <w:szCs w:val="16"/>
        </w:rPr>
        <w:t xml:space="preserve">                             Tag="{DynamicResource NoteTitlePlaceholder}"</w:t>
      </w:r>
    </w:p>
    <w:p w14:paraId="1F2E9EE7" w14:textId="77777777" w:rsidR="006C4059" w:rsidRPr="006C4059" w:rsidRDefault="006C4059" w:rsidP="006C4059">
      <w:pPr>
        <w:pStyle w:val="Code"/>
        <w:rPr>
          <w:sz w:val="16"/>
          <w:szCs w:val="16"/>
        </w:rPr>
      </w:pPr>
      <w:r w:rsidRPr="006C4059">
        <w:rPr>
          <w:sz w:val="16"/>
          <w:szCs w:val="16"/>
        </w:rPr>
        <w:t xml:space="preserve">                             Text="{Binding NoteTitle, UpdateSourceTrigger=PropertyChanged}"</w:t>
      </w:r>
    </w:p>
    <w:p w14:paraId="5A92D2AB" w14:textId="77777777" w:rsidR="006C4059" w:rsidRPr="006C4059" w:rsidRDefault="006C4059" w:rsidP="006C4059">
      <w:pPr>
        <w:pStyle w:val="Code"/>
        <w:rPr>
          <w:sz w:val="16"/>
          <w:szCs w:val="16"/>
        </w:rPr>
      </w:pPr>
      <w:r w:rsidRPr="006C4059">
        <w:rPr>
          <w:sz w:val="16"/>
          <w:szCs w:val="16"/>
        </w:rPr>
        <w:t xml:space="preserve">                             FontSize="22" FontWeight="Bold"</w:t>
      </w:r>
    </w:p>
    <w:p w14:paraId="4DA8C04A" w14:textId="77777777" w:rsidR="006C4059" w:rsidRPr="006C4059" w:rsidRDefault="006C4059" w:rsidP="006C4059">
      <w:pPr>
        <w:pStyle w:val="Code"/>
        <w:rPr>
          <w:sz w:val="16"/>
          <w:szCs w:val="16"/>
        </w:rPr>
      </w:pPr>
      <w:r w:rsidRPr="006C4059">
        <w:rPr>
          <w:sz w:val="16"/>
          <w:szCs w:val="16"/>
        </w:rPr>
        <w:t xml:space="preserve">                             Foreground="{StaticResource TextPrimaryBrush}"</w:t>
      </w:r>
    </w:p>
    <w:p w14:paraId="5DE5AC60" w14:textId="77777777" w:rsidR="006C4059" w:rsidRPr="006C4059" w:rsidRDefault="006C4059" w:rsidP="006C4059">
      <w:pPr>
        <w:pStyle w:val="Code"/>
        <w:rPr>
          <w:sz w:val="16"/>
          <w:szCs w:val="16"/>
        </w:rPr>
      </w:pPr>
      <w:r w:rsidRPr="006C4059">
        <w:rPr>
          <w:sz w:val="16"/>
          <w:szCs w:val="16"/>
        </w:rPr>
        <w:t xml:space="preserve">                             IsEnabled="{Binding HasSelectedNote}"/&gt;</w:t>
      </w:r>
    </w:p>
    <w:p w14:paraId="4F12C261" w14:textId="77777777" w:rsidR="006C4059" w:rsidRPr="006C4059" w:rsidRDefault="006C4059" w:rsidP="006C4059">
      <w:pPr>
        <w:pStyle w:val="Code"/>
        <w:rPr>
          <w:sz w:val="16"/>
          <w:szCs w:val="16"/>
        </w:rPr>
      </w:pPr>
      <w:r w:rsidRPr="006C4059">
        <w:rPr>
          <w:sz w:val="16"/>
          <w:szCs w:val="16"/>
        </w:rPr>
        <w:t xml:space="preserve">                &lt;/Border&gt;</w:t>
      </w:r>
    </w:p>
    <w:p w14:paraId="1DB7E579" w14:textId="77777777" w:rsidR="006C4059" w:rsidRPr="006C4059" w:rsidRDefault="006C4059" w:rsidP="006C4059">
      <w:pPr>
        <w:pStyle w:val="Code"/>
        <w:rPr>
          <w:sz w:val="16"/>
          <w:szCs w:val="16"/>
        </w:rPr>
      </w:pPr>
    </w:p>
    <w:p w14:paraId="32EB0B74"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EDITOR --&gt;</w:t>
      </w:r>
    </w:p>
    <w:p w14:paraId="7E233954" w14:textId="77777777" w:rsidR="006C4059" w:rsidRPr="006C4059" w:rsidRDefault="006C4059" w:rsidP="006C4059">
      <w:pPr>
        <w:pStyle w:val="Code"/>
        <w:rPr>
          <w:sz w:val="16"/>
          <w:szCs w:val="16"/>
        </w:rPr>
      </w:pPr>
      <w:r w:rsidRPr="006C4059">
        <w:rPr>
          <w:sz w:val="16"/>
          <w:szCs w:val="16"/>
        </w:rPr>
        <w:t xml:space="preserve">                &lt;Border Grid.Row="2" Background="White" Padding="24,4,24,12"&gt;</w:t>
      </w:r>
    </w:p>
    <w:p w14:paraId="285B43B4" w14:textId="77777777" w:rsidR="006C4059" w:rsidRPr="006C4059" w:rsidRDefault="006C4059" w:rsidP="006C4059">
      <w:pPr>
        <w:pStyle w:val="Code"/>
        <w:rPr>
          <w:sz w:val="16"/>
          <w:szCs w:val="16"/>
        </w:rPr>
      </w:pPr>
      <w:r w:rsidRPr="006C4059">
        <w:rPr>
          <w:sz w:val="16"/>
          <w:szCs w:val="16"/>
        </w:rPr>
        <w:t xml:space="preserve">                    &lt;Grid&gt;</w:t>
      </w:r>
    </w:p>
    <w:p w14:paraId="5041115A" w14:textId="77777777" w:rsidR="006C4059" w:rsidRPr="006C4059" w:rsidRDefault="006C4059" w:rsidP="006C4059">
      <w:pPr>
        <w:pStyle w:val="Code"/>
        <w:rPr>
          <w:sz w:val="16"/>
          <w:szCs w:val="16"/>
        </w:rPr>
      </w:pPr>
      <w:r w:rsidRPr="006C4059">
        <w:rPr>
          <w:sz w:val="16"/>
          <w:szCs w:val="16"/>
        </w:rPr>
        <w:t xml:space="preserve">                        &lt;TextBlock Text="{DynamicResource NoNoteSelected}"</w:t>
      </w:r>
    </w:p>
    <w:p w14:paraId="6B43960A" w14:textId="77777777" w:rsidR="006C4059" w:rsidRPr="006C4059" w:rsidRDefault="006C4059" w:rsidP="006C4059">
      <w:pPr>
        <w:pStyle w:val="Code"/>
        <w:rPr>
          <w:sz w:val="16"/>
          <w:szCs w:val="16"/>
        </w:rPr>
      </w:pPr>
      <w:r w:rsidRPr="006C4059">
        <w:rPr>
          <w:sz w:val="16"/>
          <w:szCs w:val="16"/>
        </w:rPr>
        <w:t xml:space="preserve">                                   FontSize="16" Foreground="#C0C8D4"</w:t>
      </w:r>
    </w:p>
    <w:p w14:paraId="1ADFF080" w14:textId="77777777" w:rsidR="006C4059" w:rsidRPr="006C4059" w:rsidRDefault="006C4059" w:rsidP="006C4059">
      <w:pPr>
        <w:pStyle w:val="Code"/>
        <w:rPr>
          <w:sz w:val="16"/>
          <w:szCs w:val="16"/>
        </w:rPr>
      </w:pPr>
      <w:r w:rsidRPr="006C4059">
        <w:rPr>
          <w:sz w:val="16"/>
          <w:szCs w:val="16"/>
        </w:rPr>
        <w:t xml:space="preserve">                                   HorizontalAlignment="Center" VerticalAlignment="Center"&gt;</w:t>
      </w:r>
    </w:p>
    <w:p w14:paraId="1C1A2383" w14:textId="77777777" w:rsidR="006C4059" w:rsidRPr="006C4059" w:rsidRDefault="006C4059" w:rsidP="006C4059">
      <w:pPr>
        <w:pStyle w:val="Code"/>
        <w:rPr>
          <w:sz w:val="16"/>
          <w:szCs w:val="16"/>
        </w:rPr>
      </w:pPr>
      <w:r w:rsidRPr="006C4059">
        <w:rPr>
          <w:sz w:val="16"/>
          <w:szCs w:val="16"/>
        </w:rPr>
        <w:t xml:space="preserve">                            &lt;TextBlock.Style&gt;</w:t>
      </w:r>
    </w:p>
    <w:p w14:paraId="31D1173B" w14:textId="77777777" w:rsidR="006C4059" w:rsidRPr="006C4059" w:rsidRDefault="006C4059" w:rsidP="006C4059">
      <w:pPr>
        <w:pStyle w:val="Code"/>
        <w:rPr>
          <w:sz w:val="16"/>
          <w:szCs w:val="16"/>
        </w:rPr>
      </w:pPr>
      <w:r w:rsidRPr="006C4059">
        <w:rPr>
          <w:sz w:val="16"/>
          <w:szCs w:val="16"/>
        </w:rPr>
        <w:t xml:space="preserve">                                &lt;Style TargetType="TextBlock"&gt;</w:t>
      </w:r>
    </w:p>
    <w:p w14:paraId="3D750694" w14:textId="77777777" w:rsidR="006C4059" w:rsidRPr="006C4059" w:rsidRDefault="006C4059" w:rsidP="006C4059">
      <w:pPr>
        <w:pStyle w:val="Code"/>
        <w:rPr>
          <w:sz w:val="16"/>
          <w:szCs w:val="16"/>
        </w:rPr>
      </w:pPr>
      <w:r w:rsidRPr="006C4059">
        <w:rPr>
          <w:sz w:val="16"/>
          <w:szCs w:val="16"/>
        </w:rPr>
        <w:t xml:space="preserve">                                    &lt;Setter Property="Visibility" Value="Collapsed"/&gt;</w:t>
      </w:r>
    </w:p>
    <w:p w14:paraId="4D8A34EE" w14:textId="77777777" w:rsidR="006C4059" w:rsidRPr="006C4059" w:rsidRDefault="006C4059" w:rsidP="006C4059">
      <w:pPr>
        <w:pStyle w:val="Code"/>
        <w:rPr>
          <w:sz w:val="16"/>
          <w:szCs w:val="16"/>
        </w:rPr>
      </w:pPr>
      <w:r w:rsidRPr="006C4059">
        <w:rPr>
          <w:sz w:val="16"/>
          <w:szCs w:val="16"/>
        </w:rPr>
        <w:t xml:space="preserve">                                    &lt;Style.Triggers&gt;</w:t>
      </w:r>
    </w:p>
    <w:p w14:paraId="4A1D6E25" w14:textId="77777777" w:rsidR="006C4059" w:rsidRPr="006C4059" w:rsidRDefault="006C4059" w:rsidP="006C4059">
      <w:pPr>
        <w:pStyle w:val="Code"/>
        <w:rPr>
          <w:sz w:val="16"/>
          <w:szCs w:val="16"/>
        </w:rPr>
      </w:pPr>
      <w:r w:rsidRPr="006C4059">
        <w:rPr>
          <w:sz w:val="16"/>
          <w:szCs w:val="16"/>
        </w:rPr>
        <w:t xml:space="preserve">                                        &lt;DataTrigger Binding="{Binding HasSelectedNote}" Value="False"&gt;</w:t>
      </w:r>
    </w:p>
    <w:p w14:paraId="6617598E" w14:textId="77777777" w:rsidR="006C4059" w:rsidRPr="006C4059" w:rsidRDefault="006C4059" w:rsidP="006C4059">
      <w:pPr>
        <w:pStyle w:val="Code"/>
        <w:rPr>
          <w:sz w:val="16"/>
          <w:szCs w:val="16"/>
        </w:rPr>
      </w:pPr>
      <w:r w:rsidRPr="006C4059">
        <w:rPr>
          <w:sz w:val="16"/>
          <w:szCs w:val="16"/>
        </w:rPr>
        <w:t xml:space="preserve">                                            &lt;Setter Property="Visibility" Value="Visible"/&gt;</w:t>
      </w:r>
    </w:p>
    <w:p w14:paraId="28D38DCE" w14:textId="77777777" w:rsidR="006C4059" w:rsidRPr="006C4059" w:rsidRDefault="006C4059" w:rsidP="006C4059">
      <w:pPr>
        <w:pStyle w:val="Code"/>
        <w:rPr>
          <w:sz w:val="16"/>
          <w:szCs w:val="16"/>
        </w:rPr>
      </w:pPr>
      <w:r w:rsidRPr="006C4059">
        <w:rPr>
          <w:sz w:val="16"/>
          <w:szCs w:val="16"/>
        </w:rPr>
        <w:t xml:space="preserve">                                        &lt;/DataTrigger&gt;</w:t>
      </w:r>
    </w:p>
    <w:p w14:paraId="56F3DCEB" w14:textId="77777777" w:rsidR="006C4059" w:rsidRPr="006C4059" w:rsidRDefault="006C4059" w:rsidP="006C4059">
      <w:pPr>
        <w:pStyle w:val="Code"/>
        <w:rPr>
          <w:sz w:val="16"/>
          <w:szCs w:val="16"/>
        </w:rPr>
      </w:pPr>
      <w:r w:rsidRPr="006C4059">
        <w:rPr>
          <w:sz w:val="16"/>
          <w:szCs w:val="16"/>
        </w:rPr>
        <w:t xml:space="preserve">                                    &lt;/Style.Triggers&gt;</w:t>
      </w:r>
    </w:p>
    <w:p w14:paraId="646F0F57" w14:textId="77777777" w:rsidR="006C4059" w:rsidRPr="006C4059" w:rsidRDefault="006C4059" w:rsidP="006C4059">
      <w:pPr>
        <w:pStyle w:val="Code"/>
        <w:rPr>
          <w:sz w:val="16"/>
          <w:szCs w:val="16"/>
        </w:rPr>
      </w:pPr>
      <w:r w:rsidRPr="006C4059">
        <w:rPr>
          <w:sz w:val="16"/>
          <w:szCs w:val="16"/>
        </w:rPr>
        <w:t xml:space="preserve">                                &lt;/Style&gt;</w:t>
      </w:r>
    </w:p>
    <w:p w14:paraId="13AC72FF" w14:textId="77777777" w:rsidR="006C4059" w:rsidRPr="006C4059" w:rsidRDefault="006C4059" w:rsidP="006C4059">
      <w:pPr>
        <w:pStyle w:val="Code"/>
        <w:rPr>
          <w:sz w:val="16"/>
          <w:szCs w:val="16"/>
        </w:rPr>
      </w:pPr>
      <w:r w:rsidRPr="006C4059">
        <w:rPr>
          <w:sz w:val="16"/>
          <w:szCs w:val="16"/>
        </w:rPr>
        <w:t xml:space="preserve">                            &lt;/TextBlock.Style&gt;</w:t>
      </w:r>
    </w:p>
    <w:p w14:paraId="59C453D0" w14:textId="77777777" w:rsidR="006C4059" w:rsidRPr="006C4059" w:rsidRDefault="006C4059" w:rsidP="006C4059">
      <w:pPr>
        <w:pStyle w:val="Code"/>
        <w:rPr>
          <w:sz w:val="16"/>
          <w:szCs w:val="16"/>
        </w:rPr>
      </w:pPr>
      <w:r w:rsidRPr="006C4059">
        <w:rPr>
          <w:sz w:val="16"/>
          <w:szCs w:val="16"/>
        </w:rPr>
        <w:t xml:space="preserve">                        &lt;/TextBlock&gt;</w:t>
      </w:r>
    </w:p>
    <w:p w14:paraId="5BD02EB9" w14:textId="77777777" w:rsidR="006C4059" w:rsidRPr="006C4059" w:rsidRDefault="006C4059" w:rsidP="006C4059">
      <w:pPr>
        <w:pStyle w:val="Code"/>
        <w:rPr>
          <w:sz w:val="16"/>
          <w:szCs w:val="16"/>
        </w:rPr>
      </w:pPr>
    </w:p>
    <w:p w14:paraId="5C9D5914"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Bind directly to typed VM properties - NO converters --&gt;</w:t>
      </w:r>
    </w:p>
    <w:p w14:paraId="1B6F475C" w14:textId="77777777" w:rsidR="006C4059" w:rsidRPr="006C4059" w:rsidRDefault="006C4059" w:rsidP="006C4059">
      <w:pPr>
        <w:pStyle w:val="Code"/>
        <w:rPr>
          <w:sz w:val="16"/>
          <w:szCs w:val="16"/>
        </w:rPr>
      </w:pPr>
      <w:r w:rsidRPr="006C4059">
        <w:rPr>
          <w:sz w:val="16"/>
          <w:szCs w:val="16"/>
        </w:rPr>
        <w:t xml:space="preserve">                        &lt;TextBox x</w:t>
      </w:r>
      <w:proofErr w:type="gramStart"/>
      <w:r w:rsidRPr="006C4059">
        <w:rPr>
          <w:sz w:val="16"/>
          <w:szCs w:val="16"/>
        </w:rPr>
        <w:t>:Name</w:t>
      </w:r>
      <w:proofErr w:type="gramEnd"/>
      <w:r w:rsidRPr="006C4059">
        <w:rPr>
          <w:sz w:val="16"/>
          <w:szCs w:val="16"/>
        </w:rPr>
        <w:t>="NoteEditor"</w:t>
      </w:r>
    </w:p>
    <w:p w14:paraId="171147E7" w14:textId="77777777" w:rsidR="006C4059" w:rsidRPr="006C4059" w:rsidRDefault="006C4059" w:rsidP="006C4059">
      <w:pPr>
        <w:pStyle w:val="Code"/>
        <w:rPr>
          <w:sz w:val="16"/>
          <w:szCs w:val="16"/>
        </w:rPr>
      </w:pPr>
      <w:r w:rsidRPr="006C4059">
        <w:rPr>
          <w:sz w:val="16"/>
          <w:szCs w:val="16"/>
        </w:rPr>
        <w:t xml:space="preserve">                                 Style="{StaticResource PlaceholderTextBox}"</w:t>
      </w:r>
    </w:p>
    <w:p w14:paraId="0D00143B" w14:textId="77777777" w:rsidR="006C4059" w:rsidRPr="006C4059" w:rsidRDefault="006C4059" w:rsidP="006C4059">
      <w:pPr>
        <w:pStyle w:val="Code"/>
        <w:rPr>
          <w:sz w:val="16"/>
          <w:szCs w:val="16"/>
        </w:rPr>
      </w:pPr>
      <w:r w:rsidRPr="006C4059">
        <w:rPr>
          <w:sz w:val="16"/>
          <w:szCs w:val="16"/>
        </w:rPr>
        <w:t xml:space="preserve">                                 Tag="{DynamicResource NoteContentPlaceholder}"</w:t>
      </w:r>
    </w:p>
    <w:p w14:paraId="5714CE75" w14:textId="77777777" w:rsidR="006C4059" w:rsidRPr="006C4059" w:rsidRDefault="006C4059" w:rsidP="006C4059">
      <w:pPr>
        <w:pStyle w:val="Code"/>
        <w:rPr>
          <w:sz w:val="16"/>
          <w:szCs w:val="16"/>
        </w:rPr>
      </w:pPr>
      <w:r w:rsidRPr="006C4059">
        <w:rPr>
          <w:sz w:val="16"/>
          <w:szCs w:val="16"/>
        </w:rPr>
        <w:t xml:space="preserve">                                 Text="{Binding NoteContent, UpdateSourceTrigger=PropertyChanged}"</w:t>
      </w:r>
    </w:p>
    <w:p w14:paraId="54415317" w14:textId="77777777" w:rsidR="006C4059" w:rsidRPr="006C4059" w:rsidRDefault="006C4059" w:rsidP="006C4059">
      <w:pPr>
        <w:pStyle w:val="Code"/>
        <w:rPr>
          <w:sz w:val="16"/>
          <w:szCs w:val="16"/>
        </w:rPr>
      </w:pPr>
      <w:r w:rsidRPr="006C4059">
        <w:rPr>
          <w:sz w:val="16"/>
          <w:szCs w:val="16"/>
        </w:rPr>
        <w:t xml:space="preserve">                                 TextChanged="NoteEditor_TextChanged"</w:t>
      </w:r>
    </w:p>
    <w:p w14:paraId="691D8B78" w14:textId="77777777" w:rsidR="006C4059" w:rsidRPr="006C4059" w:rsidRDefault="006C4059" w:rsidP="006C4059">
      <w:pPr>
        <w:pStyle w:val="Code"/>
        <w:rPr>
          <w:sz w:val="16"/>
          <w:szCs w:val="16"/>
        </w:rPr>
      </w:pPr>
      <w:r w:rsidRPr="006C4059">
        <w:rPr>
          <w:sz w:val="16"/>
          <w:szCs w:val="16"/>
        </w:rPr>
        <w:t xml:space="preserve">                                 AcceptsReturn="True" AcceptsTab="True"</w:t>
      </w:r>
    </w:p>
    <w:p w14:paraId="2D7C6CF0" w14:textId="77777777" w:rsidR="006C4059" w:rsidRPr="006C4059" w:rsidRDefault="006C4059" w:rsidP="006C4059">
      <w:pPr>
        <w:pStyle w:val="Code"/>
        <w:rPr>
          <w:sz w:val="16"/>
          <w:szCs w:val="16"/>
        </w:rPr>
      </w:pPr>
      <w:r w:rsidRPr="006C4059">
        <w:rPr>
          <w:sz w:val="16"/>
          <w:szCs w:val="16"/>
        </w:rPr>
        <w:t xml:space="preserve">                                 TextWrapping="Wrap"</w:t>
      </w:r>
    </w:p>
    <w:p w14:paraId="196BEDB6" w14:textId="77777777" w:rsidR="006C4059" w:rsidRPr="006C4059" w:rsidRDefault="006C4059" w:rsidP="006C4059">
      <w:pPr>
        <w:pStyle w:val="Code"/>
        <w:rPr>
          <w:sz w:val="16"/>
          <w:szCs w:val="16"/>
        </w:rPr>
      </w:pPr>
      <w:r w:rsidRPr="006C4059">
        <w:rPr>
          <w:sz w:val="16"/>
          <w:szCs w:val="16"/>
        </w:rPr>
        <w:t xml:space="preserve">                                 VerticalScrollBarVisibility="Auto"</w:t>
      </w:r>
    </w:p>
    <w:p w14:paraId="5C8B0D46" w14:textId="77777777" w:rsidR="006C4059" w:rsidRPr="006C4059" w:rsidRDefault="006C4059" w:rsidP="006C4059">
      <w:pPr>
        <w:pStyle w:val="Code"/>
        <w:rPr>
          <w:sz w:val="16"/>
          <w:szCs w:val="16"/>
        </w:rPr>
      </w:pPr>
      <w:r w:rsidRPr="006C4059">
        <w:rPr>
          <w:sz w:val="16"/>
          <w:szCs w:val="16"/>
        </w:rPr>
        <w:t xml:space="preserve">                                 HorizontalScrollBarVisibility="Disabled"</w:t>
      </w:r>
    </w:p>
    <w:p w14:paraId="5D890C12" w14:textId="77777777" w:rsidR="006C4059" w:rsidRPr="006C4059" w:rsidRDefault="006C4059" w:rsidP="006C4059">
      <w:pPr>
        <w:pStyle w:val="Code"/>
        <w:rPr>
          <w:sz w:val="16"/>
          <w:szCs w:val="16"/>
        </w:rPr>
      </w:pPr>
      <w:r w:rsidRPr="006C4059">
        <w:rPr>
          <w:sz w:val="16"/>
          <w:szCs w:val="16"/>
        </w:rPr>
        <w:t xml:space="preserve">                                 IsEnabled="{Binding HasSelectedNote}"</w:t>
      </w:r>
    </w:p>
    <w:p w14:paraId="6DA0FFFA" w14:textId="77777777" w:rsidR="006C4059" w:rsidRPr="006C4059" w:rsidRDefault="006C4059" w:rsidP="006C4059">
      <w:pPr>
        <w:pStyle w:val="Code"/>
        <w:rPr>
          <w:sz w:val="16"/>
          <w:szCs w:val="16"/>
        </w:rPr>
      </w:pPr>
      <w:r w:rsidRPr="006C4059">
        <w:rPr>
          <w:sz w:val="16"/>
          <w:szCs w:val="16"/>
        </w:rPr>
        <w:t xml:space="preserve">                                 FontFamily="{Binding NoteFontFamily}"</w:t>
      </w:r>
    </w:p>
    <w:p w14:paraId="54891A2C" w14:textId="77777777" w:rsidR="006C4059" w:rsidRPr="006C4059" w:rsidRDefault="006C4059" w:rsidP="006C4059">
      <w:pPr>
        <w:pStyle w:val="Code"/>
        <w:rPr>
          <w:sz w:val="16"/>
          <w:szCs w:val="16"/>
        </w:rPr>
      </w:pPr>
      <w:r w:rsidRPr="006C4059">
        <w:rPr>
          <w:sz w:val="16"/>
          <w:szCs w:val="16"/>
        </w:rPr>
        <w:t xml:space="preserve">                                 FontSize="{Binding NoteFontSize}"</w:t>
      </w:r>
    </w:p>
    <w:p w14:paraId="2ABDE9AB" w14:textId="77777777" w:rsidR="006C4059" w:rsidRPr="006C4059" w:rsidRDefault="006C4059" w:rsidP="006C4059">
      <w:pPr>
        <w:pStyle w:val="Code"/>
        <w:rPr>
          <w:sz w:val="16"/>
          <w:szCs w:val="16"/>
        </w:rPr>
      </w:pPr>
      <w:r w:rsidRPr="006C4059">
        <w:rPr>
          <w:sz w:val="16"/>
          <w:szCs w:val="16"/>
        </w:rPr>
        <w:t xml:space="preserve">                                 FontWeight="{Binding NoteFontWeight}"</w:t>
      </w:r>
    </w:p>
    <w:p w14:paraId="52BA1D3C" w14:textId="77777777" w:rsidR="006C4059" w:rsidRPr="006C4059" w:rsidRDefault="006C4059" w:rsidP="006C4059">
      <w:pPr>
        <w:pStyle w:val="Code"/>
        <w:rPr>
          <w:sz w:val="16"/>
          <w:szCs w:val="16"/>
        </w:rPr>
      </w:pPr>
      <w:r w:rsidRPr="006C4059">
        <w:rPr>
          <w:sz w:val="16"/>
          <w:szCs w:val="16"/>
        </w:rPr>
        <w:t xml:space="preserve">                                 FontStyle="{Binding NoteFontStyle}"</w:t>
      </w:r>
    </w:p>
    <w:p w14:paraId="49007803" w14:textId="77777777" w:rsidR="006C4059" w:rsidRPr="006C4059" w:rsidRDefault="006C4059" w:rsidP="006C4059">
      <w:pPr>
        <w:pStyle w:val="Code"/>
        <w:rPr>
          <w:sz w:val="16"/>
          <w:szCs w:val="16"/>
        </w:rPr>
      </w:pPr>
      <w:r w:rsidRPr="006C4059">
        <w:rPr>
          <w:sz w:val="16"/>
          <w:szCs w:val="16"/>
        </w:rPr>
        <w:t xml:space="preserve">                                 TextDecorations="{Binding NoteTextDecoration}"</w:t>
      </w:r>
    </w:p>
    <w:p w14:paraId="3208F68A" w14:textId="77777777" w:rsidR="006C4059" w:rsidRPr="006C4059" w:rsidRDefault="006C4059" w:rsidP="006C4059">
      <w:pPr>
        <w:pStyle w:val="Code"/>
        <w:rPr>
          <w:sz w:val="16"/>
          <w:szCs w:val="16"/>
        </w:rPr>
      </w:pPr>
      <w:r w:rsidRPr="006C4059">
        <w:rPr>
          <w:sz w:val="16"/>
          <w:szCs w:val="16"/>
        </w:rPr>
        <w:t xml:space="preserve">                                 Foreground="{Binding NoteTextBrush}"</w:t>
      </w:r>
    </w:p>
    <w:p w14:paraId="1CE6D1BE" w14:textId="77777777" w:rsidR="006C4059" w:rsidRPr="006C4059" w:rsidRDefault="006C4059" w:rsidP="006C4059">
      <w:pPr>
        <w:pStyle w:val="Code"/>
        <w:rPr>
          <w:sz w:val="16"/>
          <w:szCs w:val="16"/>
        </w:rPr>
      </w:pPr>
      <w:r w:rsidRPr="006C4059">
        <w:rPr>
          <w:sz w:val="16"/>
          <w:szCs w:val="16"/>
        </w:rPr>
        <w:t xml:space="preserve">                                 SpellCheck.IsEnabled="True"/&gt;</w:t>
      </w:r>
    </w:p>
    <w:p w14:paraId="5E09360C" w14:textId="77777777" w:rsidR="006C4059" w:rsidRPr="006C4059" w:rsidRDefault="006C4059" w:rsidP="006C4059">
      <w:pPr>
        <w:pStyle w:val="Code"/>
        <w:rPr>
          <w:sz w:val="16"/>
          <w:szCs w:val="16"/>
        </w:rPr>
      </w:pPr>
      <w:r w:rsidRPr="006C4059">
        <w:rPr>
          <w:sz w:val="16"/>
          <w:szCs w:val="16"/>
        </w:rPr>
        <w:t xml:space="preserve">                    &lt;/Grid&gt;</w:t>
      </w:r>
    </w:p>
    <w:p w14:paraId="226B43E7" w14:textId="77777777" w:rsidR="006C4059" w:rsidRPr="006C4059" w:rsidRDefault="006C4059" w:rsidP="006C4059">
      <w:pPr>
        <w:pStyle w:val="Code"/>
        <w:rPr>
          <w:sz w:val="16"/>
          <w:szCs w:val="16"/>
        </w:rPr>
      </w:pPr>
      <w:r w:rsidRPr="006C4059">
        <w:rPr>
          <w:sz w:val="16"/>
          <w:szCs w:val="16"/>
        </w:rPr>
        <w:t xml:space="preserve">                &lt;/Border&gt;</w:t>
      </w:r>
    </w:p>
    <w:p w14:paraId="0818AAB8" w14:textId="77777777" w:rsidR="006C4059" w:rsidRPr="006C4059" w:rsidRDefault="006C4059" w:rsidP="006C4059">
      <w:pPr>
        <w:pStyle w:val="Code"/>
        <w:rPr>
          <w:sz w:val="16"/>
          <w:szCs w:val="16"/>
        </w:rPr>
      </w:pPr>
      <w:r w:rsidRPr="006C4059">
        <w:rPr>
          <w:sz w:val="16"/>
          <w:szCs w:val="16"/>
        </w:rPr>
        <w:t xml:space="preserve">            &lt;/Grid&gt;</w:t>
      </w:r>
    </w:p>
    <w:p w14:paraId="355A185B" w14:textId="77777777" w:rsidR="006C4059" w:rsidRPr="006C4059" w:rsidRDefault="006C4059" w:rsidP="006C4059">
      <w:pPr>
        <w:pStyle w:val="Code"/>
        <w:rPr>
          <w:sz w:val="16"/>
          <w:szCs w:val="16"/>
        </w:rPr>
      </w:pPr>
      <w:r w:rsidRPr="006C4059">
        <w:rPr>
          <w:sz w:val="16"/>
          <w:szCs w:val="16"/>
        </w:rPr>
        <w:t xml:space="preserve">        &lt;/Grid&gt;</w:t>
      </w:r>
    </w:p>
    <w:p w14:paraId="5C6527C9" w14:textId="77777777" w:rsidR="006C4059" w:rsidRPr="006C4059" w:rsidRDefault="006C4059" w:rsidP="006C4059">
      <w:pPr>
        <w:pStyle w:val="Code"/>
        <w:rPr>
          <w:sz w:val="16"/>
          <w:szCs w:val="16"/>
        </w:rPr>
      </w:pPr>
    </w:p>
    <w:p w14:paraId="2FB423DC" w14:textId="77777777" w:rsidR="006C4059" w:rsidRPr="006C4059" w:rsidRDefault="006C4059" w:rsidP="006C4059">
      <w:pPr>
        <w:pStyle w:val="Code"/>
        <w:rPr>
          <w:sz w:val="16"/>
          <w:szCs w:val="16"/>
        </w:rPr>
      </w:pPr>
      <w:r w:rsidRPr="006C4059">
        <w:rPr>
          <w:sz w:val="16"/>
          <w:szCs w:val="16"/>
        </w:rPr>
        <w:t xml:space="preserve">        </w:t>
      </w:r>
      <w:proofErr w:type="gramStart"/>
      <w:r w:rsidRPr="006C4059">
        <w:rPr>
          <w:sz w:val="16"/>
          <w:szCs w:val="16"/>
        </w:rPr>
        <w:t>&lt;!--</w:t>
      </w:r>
      <w:proofErr w:type="gramEnd"/>
      <w:r w:rsidRPr="006C4059">
        <w:rPr>
          <w:sz w:val="16"/>
          <w:szCs w:val="16"/>
        </w:rPr>
        <w:t xml:space="preserve"> STATUS BAR --&gt;</w:t>
      </w:r>
    </w:p>
    <w:p w14:paraId="2CD08098" w14:textId="77777777" w:rsidR="006C4059" w:rsidRPr="006C4059" w:rsidRDefault="006C4059" w:rsidP="006C4059">
      <w:pPr>
        <w:pStyle w:val="Code"/>
        <w:rPr>
          <w:sz w:val="16"/>
          <w:szCs w:val="16"/>
        </w:rPr>
      </w:pPr>
      <w:r w:rsidRPr="006C4059">
        <w:rPr>
          <w:sz w:val="16"/>
          <w:szCs w:val="16"/>
        </w:rPr>
        <w:t xml:space="preserve">        &lt;Border Grid.Row="2" Background="{StaticResource ToolbarBrush}"</w:t>
      </w:r>
    </w:p>
    <w:p w14:paraId="55E2209B" w14:textId="77777777" w:rsidR="006C4059" w:rsidRPr="006C4059" w:rsidRDefault="006C4059" w:rsidP="006C4059">
      <w:pPr>
        <w:pStyle w:val="Code"/>
        <w:rPr>
          <w:sz w:val="16"/>
          <w:szCs w:val="16"/>
        </w:rPr>
      </w:pPr>
      <w:r w:rsidRPr="006C4059">
        <w:rPr>
          <w:sz w:val="16"/>
          <w:szCs w:val="16"/>
        </w:rPr>
        <w:t xml:space="preserve">                BorderBrush="{StaticResource BorderBrush}" BorderThickness="0</w:t>
      </w:r>
      <w:proofErr w:type="gramStart"/>
      <w:r w:rsidRPr="006C4059">
        <w:rPr>
          <w:sz w:val="16"/>
          <w:szCs w:val="16"/>
        </w:rPr>
        <w:t>,1,0,0</w:t>
      </w:r>
      <w:proofErr w:type="gramEnd"/>
      <w:r w:rsidRPr="006C4059">
        <w:rPr>
          <w:sz w:val="16"/>
          <w:szCs w:val="16"/>
        </w:rPr>
        <w:t>"&gt;</w:t>
      </w:r>
    </w:p>
    <w:p w14:paraId="5F09CEE5" w14:textId="77777777" w:rsidR="006C4059" w:rsidRPr="006C4059" w:rsidRDefault="006C4059" w:rsidP="006C4059">
      <w:pPr>
        <w:pStyle w:val="Code"/>
        <w:rPr>
          <w:sz w:val="16"/>
          <w:szCs w:val="16"/>
        </w:rPr>
      </w:pPr>
      <w:r w:rsidRPr="006C4059">
        <w:rPr>
          <w:sz w:val="16"/>
          <w:szCs w:val="16"/>
        </w:rPr>
        <w:t xml:space="preserve">            &lt;TextBlock Text="{Binding StatusText}" FontSize="11"</w:t>
      </w:r>
    </w:p>
    <w:p w14:paraId="1653194F" w14:textId="77777777" w:rsidR="006C4059" w:rsidRPr="006C4059" w:rsidRDefault="006C4059" w:rsidP="006C4059">
      <w:pPr>
        <w:pStyle w:val="Code"/>
        <w:rPr>
          <w:sz w:val="16"/>
          <w:szCs w:val="16"/>
        </w:rPr>
      </w:pPr>
      <w:r w:rsidRPr="006C4059">
        <w:rPr>
          <w:sz w:val="16"/>
          <w:szCs w:val="16"/>
        </w:rPr>
        <w:t xml:space="preserve">                       Foreground="{StaticResource TextSecondaryBrush}"</w:t>
      </w:r>
    </w:p>
    <w:p w14:paraId="0CFEB7AE" w14:textId="77777777" w:rsidR="006C4059" w:rsidRPr="006C4059" w:rsidRDefault="006C4059" w:rsidP="006C4059">
      <w:pPr>
        <w:pStyle w:val="Code"/>
        <w:rPr>
          <w:sz w:val="16"/>
          <w:szCs w:val="16"/>
        </w:rPr>
      </w:pPr>
      <w:r w:rsidRPr="006C4059">
        <w:rPr>
          <w:sz w:val="16"/>
          <w:szCs w:val="16"/>
        </w:rPr>
        <w:t xml:space="preserve">                       VerticalAlignment="Center" Margin="16,0"/&gt;</w:t>
      </w:r>
    </w:p>
    <w:p w14:paraId="22D948BB" w14:textId="77777777" w:rsidR="006C4059" w:rsidRPr="006C4059" w:rsidRDefault="006C4059" w:rsidP="006C4059">
      <w:pPr>
        <w:pStyle w:val="Code"/>
        <w:rPr>
          <w:sz w:val="16"/>
          <w:szCs w:val="16"/>
        </w:rPr>
      </w:pPr>
      <w:r w:rsidRPr="006C4059">
        <w:rPr>
          <w:sz w:val="16"/>
          <w:szCs w:val="16"/>
        </w:rPr>
        <w:t xml:space="preserve">        &lt;/Border&gt;</w:t>
      </w:r>
    </w:p>
    <w:p w14:paraId="04C80275" w14:textId="77777777" w:rsidR="006C4059" w:rsidRPr="006C4059" w:rsidRDefault="006C4059" w:rsidP="006C4059">
      <w:pPr>
        <w:pStyle w:val="Code"/>
        <w:rPr>
          <w:sz w:val="16"/>
          <w:szCs w:val="16"/>
        </w:rPr>
      </w:pPr>
      <w:r w:rsidRPr="006C4059">
        <w:rPr>
          <w:sz w:val="16"/>
          <w:szCs w:val="16"/>
        </w:rPr>
        <w:t xml:space="preserve">    &lt;/Grid&gt;</w:t>
      </w:r>
    </w:p>
    <w:p w14:paraId="7162863B" w14:textId="0812F1CA" w:rsidR="00A17E05" w:rsidRPr="006C4059" w:rsidRDefault="006C4059" w:rsidP="006C4059">
      <w:pPr>
        <w:pStyle w:val="Code"/>
        <w:rPr>
          <w:sz w:val="16"/>
          <w:szCs w:val="16"/>
        </w:rPr>
      </w:pPr>
      <w:r w:rsidRPr="006C4059">
        <w:rPr>
          <w:sz w:val="16"/>
          <w:szCs w:val="16"/>
        </w:rPr>
        <w:t>&lt;/Window&gt;</w:t>
      </w:r>
    </w:p>
    <w:p w14:paraId="6BC472D4" w14:textId="77777777" w:rsidR="00A17E05" w:rsidRDefault="00A17E05" w:rsidP="00E30066">
      <w:pPr>
        <w:pStyle w:val="Code"/>
      </w:pPr>
    </w:p>
    <w:p w14:paraId="619F442B" w14:textId="70982FB1" w:rsidR="006C4059" w:rsidRPr="006C4059" w:rsidRDefault="006C4059" w:rsidP="00E30066">
      <w:pPr>
        <w:pStyle w:val="Code"/>
        <w:rPr>
          <w:sz w:val="16"/>
        </w:rPr>
      </w:pPr>
      <w:r w:rsidRPr="006C4059">
        <w:rPr>
          <w:sz w:val="16"/>
        </w:rPr>
        <w:t>App.xaml</w:t>
      </w:r>
    </w:p>
    <w:p w14:paraId="25F762A6" w14:textId="77777777" w:rsidR="006C4059" w:rsidRPr="006C4059" w:rsidRDefault="006C4059" w:rsidP="006C4059">
      <w:pPr>
        <w:pStyle w:val="Code"/>
        <w:rPr>
          <w:sz w:val="16"/>
          <w:lang w:val="uk-UA"/>
        </w:rPr>
      </w:pPr>
      <w:r w:rsidRPr="006C4059">
        <w:rPr>
          <w:sz w:val="16"/>
          <w:lang w:val="uk-UA"/>
        </w:rPr>
        <w:t>&lt;Application x:Class="Notepad.App"</w:t>
      </w:r>
    </w:p>
    <w:p w14:paraId="1E90399F" w14:textId="77777777" w:rsidR="006C4059" w:rsidRPr="006C4059" w:rsidRDefault="006C4059" w:rsidP="006C4059">
      <w:pPr>
        <w:pStyle w:val="Code"/>
        <w:rPr>
          <w:sz w:val="16"/>
          <w:lang w:val="uk-UA"/>
        </w:rPr>
      </w:pPr>
      <w:r w:rsidRPr="006C4059">
        <w:rPr>
          <w:sz w:val="16"/>
          <w:lang w:val="uk-UA"/>
        </w:rPr>
        <w:t xml:space="preserve">             xmlns="http://schemas.microsoft.com/winfx/2006/xaml/presentation"</w:t>
      </w:r>
    </w:p>
    <w:p w14:paraId="1DFF4EE6" w14:textId="77777777" w:rsidR="006C4059" w:rsidRPr="006C4059" w:rsidRDefault="006C4059" w:rsidP="006C4059">
      <w:pPr>
        <w:pStyle w:val="Code"/>
        <w:rPr>
          <w:sz w:val="16"/>
          <w:lang w:val="uk-UA"/>
        </w:rPr>
      </w:pPr>
      <w:r w:rsidRPr="006C4059">
        <w:rPr>
          <w:sz w:val="16"/>
          <w:lang w:val="uk-UA"/>
        </w:rPr>
        <w:t xml:space="preserve">             xmlns:x="http://schemas.microsoft.com/winfx/2006/xaml"</w:t>
      </w:r>
    </w:p>
    <w:p w14:paraId="668281A1" w14:textId="77777777" w:rsidR="006C4059" w:rsidRPr="006C4059" w:rsidRDefault="006C4059" w:rsidP="006C4059">
      <w:pPr>
        <w:pStyle w:val="Code"/>
        <w:rPr>
          <w:sz w:val="16"/>
          <w:lang w:val="uk-UA"/>
        </w:rPr>
      </w:pPr>
      <w:r w:rsidRPr="006C4059">
        <w:rPr>
          <w:sz w:val="16"/>
          <w:lang w:val="uk-UA"/>
        </w:rPr>
        <w:t xml:space="preserve">             StartupUri="Views/MainWindow.xaml"&gt;</w:t>
      </w:r>
    </w:p>
    <w:p w14:paraId="37B3E08B" w14:textId="77777777" w:rsidR="006C4059" w:rsidRPr="006C4059" w:rsidRDefault="006C4059" w:rsidP="006C4059">
      <w:pPr>
        <w:pStyle w:val="Code"/>
        <w:rPr>
          <w:sz w:val="16"/>
          <w:lang w:val="uk-UA"/>
        </w:rPr>
      </w:pPr>
      <w:r w:rsidRPr="006C4059">
        <w:rPr>
          <w:sz w:val="16"/>
          <w:lang w:val="uk-UA"/>
        </w:rPr>
        <w:t xml:space="preserve">    &lt;Application.Resources&gt;</w:t>
      </w:r>
    </w:p>
    <w:p w14:paraId="0ABA1349" w14:textId="77777777" w:rsidR="006C4059" w:rsidRPr="006C4059" w:rsidRDefault="006C4059" w:rsidP="006C4059">
      <w:pPr>
        <w:pStyle w:val="Code"/>
        <w:rPr>
          <w:sz w:val="16"/>
          <w:lang w:val="uk-UA"/>
        </w:rPr>
      </w:pPr>
      <w:r w:rsidRPr="006C4059">
        <w:rPr>
          <w:sz w:val="16"/>
          <w:lang w:val="uk-UA"/>
        </w:rPr>
        <w:t xml:space="preserve">        &lt;ResourceDictionary&gt;</w:t>
      </w:r>
    </w:p>
    <w:p w14:paraId="1F828261" w14:textId="77777777" w:rsidR="006C4059" w:rsidRPr="006C4059" w:rsidRDefault="006C4059" w:rsidP="006C4059">
      <w:pPr>
        <w:pStyle w:val="Code"/>
        <w:rPr>
          <w:sz w:val="16"/>
          <w:lang w:val="uk-UA"/>
        </w:rPr>
      </w:pPr>
      <w:r w:rsidRPr="006C4059">
        <w:rPr>
          <w:sz w:val="16"/>
          <w:lang w:val="uk-UA"/>
        </w:rPr>
        <w:t xml:space="preserve">            &lt;ResourceDictionary.MergedDictionaries&gt;</w:t>
      </w:r>
    </w:p>
    <w:p w14:paraId="6CD0992E" w14:textId="77777777" w:rsidR="006C4059" w:rsidRPr="006C4059" w:rsidRDefault="006C4059" w:rsidP="006C4059">
      <w:pPr>
        <w:pStyle w:val="Code"/>
        <w:rPr>
          <w:sz w:val="16"/>
          <w:lang w:val="uk-UA"/>
        </w:rPr>
      </w:pPr>
      <w:r w:rsidRPr="006C4059">
        <w:rPr>
          <w:sz w:val="16"/>
          <w:lang w:val="uk-UA"/>
        </w:rPr>
        <w:t xml:space="preserve">                &lt;ResourceDictionary Source="/Notepad;component/Localization/Strings.en.xaml"/&gt;</w:t>
      </w:r>
    </w:p>
    <w:p w14:paraId="199160AA" w14:textId="77777777" w:rsidR="006C4059" w:rsidRPr="006C4059" w:rsidRDefault="006C4059" w:rsidP="006C4059">
      <w:pPr>
        <w:pStyle w:val="Code"/>
        <w:rPr>
          <w:sz w:val="16"/>
          <w:lang w:val="uk-UA"/>
        </w:rPr>
      </w:pPr>
      <w:r w:rsidRPr="006C4059">
        <w:rPr>
          <w:sz w:val="16"/>
          <w:lang w:val="uk-UA"/>
        </w:rPr>
        <w:t xml:space="preserve">                &lt;ResourceDictionary Source="/Notepad;component/Themes/ModernTheme.xaml"/&gt;</w:t>
      </w:r>
    </w:p>
    <w:p w14:paraId="79362369" w14:textId="77777777" w:rsidR="006C4059" w:rsidRPr="006C4059" w:rsidRDefault="006C4059" w:rsidP="006C4059">
      <w:pPr>
        <w:pStyle w:val="Code"/>
        <w:rPr>
          <w:sz w:val="16"/>
          <w:lang w:val="uk-UA"/>
        </w:rPr>
      </w:pPr>
      <w:r w:rsidRPr="006C4059">
        <w:rPr>
          <w:sz w:val="16"/>
          <w:lang w:val="uk-UA"/>
        </w:rPr>
        <w:t xml:space="preserve">            &lt;/ResourceDictionary.MergedDictionaries&gt;</w:t>
      </w:r>
    </w:p>
    <w:p w14:paraId="2CF96231" w14:textId="77777777" w:rsidR="006C4059" w:rsidRPr="006C4059" w:rsidRDefault="006C4059" w:rsidP="006C4059">
      <w:pPr>
        <w:pStyle w:val="Code"/>
        <w:rPr>
          <w:sz w:val="16"/>
          <w:lang w:val="uk-UA"/>
        </w:rPr>
      </w:pPr>
      <w:r w:rsidRPr="006C4059">
        <w:rPr>
          <w:sz w:val="16"/>
          <w:lang w:val="uk-UA"/>
        </w:rPr>
        <w:t xml:space="preserve">            &lt;BooleanToVisibilityConverter x:Key="BoolToVis"/&gt;</w:t>
      </w:r>
    </w:p>
    <w:p w14:paraId="7638ACC4" w14:textId="77777777" w:rsidR="006C4059" w:rsidRPr="006C4059" w:rsidRDefault="006C4059" w:rsidP="006C4059">
      <w:pPr>
        <w:pStyle w:val="Code"/>
        <w:rPr>
          <w:sz w:val="16"/>
          <w:lang w:val="uk-UA"/>
        </w:rPr>
      </w:pPr>
      <w:r w:rsidRPr="006C4059">
        <w:rPr>
          <w:sz w:val="16"/>
          <w:lang w:val="uk-UA"/>
        </w:rPr>
        <w:lastRenderedPageBreak/>
        <w:t xml:space="preserve">        &lt;/ResourceDictionary&gt;</w:t>
      </w:r>
    </w:p>
    <w:p w14:paraId="7748D987" w14:textId="77777777" w:rsidR="006C4059" w:rsidRPr="006C4059" w:rsidRDefault="006C4059" w:rsidP="006C4059">
      <w:pPr>
        <w:pStyle w:val="Code"/>
        <w:rPr>
          <w:sz w:val="16"/>
          <w:lang w:val="uk-UA"/>
        </w:rPr>
      </w:pPr>
      <w:r w:rsidRPr="006C4059">
        <w:rPr>
          <w:sz w:val="16"/>
          <w:lang w:val="uk-UA"/>
        </w:rPr>
        <w:t xml:space="preserve">    &lt;/Application.Resources&gt;</w:t>
      </w:r>
    </w:p>
    <w:p w14:paraId="40CE19D6" w14:textId="77777777" w:rsidR="006C4059" w:rsidRPr="006C4059" w:rsidRDefault="006C4059" w:rsidP="006C4059">
      <w:pPr>
        <w:pStyle w:val="Code"/>
        <w:rPr>
          <w:sz w:val="16"/>
          <w:lang w:val="uk-UA"/>
        </w:rPr>
      </w:pPr>
      <w:r w:rsidRPr="006C4059">
        <w:rPr>
          <w:sz w:val="16"/>
          <w:lang w:val="uk-UA"/>
        </w:rPr>
        <w:t>&lt;/Application&gt;</w:t>
      </w:r>
    </w:p>
    <w:p w14:paraId="47C4E98B" w14:textId="77777777" w:rsidR="006C4059" w:rsidRDefault="006C4059" w:rsidP="00E30066">
      <w:pPr>
        <w:pStyle w:val="Code"/>
      </w:pPr>
    </w:p>
    <w:p w14:paraId="7D571C00" w14:textId="5E983DC1" w:rsidR="006C4059" w:rsidRPr="006C4059" w:rsidRDefault="006C4059" w:rsidP="00E30066">
      <w:pPr>
        <w:pStyle w:val="Code"/>
        <w:rPr>
          <w:sz w:val="16"/>
        </w:rPr>
      </w:pPr>
      <w:r w:rsidRPr="006C4059">
        <w:rPr>
          <w:sz w:val="16"/>
        </w:rPr>
        <w:t>MainViewModel</w:t>
      </w:r>
    </w:p>
    <w:p w14:paraId="0A660175"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w:t>
      </w:r>
    </w:p>
    <w:p w14:paraId="0652A832"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System.Collections.Generic;</w:t>
      </w:r>
    </w:p>
    <w:p w14:paraId="2C0B2C9B"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System.Collections.ObjectModel;</w:t>
      </w:r>
    </w:p>
    <w:p w14:paraId="43BAF0C1"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System.Linq;</w:t>
      </w:r>
    </w:p>
    <w:p w14:paraId="75B2E9A9"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System.Windows;</w:t>
      </w:r>
    </w:p>
    <w:p w14:paraId="6BBAF885"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System.Windows.Input;</w:t>
      </w:r>
    </w:p>
    <w:p w14:paraId="7EDCF788"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System.Windows.Media;</w:t>
      </w:r>
    </w:p>
    <w:p w14:paraId="7E1107ED"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Notepad.Commands;</w:t>
      </w:r>
    </w:p>
    <w:p w14:paraId="6E6A021C"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Notepad.Localization;</w:t>
      </w:r>
    </w:p>
    <w:p w14:paraId="73DFE57A"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Notepad.Models;</w:t>
      </w:r>
    </w:p>
    <w:p w14:paraId="6F737C84" w14:textId="77777777" w:rsidR="006C4059" w:rsidRPr="006C4059" w:rsidRDefault="006C4059" w:rsidP="006C4059">
      <w:pPr>
        <w:pStyle w:val="Code"/>
        <w:rPr>
          <w:sz w:val="16"/>
        </w:rPr>
      </w:pPr>
      <w:proofErr w:type="gramStart"/>
      <w:r w:rsidRPr="006C4059">
        <w:rPr>
          <w:sz w:val="16"/>
        </w:rPr>
        <w:t>using</w:t>
      </w:r>
      <w:proofErr w:type="gramEnd"/>
      <w:r w:rsidRPr="006C4059">
        <w:rPr>
          <w:sz w:val="16"/>
        </w:rPr>
        <w:t xml:space="preserve"> Notepad.Services;</w:t>
      </w:r>
    </w:p>
    <w:p w14:paraId="3C7CD641" w14:textId="77777777" w:rsidR="006C4059" w:rsidRDefault="006C4059" w:rsidP="006C4059">
      <w:pPr>
        <w:pStyle w:val="Code"/>
      </w:pPr>
    </w:p>
    <w:p w14:paraId="1C3450A9" w14:textId="77777777" w:rsidR="006C4059" w:rsidRPr="006C4059" w:rsidRDefault="006C4059" w:rsidP="006C4059">
      <w:pPr>
        <w:pStyle w:val="Code"/>
        <w:rPr>
          <w:sz w:val="16"/>
        </w:rPr>
      </w:pPr>
      <w:r w:rsidRPr="006C4059">
        <w:rPr>
          <w:sz w:val="16"/>
        </w:rPr>
        <w:t>namespace Notepad.ViewModels</w:t>
      </w:r>
    </w:p>
    <w:p w14:paraId="1E071D17" w14:textId="77777777" w:rsidR="006C4059" w:rsidRPr="006C4059" w:rsidRDefault="006C4059" w:rsidP="006C4059">
      <w:pPr>
        <w:pStyle w:val="Code"/>
        <w:rPr>
          <w:sz w:val="16"/>
        </w:rPr>
      </w:pPr>
      <w:r w:rsidRPr="006C4059">
        <w:rPr>
          <w:sz w:val="16"/>
        </w:rPr>
        <w:t>{</w:t>
      </w:r>
    </w:p>
    <w:p w14:paraId="11F3CFF4"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class MainViewModel : BaseViewModel</w:t>
      </w:r>
    </w:p>
    <w:p w14:paraId="517D79E3" w14:textId="77777777" w:rsidR="006C4059" w:rsidRPr="006C4059" w:rsidRDefault="006C4059" w:rsidP="006C4059">
      <w:pPr>
        <w:pStyle w:val="Code"/>
        <w:rPr>
          <w:sz w:val="16"/>
        </w:rPr>
      </w:pPr>
      <w:r w:rsidRPr="006C4059">
        <w:rPr>
          <w:sz w:val="16"/>
        </w:rPr>
        <w:t xml:space="preserve">    {</w:t>
      </w:r>
    </w:p>
    <w:p w14:paraId="55B9E6C9"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readonly NoteService _noteService = new();</w:t>
      </w:r>
    </w:p>
    <w:p w14:paraId="57D78762"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readonly Stack&lt;Note&gt; _undoStack = new();</w:t>
      </w:r>
    </w:p>
    <w:p w14:paraId="027196B1" w14:textId="77777777" w:rsidR="006C4059" w:rsidRDefault="006C4059" w:rsidP="006C4059">
      <w:pPr>
        <w:pStyle w:val="Code"/>
      </w:pPr>
    </w:p>
    <w:p w14:paraId="5AAEC0D7"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ObservableCollection&lt;Note&gt; Notes { get; } = new();</w:t>
      </w:r>
    </w:p>
    <w:p w14:paraId="7D28EF51"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ObservableCollection&lt;Note&gt; FilteredNotes { get; } = new();</w:t>
      </w:r>
    </w:p>
    <w:p w14:paraId="2671E6E5" w14:textId="77777777" w:rsidR="006C4059" w:rsidRDefault="006C4059" w:rsidP="006C4059">
      <w:pPr>
        <w:pStyle w:val="Code"/>
      </w:pPr>
    </w:p>
    <w:p w14:paraId="7AB3AB64" w14:textId="77777777" w:rsidR="006C4059" w:rsidRPr="006C4059" w:rsidRDefault="006C4059" w:rsidP="006C4059">
      <w:pPr>
        <w:pStyle w:val="Code"/>
        <w:rPr>
          <w:sz w:val="16"/>
        </w:rPr>
      </w:pPr>
      <w:r w:rsidRPr="006C4059">
        <w:rPr>
          <w:sz w:val="16"/>
        </w:rPr>
        <w:t xml:space="preserve">        private Note? _selectedNote;</w:t>
      </w:r>
    </w:p>
    <w:p w14:paraId="59C3111D" w14:textId="77777777" w:rsidR="006C4059" w:rsidRPr="006C4059" w:rsidRDefault="006C4059" w:rsidP="006C4059">
      <w:pPr>
        <w:pStyle w:val="Code"/>
        <w:rPr>
          <w:sz w:val="16"/>
        </w:rPr>
      </w:pPr>
      <w:r w:rsidRPr="006C4059">
        <w:rPr>
          <w:sz w:val="16"/>
        </w:rPr>
        <w:t xml:space="preserve">        public Note? SelectedNote</w:t>
      </w:r>
    </w:p>
    <w:p w14:paraId="2B74740E" w14:textId="77777777" w:rsidR="006C4059" w:rsidRPr="006C4059" w:rsidRDefault="006C4059" w:rsidP="006C4059">
      <w:pPr>
        <w:pStyle w:val="Code"/>
        <w:rPr>
          <w:sz w:val="16"/>
        </w:rPr>
      </w:pPr>
      <w:r w:rsidRPr="006C4059">
        <w:rPr>
          <w:sz w:val="16"/>
        </w:rPr>
        <w:t xml:space="preserve">        {</w:t>
      </w:r>
    </w:p>
    <w:p w14:paraId="2D9513DB"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_selectedNote;</w:t>
      </w:r>
    </w:p>
    <w:p w14:paraId="4B277912" w14:textId="77777777" w:rsidR="006C4059" w:rsidRPr="006C4059" w:rsidRDefault="006C4059" w:rsidP="006C4059">
      <w:pPr>
        <w:pStyle w:val="Code"/>
        <w:rPr>
          <w:sz w:val="16"/>
        </w:rPr>
      </w:pPr>
      <w:r w:rsidRPr="006C4059">
        <w:rPr>
          <w:sz w:val="16"/>
        </w:rPr>
        <w:t xml:space="preserve">            set</w:t>
      </w:r>
    </w:p>
    <w:p w14:paraId="445C9070" w14:textId="77777777" w:rsidR="006C4059" w:rsidRPr="006C4059" w:rsidRDefault="006C4059" w:rsidP="006C4059">
      <w:pPr>
        <w:pStyle w:val="Code"/>
        <w:rPr>
          <w:sz w:val="16"/>
        </w:rPr>
      </w:pPr>
      <w:r w:rsidRPr="006C4059">
        <w:rPr>
          <w:sz w:val="16"/>
        </w:rPr>
        <w:t xml:space="preserve">            {</w:t>
      </w:r>
    </w:p>
    <w:p w14:paraId="2E1DFDEB"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_selectedNote, value))</w:t>
      </w:r>
    </w:p>
    <w:p w14:paraId="4FA2E30F" w14:textId="77777777" w:rsidR="006C4059" w:rsidRPr="006C4059" w:rsidRDefault="006C4059" w:rsidP="006C4059">
      <w:pPr>
        <w:pStyle w:val="Code"/>
        <w:rPr>
          <w:sz w:val="16"/>
        </w:rPr>
      </w:pPr>
      <w:r w:rsidRPr="006C4059">
        <w:rPr>
          <w:sz w:val="16"/>
        </w:rPr>
        <w:t xml:space="preserve">                    </w:t>
      </w:r>
      <w:proofErr w:type="gramStart"/>
      <w:r w:rsidRPr="006C4059">
        <w:rPr>
          <w:sz w:val="16"/>
        </w:rPr>
        <w:t>RefreshNoteProperties(</w:t>
      </w:r>
      <w:proofErr w:type="gramEnd"/>
      <w:r w:rsidRPr="006C4059">
        <w:rPr>
          <w:sz w:val="16"/>
        </w:rPr>
        <w:t>);</w:t>
      </w:r>
    </w:p>
    <w:p w14:paraId="36ED8340" w14:textId="77777777" w:rsidR="006C4059" w:rsidRPr="006C4059" w:rsidRDefault="006C4059" w:rsidP="006C4059">
      <w:pPr>
        <w:pStyle w:val="Code"/>
        <w:rPr>
          <w:sz w:val="16"/>
        </w:rPr>
      </w:pPr>
      <w:r w:rsidRPr="006C4059">
        <w:rPr>
          <w:sz w:val="16"/>
        </w:rPr>
        <w:t xml:space="preserve">            }</w:t>
      </w:r>
    </w:p>
    <w:p w14:paraId="50D10F0F" w14:textId="77777777" w:rsidR="006C4059" w:rsidRPr="006C4059" w:rsidRDefault="006C4059" w:rsidP="006C4059">
      <w:pPr>
        <w:pStyle w:val="Code"/>
        <w:rPr>
          <w:sz w:val="16"/>
        </w:rPr>
      </w:pPr>
      <w:r w:rsidRPr="006C4059">
        <w:rPr>
          <w:sz w:val="16"/>
        </w:rPr>
        <w:t xml:space="preserve">        }</w:t>
      </w:r>
    </w:p>
    <w:p w14:paraId="7F3B7FFF" w14:textId="77777777" w:rsidR="006C4059" w:rsidRDefault="006C4059" w:rsidP="006C4059">
      <w:pPr>
        <w:pStyle w:val="Code"/>
      </w:pPr>
    </w:p>
    <w:p w14:paraId="28AA59C4"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bool HasSelectedNote =&gt; _selectedNote != null;</w:t>
      </w:r>
    </w:p>
    <w:p w14:paraId="2A427F0F" w14:textId="77777777" w:rsidR="006C4059" w:rsidRDefault="006C4059" w:rsidP="006C4059">
      <w:pPr>
        <w:pStyle w:val="Code"/>
      </w:pPr>
    </w:p>
    <w:p w14:paraId="54112788" w14:textId="77777777" w:rsidR="006C4059" w:rsidRPr="006C4059" w:rsidRDefault="006C4059" w:rsidP="006C4059">
      <w:pPr>
        <w:pStyle w:val="Code"/>
        <w:rPr>
          <w:sz w:val="16"/>
        </w:rPr>
      </w:pPr>
      <w:r w:rsidRPr="006C4059">
        <w:rPr>
          <w:sz w:val="16"/>
        </w:rPr>
        <w:t xml:space="preserve">        // ── Formatted properties for direct binding (no converters needed) ──</w:t>
      </w:r>
    </w:p>
    <w:p w14:paraId="31267861" w14:textId="77777777" w:rsidR="006C4059" w:rsidRDefault="006C4059" w:rsidP="006C4059">
      <w:pPr>
        <w:pStyle w:val="Code"/>
      </w:pPr>
    </w:p>
    <w:p w14:paraId="2BE4F143"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_noteTitle = string.Empty;</w:t>
      </w:r>
    </w:p>
    <w:p w14:paraId="090870E2"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string NoteTitle</w:t>
      </w:r>
    </w:p>
    <w:p w14:paraId="23DF43E7" w14:textId="77777777" w:rsidR="006C4059" w:rsidRPr="006C4059" w:rsidRDefault="006C4059" w:rsidP="006C4059">
      <w:pPr>
        <w:pStyle w:val="Code"/>
        <w:rPr>
          <w:sz w:val="16"/>
        </w:rPr>
      </w:pPr>
      <w:r w:rsidRPr="006C4059">
        <w:rPr>
          <w:sz w:val="16"/>
        </w:rPr>
        <w:t xml:space="preserve">        {</w:t>
      </w:r>
    </w:p>
    <w:p w14:paraId="473CB86E"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_noteTitle;</w:t>
      </w:r>
    </w:p>
    <w:p w14:paraId="7F7C20AF" w14:textId="77777777" w:rsidR="006C4059" w:rsidRPr="006C4059" w:rsidRDefault="006C4059" w:rsidP="006C4059">
      <w:pPr>
        <w:pStyle w:val="Code"/>
        <w:rPr>
          <w:sz w:val="16"/>
        </w:rPr>
      </w:pPr>
      <w:r w:rsidRPr="006C4059">
        <w:rPr>
          <w:sz w:val="16"/>
        </w:rPr>
        <w:t xml:space="preserve">            set</w:t>
      </w:r>
    </w:p>
    <w:p w14:paraId="57FED9C7" w14:textId="77777777" w:rsidR="006C4059" w:rsidRPr="006C4059" w:rsidRDefault="006C4059" w:rsidP="006C4059">
      <w:pPr>
        <w:pStyle w:val="Code"/>
        <w:rPr>
          <w:sz w:val="16"/>
        </w:rPr>
      </w:pPr>
      <w:r w:rsidRPr="006C4059">
        <w:rPr>
          <w:sz w:val="16"/>
        </w:rPr>
        <w:t xml:space="preserve">            {</w:t>
      </w:r>
    </w:p>
    <w:p w14:paraId="66F5790A"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_noteTitle, value) &amp;&amp; _selectedNote != null)</w:t>
      </w:r>
    </w:p>
    <w:p w14:paraId="723154FD" w14:textId="77777777" w:rsidR="006C4059" w:rsidRPr="006C4059" w:rsidRDefault="006C4059" w:rsidP="006C4059">
      <w:pPr>
        <w:pStyle w:val="Code"/>
        <w:rPr>
          <w:sz w:val="16"/>
        </w:rPr>
      </w:pPr>
      <w:r w:rsidRPr="006C4059">
        <w:rPr>
          <w:sz w:val="16"/>
        </w:rPr>
        <w:t xml:space="preserve">                {</w:t>
      </w:r>
    </w:p>
    <w:p w14:paraId="69965E60" w14:textId="77777777" w:rsidR="006C4059" w:rsidRPr="006C4059" w:rsidRDefault="006C4059" w:rsidP="006C4059">
      <w:pPr>
        <w:pStyle w:val="Code"/>
        <w:rPr>
          <w:sz w:val="16"/>
        </w:rPr>
      </w:pPr>
      <w:r w:rsidRPr="006C4059">
        <w:rPr>
          <w:sz w:val="16"/>
        </w:rPr>
        <w:t xml:space="preserve">                    _selectedNote.Title = value;</w:t>
      </w:r>
    </w:p>
    <w:p w14:paraId="48AF7B71" w14:textId="77777777" w:rsidR="006C4059" w:rsidRPr="006C4059" w:rsidRDefault="006C4059" w:rsidP="006C4059">
      <w:pPr>
        <w:pStyle w:val="Code"/>
        <w:rPr>
          <w:sz w:val="16"/>
        </w:rPr>
      </w:pPr>
      <w:r w:rsidRPr="006C4059">
        <w:rPr>
          <w:sz w:val="16"/>
        </w:rPr>
        <w:t xml:space="preserve">                    // Do NOT call </w:t>
      </w:r>
      <w:proofErr w:type="gramStart"/>
      <w:r w:rsidRPr="006C4059">
        <w:rPr>
          <w:sz w:val="16"/>
        </w:rPr>
        <w:t>RefreshFilteredNotes(</w:t>
      </w:r>
      <w:proofErr w:type="gramEnd"/>
      <w:r w:rsidRPr="006C4059">
        <w:rPr>
          <w:sz w:val="16"/>
        </w:rPr>
        <w:t>) here - it rebuilds the collection</w:t>
      </w:r>
    </w:p>
    <w:p w14:paraId="0F1F6D7A" w14:textId="77777777" w:rsidR="006C4059" w:rsidRPr="006C4059" w:rsidRDefault="006C4059" w:rsidP="006C4059">
      <w:pPr>
        <w:pStyle w:val="Code"/>
        <w:rPr>
          <w:sz w:val="16"/>
        </w:rPr>
      </w:pPr>
      <w:r w:rsidRPr="006C4059">
        <w:rPr>
          <w:sz w:val="16"/>
        </w:rPr>
        <w:t xml:space="preserve">                    // and resets SelectedItem, closing the note on every keystroke.</w:t>
      </w:r>
    </w:p>
    <w:p w14:paraId="43B7A97A" w14:textId="77777777" w:rsidR="006C4059" w:rsidRPr="006C4059" w:rsidRDefault="006C4059" w:rsidP="006C4059">
      <w:pPr>
        <w:pStyle w:val="Code"/>
        <w:rPr>
          <w:sz w:val="16"/>
        </w:rPr>
      </w:pPr>
      <w:r w:rsidRPr="006C4059">
        <w:rPr>
          <w:sz w:val="16"/>
        </w:rPr>
        <w:t xml:space="preserve">                    // The list item text updates automatically via the Note object reference.</w:t>
      </w:r>
    </w:p>
    <w:p w14:paraId="77ED8416" w14:textId="77777777" w:rsidR="006C4059" w:rsidRPr="006C4059" w:rsidRDefault="006C4059" w:rsidP="006C4059">
      <w:pPr>
        <w:pStyle w:val="Code"/>
        <w:rPr>
          <w:sz w:val="16"/>
        </w:rPr>
      </w:pPr>
      <w:r w:rsidRPr="006C4059">
        <w:rPr>
          <w:sz w:val="16"/>
        </w:rPr>
        <w:t xml:space="preserve">                }</w:t>
      </w:r>
    </w:p>
    <w:p w14:paraId="6DF126DE" w14:textId="77777777" w:rsidR="006C4059" w:rsidRPr="006C4059" w:rsidRDefault="006C4059" w:rsidP="006C4059">
      <w:pPr>
        <w:pStyle w:val="Code"/>
        <w:rPr>
          <w:sz w:val="16"/>
        </w:rPr>
      </w:pPr>
      <w:r w:rsidRPr="006C4059">
        <w:rPr>
          <w:sz w:val="16"/>
        </w:rPr>
        <w:t xml:space="preserve">            }</w:t>
      </w:r>
    </w:p>
    <w:p w14:paraId="576CFB9F" w14:textId="77777777" w:rsidR="006C4059" w:rsidRPr="006C4059" w:rsidRDefault="006C4059" w:rsidP="006C4059">
      <w:pPr>
        <w:pStyle w:val="Code"/>
        <w:rPr>
          <w:sz w:val="16"/>
        </w:rPr>
      </w:pPr>
      <w:r w:rsidRPr="006C4059">
        <w:rPr>
          <w:sz w:val="16"/>
        </w:rPr>
        <w:t xml:space="preserve">        }</w:t>
      </w:r>
    </w:p>
    <w:p w14:paraId="0AFDEF09" w14:textId="77777777" w:rsidR="006C4059" w:rsidRDefault="006C4059" w:rsidP="006C4059">
      <w:pPr>
        <w:pStyle w:val="Code"/>
      </w:pPr>
    </w:p>
    <w:p w14:paraId="4AC7F1CD"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_noteContent = string.Empty;</w:t>
      </w:r>
    </w:p>
    <w:p w14:paraId="739434E3"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string NoteContent</w:t>
      </w:r>
    </w:p>
    <w:p w14:paraId="17BDEC7E" w14:textId="77777777" w:rsidR="006C4059" w:rsidRPr="006C4059" w:rsidRDefault="006C4059" w:rsidP="006C4059">
      <w:pPr>
        <w:pStyle w:val="Code"/>
        <w:rPr>
          <w:sz w:val="16"/>
        </w:rPr>
      </w:pPr>
      <w:r w:rsidRPr="006C4059">
        <w:rPr>
          <w:sz w:val="16"/>
        </w:rPr>
        <w:t xml:space="preserve">        {</w:t>
      </w:r>
    </w:p>
    <w:p w14:paraId="6C265358"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_noteContent;</w:t>
      </w:r>
    </w:p>
    <w:p w14:paraId="1558524E" w14:textId="77777777" w:rsidR="006C4059" w:rsidRPr="006C4059" w:rsidRDefault="006C4059" w:rsidP="006C4059">
      <w:pPr>
        <w:pStyle w:val="Code"/>
        <w:rPr>
          <w:sz w:val="16"/>
        </w:rPr>
      </w:pPr>
      <w:r w:rsidRPr="006C4059">
        <w:rPr>
          <w:sz w:val="16"/>
        </w:rPr>
        <w:t xml:space="preserve">            set</w:t>
      </w:r>
    </w:p>
    <w:p w14:paraId="785A2D36" w14:textId="77777777" w:rsidR="006C4059" w:rsidRPr="006C4059" w:rsidRDefault="006C4059" w:rsidP="006C4059">
      <w:pPr>
        <w:pStyle w:val="Code"/>
        <w:rPr>
          <w:sz w:val="16"/>
        </w:rPr>
      </w:pPr>
      <w:r w:rsidRPr="006C4059">
        <w:rPr>
          <w:sz w:val="16"/>
        </w:rPr>
        <w:t xml:space="preserve">            {</w:t>
      </w:r>
    </w:p>
    <w:p w14:paraId="36855745"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_noteContent, value) &amp;&amp; _selectedNote != null)</w:t>
      </w:r>
    </w:p>
    <w:p w14:paraId="3471C636" w14:textId="77777777" w:rsidR="006C4059" w:rsidRPr="006C4059" w:rsidRDefault="006C4059" w:rsidP="006C4059">
      <w:pPr>
        <w:pStyle w:val="Code"/>
        <w:rPr>
          <w:sz w:val="16"/>
        </w:rPr>
      </w:pPr>
      <w:r w:rsidRPr="006C4059">
        <w:rPr>
          <w:sz w:val="16"/>
        </w:rPr>
        <w:t xml:space="preserve">                    _selectedNote.Content = value;</w:t>
      </w:r>
    </w:p>
    <w:p w14:paraId="0BCDDEC9" w14:textId="77777777" w:rsidR="006C4059" w:rsidRPr="006C4059" w:rsidRDefault="006C4059" w:rsidP="006C4059">
      <w:pPr>
        <w:pStyle w:val="Code"/>
        <w:rPr>
          <w:sz w:val="16"/>
        </w:rPr>
      </w:pPr>
      <w:r w:rsidRPr="006C4059">
        <w:rPr>
          <w:sz w:val="16"/>
        </w:rPr>
        <w:t xml:space="preserve">            }</w:t>
      </w:r>
    </w:p>
    <w:p w14:paraId="73E87E56" w14:textId="77777777" w:rsidR="006C4059" w:rsidRPr="006C4059" w:rsidRDefault="006C4059" w:rsidP="006C4059">
      <w:pPr>
        <w:pStyle w:val="Code"/>
        <w:rPr>
          <w:sz w:val="16"/>
        </w:rPr>
      </w:pPr>
      <w:r w:rsidRPr="006C4059">
        <w:rPr>
          <w:sz w:val="16"/>
        </w:rPr>
        <w:t xml:space="preserve">        }</w:t>
      </w:r>
    </w:p>
    <w:p w14:paraId="3943A7B9" w14:textId="77777777" w:rsidR="006C4059" w:rsidRDefault="006C4059" w:rsidP="006C4059">
      <w:pPr>
        <w:pStyle w:val="Code"/>
      </w:pPr>
    </w:p>
    <w:p w14:paraId="73862F0F"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_noteFontFamily = "Segoe UI";</w:t>
      </w:r>
    </w:p>
    <w:p w14:paraId="7DC83DE5" w14:textId="77777777" w:rsidR="006C4059" w:rsidRPr="006C4059" w:rsidRDefault="006C4059" w:rsidP="006C4059">
      <w:pPr>
        <w:pStyle w:val="Code"/>
        <w:rPr>
          <w:sz w:val="16"/>
        </w:rPr>
      </w:pPr>
      <w:r w:rsidRPr="006C4059">
        <w:rPr>
          <w:sz w:val="16"/>
        </w:rPr>
        <w:lastRenderedPageBreak/>
        <w:t xml:space="preserve">        public string NoteFontFamily</w:t>
      </w:r>
    </w:p>
    <w:p w14:paraId="05FB6651" w14:textId="77777777" w:rsidR="006C4059" w:rsidRPr="006C4059" w:rsidRDefault="006C4059" w:rsidP="006C4059">
      <w:pPr>
        <w:pStyle w:val="Code"/>
        <w:rPr>
          <w:sz w:val="16"/>
        </w:rPr>
      </w:pPr>
      <w:r w:rsidRPr="006C4059">
        <w:rPr>
          <w:sz w:val="16"/>
        </w:rPr>
        <w:t xml:space="preserve">        {</w:t>
      </w:r>
    </w:p>
    <w:p w14:paraId="1890E91A"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_noteFontFamily;</w:t>
      </w:r>
    </w:p>
    <w:p w14:paraId="0A4B3C5A" w14:textId="77777777" w:rsidR="006C4059" w:rsidRPr="006C4059" w:rsidRDefault="006C4059" w:rsidP="006C4059">
      <w:pPr>
        <w:pStyle w:val="Code"/>
        <w:rPr>
          <w:sz w:val="16"/>
        </w:rPr>
      </w:pPr>
      <w:r w:rsidRPr="006C4059">
        <w:rPr>
          <w:sz w:val="16"/>
        </w:rPr>
        <w:t xml:space="preserve">            set</w:t>
      </w:r>
    </w:p>
    <w:p w14:paraId="0356FB20" w14:textId="77777777" w:rsidR="006C4059" w:rsidRPr="006C4059" w:rsidRDefault="006C4059" w:rsidP="006C4059">
      <w:pPr>
        <w:pStyle w:val="Code"/>
        <w:rPr>
          <w:sz w:val="16"/>
        </w:rPr>
      </w:pPr>
      <w:r w:rsidRPr="006C4059">
        <w:rPr>
          <w:sz w:val="16"/>
        </w:rPr>
        <w:t xml:space="preserve">            {</w:t>
      </w:r>
    </w:p>
    <w:p w14:paraId="3AECB778"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_noteFontFamily, value) &amp;&amp; _selectedNote != null)</w:t>
      </w:r>
    </w:p>
    <w:p w14:paraId="26473CF4" w14:textId="77777777" w:rsidR="006C4059" w:rsidRPr="006C4059" w:rsidRDefault="006C4059" w:rsidP="006C4059">
      <w:pPr>
        <w:pStyle w:val="Code"/>
        <w:rPr>
          <w:sz w:val="16"/>
        </w:rPr>
      </w:pPr>
      <w:r w:rsidRPr="006C4059">
        <w:rPr>
          <w:sz w:val="16"/>
        </w:rPr>
        <w:t xml:space="preserve">                    _selectedNote.FontFamily = value;</w:t>
      </w:r>
    </w:p>
    <w:p w14:paraId="15FA25A0" w14:textId="77777777" w:rsidR="006C4059" w:rsidRPr="006C4059" w:rsidRDefault="006C4059" w:rsidP="006C4059">
      <w:pPr>
        <w:pStyle w:val="Code"/>
        <w:rPr>
          <w:sz w:val="16"/>
        </w:rPr>
      </w:pPr>
      <w:r w:rsidRPr="006C4059">
        <w:rPr>
          <w:sz w:val="16"/>
        </w:rPr>
        <w:t xml:space="preserve">            }</w:t>
      </w:r>
    </w:p>
    <w:p w14:paraId="38821B74" w14:textId="77777777" w:rsidR="006C4059" w:rsidRPr="006C4059" w:rsidRDefault="006C4059" w:rsidP="006C4059">
      <w:pPr>
        <w:pStyle w:val="Code"/>
        <w:rPr>
          <w:sz w:val="16"/>
        </w:rPr>
      </w:pPr>
      <w:r w:rsidRPr="006C4059">
        <w:rPr>
          <w:sz w:val="16"/>
        </w:rPr>
        <w:t xml:space="preserve">        }</w:t>
      </w:r>
    </w:p>
    <w:p w14:paraId="7264110C" w14:textId="77777777" w:rsidR="006C4059" w:rsidRDefault="006C4059" w:rsidP="006C4059">
      <w:pPr>
        <w:pStyle w:val="Code"/>
      </w:pPr>
    </w:p>
    <w:p w14:paraId="03EEE662"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double _noteFontSize = 14;</w:t>
      </w:r>
    </w:p>
    <w:p w14:paraId="7F08FC2A" w14:textId="77777777" w:rsidR="006C4059" w:rsidRPr="006C4059" w:rsidRDefault="006C4059" w:rsidP="006C4059">
      <w:pPr>
        <w:pStyle w:val="Code"/>
        <w:rPr>
          <w:sz w:val="16"/>
        </w:rPr>
      </w:pPr>
      <w:r w:rsidRPr="006C4059">
        <w:rPr>
          <w:sz w:val="16"/>
        </w:rPr>
        <w:t xml:space="preserve">        public double NoteFontSize</w:t>
      </w:r>
    </w:p>
    <w:p w14:paraId="16BECACD" w14:textId="77777777" w:rsidR="006C4059" w:rsidRPr="006C4059" w:rsidRDefault="006C4059" w:rsidP="006C4059">
      <w:pPr>
        <w:pStyle w:val="Code"/>
        <w:rPr>
          <w:sz w:val="16"/>
        </w:rPr>
      </w:pPr>
      <w:r w:rsidRPr="006C4059">
        <w:rPr>
          <w:sz w:val="16"/>
        </w:rPr>
        <w:t xml:space="preserve">        {</w:t>
      </w:r>
    </w:p>
    <w:p w14:paraId="3076D18C"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_noteFontSize;</w:t>
      </w:r>
    </w:p>
    <w:p w14:paraId="5951AEBE" w14:textId="77777777" w:rsidR="006C4059" w:rsidRPr="006C4059" w:rsidRDefault="006C4059" w:rsidP="006C4059">
      <w:pPr>
        <w:pStyle w:val="Code"/>
        <w:rPr>
          <w:sz w:val="16"/>
        </w:rPr>
      </w:pPr>
      <w:r w:rsidRPr="006C4059">
        <w:rPr>
          <w:sz w:val="16"/>
        </w:rPr>
        <w:t xml:space="preserve">            set</w:t>
      </w:r>
    </w:p>
    <w:p w14:paraId="2DA9826C" w14:textId="77777777" w:rsidR="006C4059" w:rsidRPr="006C4059" w:rsidRDefault="006C4059" w:rsidP="006C4059">
      <w:pPr>
        <w:pStyle w:val="Code"/>
        <w:rPr>
          <w:sz w:val="16"/>
        </w:rPr>
      </w:pPr>
      <w:r w:rsidRPr="006C4059">
        <w:rPr>
          <w:sz w:val="16"/>
        </w:rPr>
        <w:t xml:space="preserve">            {</w:t>
      </w:r>
    </w:p>
    <w:p w14:paraId="5AFD2314"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_noteFontSize, value) &amp;&amp; _selectedNote != null)</w:t>
      </w:r>
    </w:p>
    <w:p w14:paraId="3C3798CC" w14:textId="77777777" w:rsidR="006C4059" w:rsidRPr="006C4059" w:rsidRDefault="006C4059" w:rsidP="006C4059">
      <w:pPr>
        <w:pStyle w:val="Code"/>
        <w:rPr>
          <w:sz w:val="16"/>
        </w:rPr>
      </w:pPr>
      <w:r w:rsidRPr="006C4059">
        <w:rPr>
          <w:sz w:val="16"/>
        </w:rPr>
        <w:t xml:space="preserve">                    _selectedNote.FontSize = value;</w:t>
      </w:r>
    </w:p>
    <w:p w14:paraId="3BED9E7B" w14:textId="77777777" w:rsidR="006C4059" w:rsidRPr="006C4059" w:rsidRDefault="006C4059" w:rsidP="006C4059">
      <w:pPr>
        <w:pStyle w:val="Code"/>
        <w:rPr>
          <w:sz w:val="16"/>
        </w:rPr>
      </w:pPr>
      <w:r w:rsidRPr="006C4059">
        <w:rPr>
          <w:sz w:val="16"/>
        </w:rPr>
        <w:t xml:space="preserve">            }</w:t>
      </w:r>
    </w:p>
    <w:p w14:paraId="25E59C64" w14:textId="77777777" w:rsidR="006C4059" w:rsidRPr="006C4059" w:rsidRDefault="006C4059" w:rsidP="006C4059">
      <w:pPr>
        <w:pStyle w:val="Code"/>
        <w:rPr>
          <w:sz w:val="16"/>
        </w:rPr>
      </w:pPr>
      <w:r w:rsidRPr="006C4059">
        <w:rPr>
          <w:sz w:val="16"/>
        </w:rPr>
        <w:t xml:space="preserve">        }</w:t>
      </w:r>
    </w:p>
    <w:p w14:paraId="74AD7BA5" w14:textId="77777777" w:rsidR="006C4059" w:rsidRDefault="006C4059" w:rsidP="006C4059">
      <w:pPr>
        <w:pStyle w:val="Code"/>
      </w:pPr>
    </w:p>
    <w:p w14:paraId="3E6D688B"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bool _noteIsBold;</w:t>
      </w:r>
    </w:p>
    <w:p w14:paraId="0650833A"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bool NoteIsBold</w:t>
      </w:r>
    </w:p>
    <w:p w14:paraId="59C6FCAB" w14:textId="77777777" w:rsidR="006C4059" w:rsidRPr="006C4059" w:rsidRDefault="006C4059" w:rsidP="006C4059">
      <w:pPr>
        <w:pStyle w:val="Code"/>
        <w:rPr>
          <w:sz w:val="16"/>
        </w:rPr>
      </w:pPr>
      <w:r w:rsidRPr="006C4059">
        <w:rPr>
          <w:sz w:val="16"/>
        </w:rPr>
        <w:t xml:space="preserve">        {</w:t>
      </w:r>
    </w:p>
    <w:p w14:paraId="41D81997"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_noteIsBold;</w:t>
      </w:r>
    </w:p>
    <w:p w14:paraId="1A5A9E29" w14:textId="77777777" w:rsidR="006C4059" w:rsidRPr="006C4059" w:rsidRDefault="006C4059" w:rsidP="006C4059">
      <w:pPr>
        <w:pStyle w:val="Code"/>
        <w:rPr>
          <w:sz w:val="16"/>
        </w:rPr>
      </w:pPr>
      <w:r w:rsidRPr="006C4059">
        <w:rPr>
          <w:sz w:val="16"/>
        </w:rPr>
        <w:t xml:space="preserve">            set</w:t>
      </w:r>
    </w:p>
    <w:p w14:paraId="21723861" w14:textId="77777777" w:rsidR="006C4059" w:rsidRPr="006C4059" w:rsidRDefault="006C4059" w:rsidP="006C4059">
      <w:pPr>
        <w:pStyle w:val="Code"/>
        <w:rPr>
          <w:sz w:val="16"/>
        </w:rPr>
      </w:pPr>
      <w:r w:rsidRPr="006C4059">
        <w:rPr>
          <w:sz w:val="16"/>
        </w:rPr>
        <w:t xml:space="preserve">            {</w:t>
      </w:r>
    </w:p>
    <w:p w14:paraId="35E99E88"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_noteIsBold, value))</w:t>
      </w:r>
    </w:p>
    <w:p w14:paraId="5E739136" w14:textId="77777777" w:rsidR="006C4059" w:rsidRPr="006C4059" w:rsidRDefault="006C4059" w:rsidP="006C4059">
      <w:pPr>
        <w:pStyle w:val="Code"/>
        <w:rPr>
          <w:sz w:val="16"/>
        </w:rPr>
      </w:pPr>
      <w:r w:rsidRPr="006C4059">
        <w:rPr>
          <w:sz w:val="16"/>
        </w:rPr>
        <w:t xml:space="preserve">                {</w:t>
      </w:r>
    </w:p>
    <w:p w14:paraId="12969B3D"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_selectedNote.IsBold = value;</w:t>
      </w:r>
    </w:p>
    <w:p w14:paraId="36CE25BD"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nameof(NoteFontWeight));</w:t>
      </w:r>
    </w:p>
    <w:p w14:paraId="1D8A8E71" w14:textId="77777777" w:rsidR="006C4059" w:rsidRPr="006C4059" w:rsidRDefault="006C4059" w:rsidP="006C4059">
      <w:pPr>
        <w:pStyle w:val="Code"/>
        <w:rPr>
          <w:sz w:val="16"/>
        </w:rPr>
      </w:pPr>
      <w:r w:rsidRPr="006C4059">
        <w:rPr>
          <w:sz w:val="16"/>
        </w:rPr>
        <w:t xml:space="preserve">                }</w:t>
      </w:r>
    </w:p>
    <w:p w14:paraId="6787432A" w14:textId="77777777" w:rsidR="006C4059" w:rsidRPr="006C4059" w:rsidRDefault="006C4059" w:rsidP="006C4059">
      <w:pPr>
        <w:pStyle w:val="Code"/>
        <w:rPr>
          <w:sz w:val="16"/>
        </w:rPr>
      </w:pPr>
      <w:r w:rsidRPr="006C4059">
        <w:rPr>
          <w:sz w:val="16"/>
        </w:rPr>
        <w:t xml:space="preserve">            }</w:t>
      </w:r>
    </w:p>
    <w:p w14:paraId="4B28925A" w14:textId="77777777" w:rsidR="006C4059" w:rsidRPr="006C4059" w:rsidRDefault="006C4059" w:rsidP="006C4059">
      <w:pPr>
        <w:pStyle w:val="Code"/>
        <w:rPr>
          <w:sz w:val="16"/>
        </w:rPr>
      </w:pPr>
      <w:r w:rsidRPr="006C4059">
        <w:rPr>
          <w:sz w:val="16"/>
        </w:rPr>
        <w:t xml:space="preserve">        }</w:t>
      </w:r>
    </w:p>
    <w:p w14:paraId="6E835657" w14:textId="77777777" w:rsidR="006C4059" w:rsidRDefault="006C4059" w:rsidP="006C4059">
      <w:pPr>
        <w:pStyle w:val="Code"/>
      </w:pPr>
    </w:p>
    <w:p w14:paraId="3F944B08"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bool _noteIsItalic;</w:t>
      </w:r>
    </w:p>
    <w:p w14:paraId="370F3C76"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bool NoteIsItalic</w:t>
      </w:r>
    </w:p>
    <w:p w14:paraId="5E8F4A71" w14:textId="77777777" w:rsidR="006C4059" w:rsidRPr="006C4059" w:rsidRDefault="006C4059" w:rsidP="006C4059">
      <w:pPr>
        <w:pStyle w:val="Code"/>
        <w:rPr>
          <w:sz w:val="16"/>
        </w:rPr>
      </w:pPr>
      <w:r w:rsidRPr="006C4059">
        <w:rPr>
          <w:sz w:val="16"/>
        </w:rPr>
        <w:t xml:space="preserve">        {</w:t>
      </w:r>
    </w:p>
    <w:p w14:paraId="3A27A725"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_noteIsItalic;</w:t>
      </w:r>
    </w:p>
    <w:p w14:paraId="1E4404F8" w14:textId="77777777" w:rsidR="006C4059" w:rsidRPr="006C4059" w:rsidRDefault="006C4059" w:rsidP="006C4059">
      <w:pPr>
        <w:pStyle w:val="Code"/>
        <w:rPr>
          <w:sz w:val="16"/>
        </w:rPr>
      </w:pPr>
      <w:r w:rsidRPr="006C4059">
        <w:rPr>
          <w:sz w:val="16"/>
        </w:rPr>
        <w:t xml:space="preserve">            set</w:t>
      </w:r>
    </w:p>
    <w:p w14:paraId="327F5F5C" w14:textId="77777777" w:rsidR="006C4059" w:rsidRPr="006C4059" w:rsidRDefault="006C4059" w:rsidP="006C4059">
      <w:pPr>
        <w:pStyle w:val="Code"/>
        <w:rPr>
          <w:sz w:val="16"/>
        </w:rPr>
      </w:pPr>
      <w:r w:rsidRPr="006C4059">
        <w:rPr>
          <w:sz w:val="16"/>
        </w:rPr>
        <w:t xml:space="preserve">            {</w:t>
      </w:r>
    </w:p>
    <w:p w14:paraId="5B7A07EA"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_noteIsItalic, value))</w:t>
      </w:r>
    </w:p>
    <w:p w14:paraId="738E7E63" w14:textId="77777777" w:rsidR="006C4059" w:rsidRPr="006C4059" w:rsidRDefault="006C4059" w:rsidP="006C4059">
      <w:pPr>
        <w:pStyle w:val="Code"/>
        <w:rPr>
          <w:sz w:val="16"/>
        </w:rPr>
      </w:pPr>
      <w:r w:rsidRPr="006C4059">
        <w:rPr>
          <w:sz w:val="16"/>
        </w:rPr>
        <w:t xml:space="preserve">                {</w:t>
      </w:r>
    </w:p>
    <w:p w14:paraId="3C9388C3"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_selectedNote.IsItalic = value;</w:t>
      </w:r>
    </w:p>
    <w:p w14:paraId="02F270CB"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nameof(NoteFontStyle));</w:t>
      </w:r>
    </w:p>
    <w:p w14:paraId="29DDC7F5" w14:textId="77777777" w:rsidR="006C4059" w:rsidRPr="006C4059" w:rsidRDefault="006C4059" w:rsidP="006C4059">
      <w:pPr>
        <w:pStyle w:val="Code"/>
        <w:rPr>
          <w:sz w:val="16"/>
        </w:rPr>
      </w:pPr>
      <w:r w:rsidRPr="006C4059">
        <w:rPr>
          <w:sz w:val="16"/>
        </w:rPr>
        <w:t xml:space="preserve">                }</w:t>
      </w:r>
    </w:p>
    <w:p w14:paraId="3C4CBBED" w14:textId="77777777" w:rsidR="006C4059" w:rsidRPr="006C4059" w:rsidRDefault="006C4059" w:rsidP="006C4059">
      <w:pPr>
        <w:pStyle w:val="Code"/>
        <w:rPr>
          <w:sz w:val="16"/>
        </w:rPr>
      </w:pPr>
      <w:r w:rsidRPr="006C4059">
        <w:rPr>
          <w:sz w:val="16"/>
        </w:rPr>
        <w:t xml:space="preserve">            }</w:t>
      </w:r>
    </w:p>
    <w:p w14:paraId="66D24D3C" w14:textId="77777777" w:rsidR="006C4059" w:rsidRPr="006C4059" w:rsidRDefault="006C4059" w:rsidP="006C4059">
      <w:pPr>
        <w:pStyle w:val="Code"/>
        <w:rPr>
          <w:sz w:val="16"/>
        </w:rPr>
      </w:pPr>
      <w:r w:rsidRPr="006C4059">
        <w:rPr>
          <w:sz w:val="16"/>
        </w:rPr>
        <w:t xml:space="preserve">        }</w:t>
      </w:r>
    </w:p>
    <w:p w14:paraId="2CE9E458" w14:textId="77777777" w:rsidR="006C4059" w:rsidRDefault="006C4059" w:rsidP="006C4059">
      <w:pPr>
        <w:pStyle w:val="Code"/>
      </w:pPr>
    </w:p>
    <w:p w14:paraId="23E9CCE0"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bool _noteIsUnderline;</w:t>
      </w:r>
    </w:p>
    <w:p w14:paraId="5B657D19"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bool NoteIsUnderline</w:t>
      </w:r>
    </w:p>
    <w:p w14:paraId="5F7D0C1C" w14:textId="77777777" w:rsidR="006C4059" w:rsidRPr="006C4059" w:rsidRDefault="006C4059" w:rsidP="006C4059">
      <w:pPr>
        <w:pStyle w:val="Code"/>
        <w:rPr>
          <w:sz w:val="16"/>
        </w:rPr>
      </w:pPr>
      <w:r w:rsidRPr="006C4059">
        <w:rPr>
          <w:sz w:val="16"/>
        </w:rPr>
        <w:t xml:space="preserve">        {</w:t>
      </w:r>
    </w:p>
    <w:p w14:paraId="5B467AD1"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_noteIsUnderline;</w:t>
      </w:r>
    </w:p>
    <w:p w14:paraId="39E28C4D" w14:textId="77777777" w:rsidR="006C4059" w:rsidRPr="006C4059" w:rsidRDefault="006C4059" w:rsidP="006C4059">
      <w:pPr>
        <w:pStyle w:val="Code"/>
        <w:rPr>
          <w:sz w:val="16"/>
        </w:rPr>
      </w:pPr>
      <w:r w:rsidRPr="006C4059">
        <w:rPr>
          <w:sz w:val="16"/>
        </w:rPr>
        <w:t xml:space="preserve">            set</w:t>
      </w:r>
    </w:p>
    <w:p w14:paraId="432D40C9" w14:textId="77777777" w:rsidR="006C4059" w:rsidRPr="006C4059" w:rsidRDefault="006C4059" w:rsidP="006C4059">
      <w:pPr>
        <w:pStyle w:val="Code"/>
        <w:rPr>
          <w:sz w:val="16"/>
        </w:rPr>
      </w:pPr>
      <w:r w:rsidRPr="006C4059">
        <w:rPr>
          <w:sz w:val="16"/>
        </w:rPr>
        <w:t xml:space="preserve">            {</w:t>
      </w:r>
    </w:p>
    <w:p w14:paraId="3A1B3E8E"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_noteIsUnderline, value))</w:t>
      </w:r>
    </w:p>
    <w:p w14:paraId="423B97C4" w14:textId="77777777" w:rsidR="006C4059" w:rsidRPr="006C4059" w:rsidRDefault="006C4059" w:rsidP="006C4059">
      <w:pPr>
        <w:pStyle w:val="Code"/>
        <w:rPr>
          <w:sz w:val="16"/>
        </w:rPr>
      </w:pPr>
      <w:r w:rsidRPr="006C4059">
        <w:rPr>
          <w:sz w:val="16"/>
        </w:rPr>
        <w:t xml:space="preserve">                {</w:t>
      </w:r>
    </w:p>
    <w:p w14:paraId="033A0D4D"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_selectedNote.IsUnderline = value;</w:t>
      </w:r>
    </w:p>
    <w:p w14:paraId="651D074E"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nameof(NoteTextDecoration));</w:t>
      </w:r>
    </w:p>
    <w:p w14:paraId="25AE2E5B" w14:textId="77777777" w:rsidR="006C4059" w:rsidRPr="006C4059" w:rsidRDefault="006C4059" w:rsidP="006C4059">
      <w:pPr>
        <w:pStyle w:val="Code"/>
        <w:rPr>
          <w:sz w:val="16"/>
        </w:rPr>
      </w:pPr>
      <w:r w:rsidRPr="006C4059">
        <w:rPr>
          <w:sz w:val="16"/>
        </w:rPr>
        <w:t xml:space="preserve">                }</w:t>
      </w:r>
    </w:p>
    <w:p w14:paraId="26351C92" w14:textId="77777777" w:rsidR="006C4059" w:rsidRPr="006C4059" w:rsidRDefault="006C4059" w:rsidP="006C4059">
      <w:pPr>
        <w:pStyle w:val="Code"/>
        <w:rPr>
          <w:sz w:val="16"/>
        </w:rPr>
      </w:pPr>
      <w:r w:rsidRPr="006C4059">
        <w:rPr>
          <w:sz w:val="16"/>
        </w:rPr>
        <w:t xml:space="preserve">            }</w:t>
      </w:r>
    </w:p>
    <w:p w14:paraId="5E95D9C4" w14:textId="77777777" w:rsidR="006C4059" w:rsidRPr="006C4059" w:rsidRDefault="006C4059" w:rsidP="006C4059">
      <w:pPr>
        <w:pStyle w:val="Code"/>
        <w:rPr>
          <w:sz w:val="16"/>
        </w:rPr>
      </w:pPr>
      <w:r w:rsidRPr="006C4059">
        <w:rPr>
          <w:sz w:val="16"/>
        </w:rPr>
        <w:t xml:space="preserve">        }</w:t>
      </w:r>
    </w:p>
    <w:p w14:paraId="35D00E0B" w14:textId="77777777" w:rsidR="006C4059" w:rsidRDefault="006C4059" w:rsidP="006C4059">
      <w:pPr>
        <w:pStyle w:val="Code"/>
      </w:pPr>
    </w:p>
    <w:p w14:paraId="09B78DAC"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_noteTextColor = "#212121";</w:t>
      </w:r>
    </w:p>
    <w:p w14:paraId="61C2B282" w14:textId="77777777" w:rsidR="006C4059" w:rsidRPr="006C4059" w:rsidRDefault="006C4059" w:rsidP="006C4059">
      <w:pPr>
        <w:pStyle w:val="Code"/>
        <w:rPr>
          <w:sz w:val="16"/>
        </w:rPr>
      </w:pPr>
      <w:r w:rsidRPr="006C4059">
        <w:rPr>
          <w:sz w:val="16"/>
        </w:rPr>
        <w:t xml:space="preserve">        public string NoteTextColor</w:t>
      </w:r>
    </w:p>
    <w:p w14:paraId="054719D2" w14:textId="77777777" w:rsidR="006C4059" w:rsidRPr="006C4059" w:rsidRDefault="006C4059" w:rsidP="006C4059">
      <w:pPr>
        <w:pStyle w:val="Code"/>
        <w:rPr>
          <w:sz w:val="16"/>
        </w:rPr>
      </w:pPr>
      <w:r w:rsidRPr="006C4059">
        <w:rPr>
          <w:sz w:val="16"/>
        </w:rPr>
        <w:t xml:space="preserve">        {</w:t>
      </w:r>
    </w:p>
    <w:p w14:paraId="13B632AE"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_noteTextColor;</w:t>
      </w:r>
    </w:p>
    <w:p w14:paraId="4FC30930" w14:textId="77777777" w:rsidR="006C4059" w:rsidRPr="006C4059" w:rsidRDefault="006C4059" w:rsidP="006C4059">
      <w:pPr>
        <w:pStyle w:val="Code"/>
        <w:rPr>
          <w:sz w:val="16"/>
        </w:rPr>
      </w:pPr>
      <w:r w:rsidRPr="006C4059">
        <w:rPr>
          <w:sz w:val="16"/>
        </w:rPr>
        <w:t xml:space="preserve">            set</w:t>
      </w:r>
    </w:p>
    <w:p w14:paraId="08445753" w14:textId="77777777" w:rsidR="006C4059" w:rsidRPr="006C4059" w:rsidRDefault="006C4059" w:rsidP="006C4059">
      <w:pPr>
        <w:pStyle w:val="Code"/>
        <w:rPr>
          <w:sz w:val="16"/>
        </w:rPr>
      </w:pPr>
      <w:r w:rsidRPr="006C4059">
        <w:rPr>
          <w:sz w:val="16"/>
        </w:rPr>
        <w:t xml:space="preserve">            {</w:t>
      </w:r>
    </w:p>
    <w:p w14:paraId="40D6B94F"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_noteTextColor, value))</w:t>
      </w:r>
    </w:p>
    <w:p w14:paraId="088FE159" w14:textId="77777777" w:rsidR="006C4059" w:rsidRPr="006C4059" w:rsidRDefault="006C4059" w:rsidP="006C4059">
      <w:pPr>
        <w:pStyle w:val="Code"/>
        <w:rPr>
          <w:sz w:val="16"/>
        </w:rPr>
      </w:pPr>
      <w:r w:rsidRPr="006C4059">
        <w:rPr>
          <w:sz w:val="16"/>
        </w:rPr>
        <w:t xml:space="preserve">                {</w:t>
      </w:r>
    </w:p>
    <w:p w14:paraId="12C4B80D" w14:textId="77777777" w:rsidR="006C4059" w:rsidRPr="006C4059" w:rsidRDefault="006C4059" w:rsidP="006C4059">
      <w:pPr>
        <w:pStyle w:val="Code"/>
        <w:rPr>
          <w:sz w:val="16"/>
        </w:rPr>
      </w:pPr>
      <w:r w:rsidRPr="006C4059">
        <w:rPr>
          <w:sz w:val="16"/>
        </w:rPr>
        <w:lastRenderedPageBreak/>
        <w:t xml:space="preserve">                    </w:t>
      </w:r>
      <w:proofErr w:type="gramStart"/>
      <w:r w:rsidRPr="006C4059">
        <w:rPr>
          <w:sz w:val="16"/>
        </w:rPr>
        <w:t>if</w:t>
      </w:r>
      <w:proofErr w:type="gramEnd"/>
      <w:r w:rsidRPr="006C4059">
        <w:rPr>
          <w:sz w:val="16"/>
        </w:rPr>
        <w:t xml:space="preserve"> (_selectedNote != null) _selectedNote.TextColor = value;</w:t>
      </w:r>
    </w:p>
    <w:p w14:paraId="1FD57E5A"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nameof(NoteTextBrush));</w:t>
      </w:r>
    </w:p>
    <w:p w14:paraId="5C5CFBF0" w14:textId="77777777" w:rsidR="006C4059" w:rsidRPr="006C4059" w:rsidRDefault="006C4059" w:rsidP="006C4059">
      <w:pPr>
        <w:pStyle w:val="Code"/>
        <w:rPr>
          <w:sz w:val="16"/>
        </w:rPr>
      </w:pPr>
      <w:r w:rsidRPr="006C4059">
        <w:rPr>
          <w:sz w:val="16"/>
        </w:rPr>
        <w:t xml:space="preserve">                }</w:t>
      </w:r>
    </w:p>
    <w:p w14:paraId="763A1DB2" w14:textId="77777777" w:rsidR="006C4059" w:rsidRPr="006C4059" w:rsidRDefault="006C4059" w:rsidP="006C4059">
      <w:pPr>
        <w:pStyle w:val="Code"/>
        <w:rPr>
          <w:sz w:val="16"/>
        </w:rPr>
      </w:pPr>
      <w:r w:rsidRPr="006C4059">
        <w:rPr>
          <w:sz w:val="16"/>
        </w:rPr>
        <w:t xml:space="preserve">            }</w:t>
      </w:r>
    </w:p>
    <w:p w14:paraId="2E922B01" w14:textId="77777777" w:rsidR="006C4059" w:rsidRPr="006C4059" w:rsidRDefault="006C4059" w:rsidP="006C4059">
      <w:pPr>
        <w:pStyle w:val="Code"/>
        <w:rPr>
          <w:sz w:val="16"/>
        </w:rPr>
      </w:pPr>
      <w:r w:rsidRPr="006C4059">
        <w:rPr>
          <w:sz w:val="16"/>
        </w:rPr>
        <w:t xml:space="preserve">        }</w:t>
      </w:r>
    </w:p>
    <w:p w14:paraId="38888A39" w14:textId="77777777" w:rsidR="006C4059" w:rsidRDefault="006C4059" w:rsidP="006C4059">
      <w:pPr>
        <w:pStyle w:val="Code"/>
      </w:pPr>
    </w:p>
    <w:p w14:paraId="692B83C6" w14:textId="77777777" w:rsidR="006C4059" w:rsidRPr="006C4059" w:rsidRDefault="006C4059" w:rsidP="006C4059">
      <w:pPr>
        <w:pStyle w:val="Code"/>
        <w:rPr>
          <w:sz w:val="16"/>
        </w:rPr>
      </w:pPr>
      <w:r w:rsidRPr="006C4059">
        <w:rPr>
          <w:sz w:val="16"/>
        </w:rPr>
        <w:t xml:space="preserve">        // ── Computed display properties (bound directly, no converters) ──</w:t>
      </w:r>
    </w:p>
    <w:p w14:paraId="456B1F51" w14:textId="77777777" w:rsidR="006C4059" w:rsidRDefault="006C4059" w:rsidP="006C4059">
      <w:pPr>
        <w:pStyle w:val="Code"/>
      </w:pPr>
    </w:p>
    <w:p w14:paraId="399D3ED8"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FontWeight NoteFontWeight =&gt; _noteIsBold ? </w:t>
      </w:r>
      <w:proofErr w:type="gramStart"/>
      <w:r w:rsidRPr="006C4059">
        <w:rPr>
          <w:sz w:val="16"/>
        </w:rPr>
        <w:t>FontWeights.Bold :</w:t>
      </w:r>
      <w:proofErr w:type="gramEnd"/>
      <w:r w:rsidRPr="006C4059">
        <w:rPr>
          <w:sz w:val="16"/>
        </w:rPr>
        <w:t xml:space="preserve"> FontWeights.Normal;</w:t>
      </w:r>
    </w:p>
    <w:p w14:paraId="6080A4D5"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FontStyle NoteFontStyle =&gt; _noteIsItalic ? </w:t>
      </w:r>
      <w:proofErr w:type="gramStart"/>
      <w:r w:rsidRPr="006C4059">
        <w:rPr>
          <w:sz w:val="16"/>
        </w:rPr>
        <w:t>FontStyles.Italic :</w:t>
      </w:r>
      <w:proofErr w:type="gramEnd"/>
      <w:r w:rsidRPr="006C4059">
        <w:rPr>
          <w:sz w:val="16"/>
        </w:rPr>
        <w:t xml:space="preserve"> FontStyles.Normal;</w:t>
      </w:r>
    </w:p>
    <w:p w14:paraId="42405A58" w14:textId="77777777" w:rsidR="006C4059" w:rsidRPr="006C4059" w:rsidRDefault="006C4059" w:rsidP="006C4059">
      <w:pPr>
        <w:pStyle w:val="Code"/>
        <w:rPr>
          <w:sz w:val="16"/>
        </w:rPr>
      </w:pPr>
      <w:r w:rsidRPr="006C4059">
        <w:rPr>
          <w:sz w:val="16"/>
        </w:rPr>
        <w:t xml:space="preserve">        public TextDecorationCollection? NoteTextDecoration =&gt; _</w:t>
      </w:r>
      <w:proofErr w:type="gramStart"/>
      <w:r w:rsidRPr="006C4059">
        <w:rPr>
          <w:sz w:val="16"/>
        </w:rPr>
        <w:t>noteIsUnderline ?</w:t>
      </w:r>
      <w:proofErr w:type="gramEnd"/>
      <w:r w:rsidRPr="006C4059">
        <w:rPr>
          <w:sz w:val="16"/>
        </w:rPr>
        <w:t xml:space="preserve"> </w:t>
      </w:r>
      <w:proofErr w:type="gramStart"/>
      <w:r w:rsidRPr="006C4059">
        <w:rPr>
          <w:sz w:val="16"/>
        </w:rPr>
        <w:t>TextDecorations.Underline :</w:t>
      </w:r>
      <w:proofErr w:type="gramEnd"/>
      <w:r w:rsidRPr="006C4059">
        <w:rPr>
          <w:sz w:val="16"/>
        </w:rPr>
        <w:t xml:space="preserve"> null;</w:t>
      </w:r>
    </w:p>
    <w:p w14:paraId="39D6A914" w14:textId="77777777" w:rsidR="006C4059" w:rsidRPr="006C4059" w:rsidRDefault="006C4059" w:rsidP="006C4059">
      <w:pPr>
        <w:pStyle w:val="Code"/>
        <w:rPr>
          <w:sz w:val="16"/>
        </w:rPr>
      </w:pPr>
      <w:r w:rsidRPr="006C4059">
        <w:rPr>
          <w:sz w:val="16"/>
        </w:rPr>
        <w:t xml:space="preserve">        public SolidColorBrush NoteTextBrush</w:t>
      </w:r>
    </w:p>
    <w:p w14:paraId="7B212633" w14:textId="77777777" w:rsidR="006C4059" w:rsidRPr="006C4059" w:rsidRDefault="006C4059" w:rsidP="006C4059">
      <w:pPr>
        <w:pStyle w:val="Code"/>
        <w:rPr>
          <w:sz w:val="16"/>
        </w:rPr>
      </w:pPr>
      <w:r w:rsidRPr="006C4059">
        <w:rPr>
          <w:sz w:val="16"/>
        </w:rPr>
        <w:t xml:space="preserve">        {</w:t>
      </w:r>
    </w:p>
    <w:p w14:paraId="41C36CBC" w14:textId="77777777" w:rsidR="006C4059" w:rsidRPr="006C4059" w:rsidRDefault="006C4059" w:rsidP="006C4059">
      <w:pPr>
        <w:pStyle w:val="Code"/>
        <w:rPr>
          <w:sz w:val="16"/>
        </w:rPr>
      </w:pPr>
      <w:r w:rsidRPr="006C4059">
        <w:rPr>
          <w:sz w:val="16"/>
        </w:rPr>
        <w:t xml:space="preserve">            get</w:t>
      </w:r>
    </w:p>
    <w:p w14:paraId="012F4C08" w14:textId="77777777" w:rsidR="006C4059" w:rsidRPr="006C4059" w:rsidRDefault="006C4059" w:rsidP="006C4059">
      <w:pPr>
        <w:pStyle w:val="Code"/>
        <w:rPr>
          <w:sz w:val="16"/>
        </w:rPr>
      </w:pPr>
      <w:r w:rsidRPr="006C4059">
        <w:rPr>
          <w:sz w:val="16"/>
        </w:rPr>
        <w:t xml:space="preserve">            {</w:t>
      </w:r>
    </w:p>
    <w:p w14:paraId="0E847952" w14:textId="77777777" w:rsidR="006C4059" w:rsidRPr="006C4059" w:rsidRDefault="006C4059" w:rsidP="006C4059">
      <w:pPr>
        <w:pStyle w:val="Code"/>
        <w:rPr>
          <w:sz w:val="16"/>
        </w:rPr>
      </w:pPr>
      <w:r w:rsidRPr="006C4059">
        <w:rPr>
          <w:sz w:val="16"/>
        </w:rPr>
        <w:t xml:space="preserve">                </w:t>
      </w:r>
      <w:proofErr w:type="gramStart"/>
      <w:r w:rsidRPr="006C4059">
        <w:rPr>
          <w:sz w:val="16"/>
        </w:rPr>
        <w:t>try</w:t>
      </w:r>
      <w:proofErr w:type="gramEnd"/>
      <w:r w:rsidRPr="006C4059">
        <w:rPr>
          <w:sz w:val="16"/>
        </w:rPr>
        <w:t xml:space="preserve"> { return new SolidColorBrush((Color)ColorConverter.ConvertFromString(_noteTextColor)); }</w:t>
      </w:r>
    </w:p>
    <w:p w14:paraId="0B2EEAED" w14:textId="77777777" w:rsidR="006C4059" w:rsidRPr="006C4059" w:rsidRDefault="006C4059" w:rsidP="006C4059">
      <w:pPr>
        <w:pStyle w:val="Code"/>
        <w:rPr>
          <w:sz w:val="16"/>
        </w:rPr>
      </w:pPr>
      <w:r w:rsidRPr="006C4059">
        <w:rPr>
          <w:sz w:val="16"/>
        </w:rPr>
        <w:t xml:space="preserve">                </w:t>
      </w:r>
      <w:proofErr w:type="gramStart"/>
      <w:r w:rsidRPr="006C4059">
        <w:rPr>
          <w:sz w:val="16"/>
        </w:rPr>
        <w:t>catch</w:t>
      </w:r>
      <w:proofErr w:type="gramEnd"/>
      <w:r w:rsidRPr="006C4059">
        <w:rPr>
          <w:sz w:val="16"/>
        </w:rPr>
        <w:t xml:space="preserve"> { return new SolidColorBrush(Colors.Black); }</w:t>
      </w:r>
    </w:p>
    <w:p w14:paraId="21F7448D" w14:textId="77777777" w:rsidR="006C4059" w:rsidRPr="006C4059" w:rsidRDefault="006C4059" w:rsidP="006C4059">
      <w:pPr>
        <w:pStyle w:val="Code"/>
        <w:rPr>
          <w:sz w:val="16"/>
        </w:rPr>
      </w:pPr>
      <w:r w:rsidRPr="006C4059">
        <w:rPr>
          <w:sz w:val="16"/>
        </w:rPr>
        <w:t xml:space="preserve">            }</w:t>
      </w:r>
    </w:p>
    <w:p w14:paraId="260DAB21" w14:textId="77777777" w:rsidR="006C4059" w:rsidRPr="006C4059" w:rsidRDefault="006C4059" w:rsidP="006C4059">
      <w:pPr>
        <w:pStyle w:val="Code"/>
        <w:rPr>
          <w:sz w:val="16"/>
        </w:rPr>
      </w:pPr>
      <w:r w:rsidRPr="006C4059">
        <w:rPr>
          <w:sz w:val="16"/>
        </w:rPr>
        <w:t xml:space="preserve">        }</w:t>
      </w:r>
    </w:p>
    <w:p w14:paraId="756AE145" w14:textId="77777777" w:rsidR="006C4059" w:rsidRDefault="006C4059" w:rsidP="006C4059">
      <w:pPr>
        <w:pStyle w:val="Code"/>
      </w:pPr>
    </w:p>
    <w:p w14:paraId="2051192E" w14:textId="77777777" w:rsidR="006C4059" w:rsidRPr="006C4059" w:rsidRDefault="006C4059" w:rsidP="006C4059">
      <w:pPr>
        <w:pStyle w:val="Code"/>
        <w:rPr>
          <w:sz w:val="16"/>
        </w:rPr>
      </w:pPr>
      <w:r w:rsidRPr="006C4059">
        <w:rPr>
          <w:sz w:val="16"/>
        </w:rPr>
        <w:t xml:space="preserve">        // ── Search ──</w:t>
      </w:r>
    </w:p>
    <w:p w14:paraId="623FB461"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_searchText = string.Empty;</w:t>
      </w:r>
    </w:p>
    <w:p w14:paraId="40F7CFB2" w14:textId="77777777" w:rsidR="006C4059" w:rsidRPr="006C4059" w:rsidRDefault="006C4059" w:rsidP="006C4059">
      <w:pPr>
        <w:pStyle w:val="Code"/>
        <w:rPr>
          <w:sz w:val="16"/>
        </w:rPr>
      </w:pPr>
      <w:r w:rsidRPr="006C4059">
        <w:rPr>
          <w:sz w:val="16"/>
        </w:rPr>
        <w:t xml:space="preserve">        public string SearchText</w:t>
      </w:r>
    </w:p>
    <w:p w14:paraId="7DE7AD10" w14:textId="77777777" w:rsidR="006C4059" w:rsidRPr="006C4059" w:rsidRDefault="006C4059" w:rsidP="006C4059">
      <w:pPr>
        <w:pStyle w:val="Code"/>
        <w:rPr>
          <w:sz w:val="16"/>
        </w:rPr>
      </w:pPr>
      <w:r w:rsidRPr="006C4059">
        <w:rPr>
          <w:sz w:val="16"/>
        </w:rPr>
        <w:t xml:space="preserve">        {</w:t>
      </w:r>
    </w:p>
    <w:p w14:paraId="3BE73101"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_searchText;</w:t>
      </w:r>
    </w:p>
    <w:p w14:paraId="2F4FC64F" w14:textId="77777777" w:rsidR="006C4059" w:rsidRPr="006C4059" w:rsidRDefault="006C4059" w:rsidP="006C4059">
      <w:pPr>
        <w:pStyle w:val="Code"/>
        <w:rPr>
          <w:sz w:val="16"/>
        </w:rPr>
      </w:pPr>
      <w:r w:rsidRPr="006C4059">
        <w:rPr>
          <w:sz w:val="16"/>
        </w:rPr>
        <w:t xml:space="preserve">            </w:t>
      </w:r>
      <w:proofErr w:type="gramStart"/>
      <w:r w:rsidRPr="006C4059">
        <w:rPr>
          <w:sz w:val="16"/>
        </w:rPr>
        <w:t>set</w:t>
      </w:r>
      <w:proofErr w:type="gramEnd"/>
      <w:r w:rsidRPr="006C4059">
        <w:rPr>
          <w:sz w:val="16"/>
        </w:rPr>
        <w:t xml:space="preserve"> { if (SetProperty(ref _searchText, value)) RefreshFilteredNotes(); }</w:t>
      </w:r>
    </w:p>
    <w:p w14:paraId="2277A176" w14:textId="77777777" w:rsidR="006C4059" w:rsidRPr="006C4059" w:rsidRDefault="006C4059" w:rsidP="006C4059">
      <w:pPr>
        <w:pStyle w:val="Code"/>
        <w:rPr>
          <w:sz w:val="16"/>
        </w:rPr>
      </w:pPr>
      <w:r w:rsidRPr="006C4059">
        <w:rPr>
          <w:sz w:val="16"/>
        </w:rPr>
        <w:t xml:space="preserve">        }</w:t>
      </w:r>
    </w:p>
    <w:p w14:paraId="627A00C2" w14:textId="77777777" w:rsidR="006C4059" w:rsidRDefault="006C4059" w:rsidP="006C4059">
      <w:pPr>
        <w:pStyle w:val="Code"/>
      </w:pPr>
    </w:p>
    <w:p w14:paraId="7D7C0AF5" w14:textId="77777777" w:rsidR="006C4059" w:rsidRPr="006C4059" w:rsidRDefault="006C4059" w:rsidP="006C4059">
      <w:pPr>
        <w:pStyle w:val="Code"/>
        <w:rPr>
          <w:sz w:val="16"/>
        </w:rPr>
      </w:pPr>
      <w:r w:rsidRPr="006C4059">
        <w:rPr>
          <w:sz w:val="16"/>
        </w:rPr>
        <w:t xml:space="preserve">        // ── Language ──</w:t>
      </w:r>
    </w:p>
    <w:p w14:paraId="1ABD5C35"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string _currentLanguage = "en";</w:t>
      </w:r>
    </w:p>
    <w:p w14:paraId="6D8712D3" w14:textId="77777777" w:rsidR="006C4059" w:rsidRPr="006C4059" w:rsidRDefault="006C4059" w:rsidP="006C4059">
      <w:pPr>
        <w:pStyle w:val="Code"/>
        <w:rPr>
          <w:sz w:val="16"/>
        </w:rPr>
      </w:pPr>
      <w:r w:rsidRPr="006C4059">
        <w:rPr>
          <w:sz w:val="16"/>
        </w:rPr>
        <w:t xml:space="preserve">        public string CurrentLanguage</w:t>
      </w:r>
    </w:p>
    <w:p w14:paraId="71EA23FB" w14:textId="77777777" w:rsidR="006C4059" w:rsidRPr="006C4059" w:rsidRDefault="006C4059" w:rsidP="006C4059">
      <w:pPr>
        <w:pStyle w:val="Code"/>
        <w:rPr>
          <w:sz w:val="16"/>
        </w:rPr>
      </w:pPr>
      <w:r w:rsidRPr="006C4059">
        <w:rPr>
          <w:sz w:val="16"/>
        </w:rPr>
        <w:t xml:space="preserve">        {</w:t>
      </w:r>
    </w:p>
    <w:p w14:paraId="3E7353C9" w14:textId="77777777" w:rsidR="006C4059" w:rsidRPr="006C4059" w:rsidRDefault="006C4059" w:rsidP="006C4059">
      <w:pPr>
        <w:pStyle w:val="Code"/>
        <w:rPr>
          <w:sz w:val="16"/>
        </w:rPr>
      </w:pPr>
      <w:r w:rsidRPr="006C4059">
        <w:rPr>
          <w:sz w:val="16"/>
        </w:rPr>
        <w:t xml:space="preserve">            </w:t>
      </w:r>
      <w:proofErr w:type="gramStart"/>
      <w:r w:rsidRPr="006C4059">
        <w:rPr>
          <w:sz w:val="16"/>
        </w:rPr>
        <w:t>get</w:t>
      </w:r>
      <w:proofErr w:type="gramEnd"/>
      <w:r w:rsidRPr="006C4059">
        <w:rPr>
          <w:sz w:val="16"/>
        </w:rPr>
        <w:t xml:space="preserve"> =&gt; _currentLanguage;</w:t>
      </w:r>
    </w:p>
    <w:p w14:paraId="69622CBE" w14:textId="77777777" w:rsidR="006C4059" w:rsidRPr="006C4059" w:rsidRDefault="006C4059" w:rsidP="006C4059">
      <w:pPr>
        <w:pStyle w:val="Code"/>
        <w:rPr>
          <w:sz w:val="16"/>
        </w:rPr>
      </w:pPr>
      <w:r w:rsidRPr="006C4059">
        <w:rPr>
          <w:sz w:val="16"/>
        </w:rPr>
        <w:t xml:space="preserve">            set</w:t>
      </w:r>
    </w:p>
    <w:p w14:paraId="765B7659" w14:textId="77777777" w:rsidR="006C4059" w:rsidRPr="006C4059" w:rsidRDefault="006C4059" w:rsidP="006C4059">
      <w:pPr>
        <w:pStyle w:val="Code"/>
        <w:rPr>
          <w:sz w:val="16"/>
        </w:rPr>
      </w:pPr>
      <w:r w:rsidRPr="006C4059">
        <w:rPr>
          <w:sz w:val="16"/>
        </w:rPr>
        <w:t xml:space="preserve">            {</w:t>
      </w:r>
    </w:p>
    <w:p w14:paraId="2DD821CE"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(SetProperty(ref _currentLanguage, value))</w:t>
      </w:r>
    </w:p>
    <w:p w14:paraId="57959DD9" w14:textId="77777777" w:rsidR="006C4059" w:rsidRPr="006C4059" w:rsidRDefault="006C4059" w:rsidP="006C4059">
      <w:pPr>
        <w:pStyle w:val="Code"/>
        <w:rPr>
          <w:sz w:val="16"/>
        </w:rPr>
      </w:pPr>
      <w:r w:rsidRPr="006C4059">
        <w:rPr>
          <w:sz w:val="16"/>
        </w:rPr>
        <w:t xml:space="preserve">                {</w:t>
      </w:r>
    </w:p>
    <w:p w14:paraId="21D568A6" w14:textId="77777777" w:rsidR="006C4059" w:rsidRPr="006C4059" w:rsidRDefault="006C4059" w:rsidP="006C4059">
      <w:pPr>
        <w:pStyle w:val="Code"/>
        <w:rPr>
          <w:sz w:val="16"/>
        </w:rPr>
      </w:pPr>
      <w:r w:rsidRPr="006C4059">
        <w:rPr>
          <w:sz w:val="16"/>
        </w:rPr>
        <w:t xml:space="preserve">                    </w:t>
      </w:r>
      <w:proofErr w:type="gramStart"/>
      <w:r w:rsidRPr="006C4059">
        <w:rPr>
          <w:sz w:val="16"/>
        </w:rPr>
        <w:t>LocalizationManager.Instance.ApplyLanguage(</w:t>
      </w:r>
      <w:proofErr w:type="gramEnd"/>
      <w:r w:rsidRPr="006C4059">
        <w:rPr>
          <w:sz w:val="16"/>
        </w:rPr>
        <w:t>value);</w:t>
      </w:r>
    </w:p>
    <w:p w14:paraId="131C617A"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nameof(StatusText));</w:t>
      </w:r>
    </w:p>
    <w:p w14:paraId="42D44F80" w14:textId="77777777" w:rsidR="006C4059" w:rsidRPr="006C4059" w:rsidRDefault="006C4059" w:rsidP="006C4059">
      <w:pPr>
        <w:pStyle w:val="Code"/>
        <w:rPr>
          <w:sz w:val="16"/>
        </w:rPr>
      </w:pPr>
      <w:r w:rsidRPr="006C4059">
        <w:rPr>
          <w:sz w:val="16"/>
        </w:rPr>
        <w:t xml:space="preserve">                }</w:t>
      </w:r>
    </w:p>
    <w:p w14:paraId="65FAB498" w14:textId="77777777" w:rsidR="006C4059" w:rsidRPr="006C4059" w:rsidRDefault="006C4059" w:rsidP="006C4059">
      <w:pPr>
        <w:pStyle w:val="Code"/>
        <w:rPr>
          <w:sz w:val="16"/>
        </w:rPr>
      </w:pPr>
      <w:r w:rsidRPr="006C4059">
        <w:rPr>
          <w:sz w:val="16"/>
        </w:rPr>
        <w:t xml:space="preserve">            }</w:t>
      </w:r>
    </w:p>
    <w:p w14:paraId="5DEF15EA" w14:textId="77777777" w:rsidR="006C4059" w:rsidRPr="006C4059" w:rsidRDefault="006C4059" w:rsidP="006C4059">
      <w:pPr>
        <w:pStyle w:val="Code"/>
        <w:rPr>
          <w:sz w:val="16"/>
        </w:rPr>
      </w:pPr>
      <w:r w:rsidRPr="006C4059">
        <w:rPr>
          <w:sz w:val="16"/>
        </w:rPr>
        <w:t xml:space="preserve">        }</w:t>
      </w:r>
    </w:p>
    <w:p w14:paraId="3828A506" w14:textId="77777777" w:rsidR="006C4059" w:rsidRDefault="006C4059" w:rsidP="006C4059">
      <w:pPr>
        <w:pStyle w:val="Code"/>
      </w:pPr>
    </w:p>
    <w:p w14:paraId="0A4FAA0E" w14:textId="77777777" w:rsidR="006C4059" w:rsidRPr="006C4059" w:rsidRDefault="006C4059" w:rsidP="006C4059">
      <w:pPr>
        <w:pStyle w:val="Code"/>
        <w:rPr>
          <w:sz w:val="16"/>
        </w:rPr>
      </w:pPr>
      <w:r w:rsidRPr="006C4059">
        <w:rPr>
          <w:sz w:val="16"/>
        </w:rPr>
        <w:t xml:space="preserve">        public string StatusText</w:t>
      </w:r>
    </w:p>
    <w:p w14:paraId="2D3B8A84" w14:textId="77777777" w:rsidR="006C4059" w:rsidRPr="006C4059" w:rsidRDefault="006C4059" w:rsidP="006C4059">
      <w:pPr>
        <w:pStyle w:val="Code"/>
        <w:rPr>
          <w:sz w:val="16"/>
        </w:rPr>
      </w:pPr>
      <w:r w:rsidRPr="006C4059">
        <w:rPr>
          <w:sz w:val="16"/>
        </w:rPr>
        <w:t xml:space="preserve">        {</w:t>
      </w:r>
    </w:p>
    <w:p w14:paraId="603DC2F7" w14:textId="77777777" w:rsidR="006C4059" w:rsidRPr="006C4059" w:rsidRDefault="006C4059" w:rsidP="006C4059">
      <w:pPr>
        <w:pStyle w:val="Code"/>
        <w:rPr>
          <w:sz w:val="16"/>
        </w:rPr>
      </w:pPr>
      <w:r w:rsidRPr="006C4059">
        <w:rPr>
          <w:sz w:val="16"/>
        </w:rPr>
        <w:t xml:space="preserve">            get</w:t>
      </w:r>
    </w:p>
    <w:p w14:paraId="3C6D75D7" w14:textId="77777777" w:rsidR="006C4059" w:rsidRPr="006C4059" w:rsidRDefault="006C4059" w:rsidP="006C4059">
      <w:pPr>
        <w:pStyle w:val="Code"/>
        <w:rPr>
          <w:sz w:val="16"/>
        </w:rPr>
      </w:pPr>
      <w:r w:rsidRPr="006C4059">
        <w:rPr>
          <w:sz w:val="16"/>
        </w:rPr>
        <w:t xml:space="preserve">            {</w:t>
      </w:r>
    </w:p>
    <w:p w14:paraId="4E4E9976"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return LocalizationManager.Get("NoNoteSelected");</w:t>
      </w:r>
    </w:p>
    <w:p w14:paraId="38623456" w14:textId="77777777" w:rsidR="006C4059" w:rsidRPr="006C4059" w:rsidRDefault="006C4059" w:rsidP="006C4059">
      <w:pPr>
        <w:pStyle w:val="Code"/>
        <w:rPr>
          <w:sz w:val="16"/>
        </w:rPr>
      </w:pPr>
      <w:r w:rsidRPr="006C4059">
        <w:rPr>
          <w:sz w:val="16"/>
        </w:rPr>
        <w:t xml:space="preserve">                </w:t>
      </w:r>
      <w:proofErr w:type="gramStart"/>
      <w:r w:rsidRPr="006C4059">
        <w:rPr>
          <w:sz w:val="16"/>
        </w:rPr>
        <w:t>return</w:t>
      </w:r>
      <w:proofErr w:type="gramEnd"/>
      <w:r w:rsidRPr="006C4059">
        <w:rPr>
          <w:sz w:val="16"/>
        </w:rPr>
        <w:t xml:space="preserve"> $"{LocalizationManager.Get("Modified")}: {_selectedNote.ModifiedAt:g}   {LocalizationManager.Get("Created")}: {_selectedNote.CreatedAt:g}";</w:t>
      </w:r>
    </w:p>
    <w:p w14:paraId="2A7E935F" w14:textId="77777777" w:rsidR="006C4059" w:rsidRPr="006C4059" w:rsidRDefault="006C4059" w:rsidP="006C4059">
      <w:pPr>
        <w:pStyle w:val="Code"/>
        <w:rPr>
          <w:sz w:val="16"/>
        </w:rPr>
      </w:pPr>
      <w:r w:rsidRPr="006C4059">
        <w:rPr>
          <w:sz w:val="16"/>
        </w:rPr>
        <w:t xml:space="preserve">            }</w:t>
      </w:r>
    </w:p>
    <w:p w14:paraId="54E86BF7" w14:textId="77777777" w:rsidR="006C4059" w:rsidRPr="006C4059" w:rsidRDefault="006C4059" w:rsidP="006C4059">
      <w:pPr>
        <w:pStyle w:val="Code"/>
        <w:rPr>
          <w:sz w:val="16"/>
        </w:rPr>
      </w:pPr>
      <w:r w:rsidRPr="006C4059">
        <w:rPr>
          <w:sz w:val="16"/>
        </w:rPr>
        <w:t xml:space="preserve">        }</w:t>
      </w:r>
    </w:p>
    <w:p w14:paraId="7382D55E" w14:textId="77777777" w:rsidR="006C4059" w:rsidRDefault="006C4059" w:rsidP="006C4059">
      <w:pPr>
        <w:pStyle w:val="Code"/>
      </w:pPr>
    </w:p>
    <w:p w14:paraId="7D4073E7" w14:textId="77777777" w:rsidR="006C4059" w:rsidRPr="006C4059" w:rsidRDefault="006C4059" w:rsidP="006C4059">
      <w:pPr>
        <w:pStyle w:val="Code"/>
        <w:rPr>
          <w:sz w:val="16"/>
        </w:rPr>
      </w:pPr>
      <w:r w:rsidRPr="006C4059">
        <w:rPr>
          <w:sz w:val="16"/>
        </w:rPr>
        <w:t xml:space="preserve">        // ── Font / color lists ──</w:t>
      </w:r>
    </w:p>
    <w:p w14:paraId="2CAB4F65"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List&lt;string&gt; FontFamilies { get; } = new()</w:t>
      </w:r>
    </w:p>
    <w:p w14:paraId="43118D83" w14:textId="77777777" w:rsidR="006C4059" w:rsidRPr="006C4059" w:rsidRDefault="006C4059" w:rsidP="006C4059">
      <w:pPr>
        <w:pStyle w:val="Code"/>
        <w:rPr>
          <w:sz w:val="16"/>
        </w:rPr>
      </w:pPr>
      <w:r w:rsidRPr="006C4059">
        <w:rPr>
          <w:sz w:val="16"/>
        </w:rPr>
        <w:t xml:space="preserve">        {</w:t>
      </w:r>
    </w:p>
    <w:p w14:paraId="136EC0CC" w14:textId="77777777" w:rsidR="006C4059" w:rsidRPr="006C4059" w:rsidRDefault="006C4059" w:rsidP="006C4059">
      <w:pPr>
        <w:pStyle w:val="Code"/>
        <w:rPr>
          <w:sz w:val="16"/>
        </w:rPr>
      </w:pPr>
      <w:r w:rsidRPr="006C4059">
        <w:rPr>
          <w:sz w:val="16"/>
        </w:rPr>
        <w:t xml:space="preserve">            "Times New Roman",</w:t>
      </w:r>
    </w:p>
    <w:p w14:paraId="1AE6FC4C" w14:textId="77777777" w:rsidR="006C4059" w:rsidRPr="006C4059" w:rsidRDefault="006C4059" w:rsidP="006C4059">
      <w:pPr>
        <w:pStyle w:val="Code"/>
        <w:rPr>
          <w:sz w:val="16"/>
        </w:rPr>
      </w:pPr>
      <w:r w:rsidRPr="006C4059">
        <w:rPr>
          <w:sz w:val="16"/>
        </w:rPr>
        <w:t xml:space="preserve">            "Consolas",</w:t>
      </w:r>
    </w:p>
    <w:p w14:paraId="2A69AD34" w14:textId="77777777" w:rsidR="006C4059" w:rsidRPr="006C4059" w:rsidRDefault="006C4059" w:rsidP="006C4059">
      <w:pPr>
        <w:pStyle w:val="Code"/>
        <w:rPr>
          <w:sz w:val="16"/>
        </w:rPr>
      </w:pPr>
      <w:r w:rsidRPr="006C4059">
        <w:rPr>
          <w:sz w:val="16"/>
        </w:rPr>
        <w:t xml:space="preserve">            "Segoe Print"</w:t>
      </w:r>
    </w:p>
    <w:p w14:paraId="33266335" w14:textId="77777777" w:rsidR="006C4059" w:rsidRPr="006C4059" w:rsidRDefault="006C4059" w:rsidP="006C4059">
      <w:pPr>
        <w:pStyle w:val="Code"/>
        <w:rPr>
          <w:sz w:val="16"/>
        </w:rPr>
      </w:pPr>
      <w:r w:rsidRPr="006C4059">
        <w:rPr>
          <w:sz w:val="16"/>
        </w:rPr>
        <w:t xml:space="preserve">        };</w:t>
      </w:r>
    </w:p>
    <w:p w14:paraId="62B8AE63" w14:textId="77777777" w:rsidR="006C4059" w:rsidRDefault="006C4059" w:rsidP="006C4059">
      <w:pPr>
        <w:pStyle w:val="Code"/>
      </w:pPr>
    </w:p>
    <w:p w14:paraId="6206E667"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List&lt;double&gt; FontSizes { get; } = new() { 8, 9, 10, 11, 12, 14, 16, 18, 20, 22, 24, 28, 32, 36, 48, 72 };</w:t>
      </w:r>
    </w:p>
    <w:p w14:paraId="3DC1E079" w14:textId="77777777" w:rsidR="006C4059" w:rsidRDefault="006C4059" w:rsidP="006C4059">
      <w:pPr>
        <w:pStyle w:val="Code"/>
      </w:pPr>
    </w:p>
    <w:p w14:paraId="51CD60BE"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List&lt;ColorItem&gt; TextColors { get; } = new()</w:t>
      </w:r>
    </w:p>
    <w:p w14:paraId="4F052A3F" w14:textId="77777777" w:rsidR="006C4059" w:rsidRPr="006C4059" w:rsidRDefault="006C4059" w:rsidP="006C4059">
      <w:pPr>
        <w:pStyle w:val="Code"/>
        <w:rPr>
          <w:sz w:val="16"/>
        </w:rPr>
      </w:pPr>
      <w:r w:rsidRPr="006C4059">
        <w:rPr>
          <w:sz w:val="16"/>
        </w:rPr>
        <w:t xml:space="preserve">        {</w:t>
      </w:r>
    </w:p>
    <w:p w14:paraId="143288D5"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"#212121", "Black"),</w:t>
      </w:r>
    </w:p>
    <w:p w14:paraId="71B813F7"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"#1565C0", "Blue"),</w:t>
      </w:r>
    </w:p>
    <w:p w14:paraId="3DE2DA99"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"#B71C1C", "Red"),</w:t>
      </w:r>
    </w:p>
    <w:p w14:paraId="42E900C4"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"#1B5E20", "Green"),</w:t>
      </w:r>
    </w:p>
    <w:p w14:paraId="7FCF293B" w14:textId="77777777" w:rsidR="006C4059" w:rsidRPr="006C4059" w:rsidRDefault="006C4059" w:rsidP="006C4059">
      <w:pPr>
        <w:pStyle w:val="Code"/>
        <w:rPr>
          <w:sz w:val="16"/>
        </w:rPr>
      </w:pPr>
      <w:r w:rsidRPr="006C4059">
        <w:rPr>
          <w:sz w:val="16"/>
        </w:rPr>
        <w:lastRenderedPageBreak/>
        <w:t xml:space="preserve">            </w:t>
      </w:r>
      <w:proofErr w:type="gramStart"/>
      <w:r w:rsidRPr="006C4059">
        <w:rPr>
          <w:sz w:val="16"/>
        </w:rPr>
        <w:t>new(</w:t>
      </w:r>
      <w:proofErr w:type="gramEnd"/>
      <w:r w:rsidRPr="006C4059">
        <w:rPr>
          <w:sz w:val="16"/>
        </w:rPr>
        <w:t>"#F57F17", "Orange"),</w:t>
      </w:r>
    </w:p>
    <w:p w14:paraId="496DA7F5"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"#4A148C", "Purple"),</w:t>
      </w:r>
    </w:p>
    <w:p w14:paraId="0ED12EA9"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"#00838F", "Teal"),</w:t>
      </w:r>
    </w:p>
    <w:p w14:paraId="09F7B5E8" w14:textId="77777777" w:rsidR="006C4059" w:rsidRPr="006C4059" w:rsidRDefault="006C4059" w:rsidP="006C4059">
      <w:pPr>
        <w:pStyle w:val="Code"/>
        <w:rPr>
          <w:sz w:val="16"/>
        </w:rPr>
      </w:pPr>
      <w:r w:rsidRPr="006C4059">
        <w:rPr>
          <w:sz w:val="16"/>
        </w:rPr>
        <w:t xml:space="preserve">            </w:t>
      </w:r>
      <w:proofErr w:type="gramStart"/>
      <w:r w:rsidRPr="006C4059">
        <w:rPr>
          <w:sz w:val="16"/>
        </w:rPr>
        <w:t>new(</w:t>
      </w:r>
      <w:proofErr w:type="gramEnd"/>
      <w:r w:rsidRPr="006C4059">
        <w:rPr>
          <w:sz w:val="16"/>
        </w:rPr>
        <w:t>"#37474F", "Gray"),</w:t>
      </w:r>
    </w:p>
    <w:p w14:paraId="7F0A34B5" w14:textId="77777777" w:rsidR="006C4059" w:rsidRPr="006C4059" w:rsidRDefault="006C4059" w:rsidP="006C4059">
      <w:pPr>
        <w:pStyle w:val="Code"/>
        <w:rPr>
          <w:sz w:val="16"/>
        </w:rPr>
      </w:pPr>
      <w:r w:rsidRPr="006C4059">
        <w:rPr>
          <w:sz w:val="16"/>
        </w:rPr>
        <w:t xml:space="preserve">        };</w:t>
      </w:r>
    </w:p>
    <w:p w14:paraId="45950322" w14:textId="77777777" w:rsidR="006C4059" w:rsidRDefault="006C4059" w:rsidP="006C4059">
      <w:pPr>
        <w:pStyle w:val="Code"/>
      </w:pPr>
    </w:p>
    <w:p w14:paraId="00A6011A" w14:textId="77777777" w:rsidR="006C4059" w:rsidRPr="006C4059" w:rsidRDefault="006C4059" w:rsidP="006C4059">
      <w:pPr>
        <w:pStyle w:val="Code"/>
        <w:rPr>
          <w:sz w:val="16"/>
        </w:rPr>
      </w:pPr>
      <w:r w:rsidRPr="006C4059">
        <w:rPr>
          <w:sz w:val="16"/>
        </w:rPr>
        <w:t xml:space="preserve">        // ── Commands ──</w:t>
      </w:r>
    </w:p>
    <w:p w14:paraId="7B84FC70"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NewNoteCommand { get; }</w:t>
      </w:r>
    </w:p>
    <w:p w14:paraId="37D54528"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SaveNoteCommand { get; }</w:t>
      </w:r>
    </w:p>
    <w:p w14:paraId="0BCAE747"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DeleteNoteCommand { get; }</w:t>
      </w:r>
    </w:p>
    <w:p w14:paraId="021736CF"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UndoNoteCommand { get; }</w:t>
      </w:r>
    </w:p>
    <w:p w14:paraId="4F9E5686"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ChangeLanguageCommand { get; }</w:t>
      </w:r>
    </w:p>
    <w:p w14:paraId="086A3CC9"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ICommand SetColorCommand { get; }</w:t>
      </w:r>
    </w:p>
    <w:p w14:paraId="6EAA96ED" w14:textId="77777777" w:rsidR="006C4059" w:rsidRDefault="006C4059" w:rsidP="006C4059">
      <w:pPr>
        <w:pStyle w:val="Code"/>
      </w:pPr>
    </w:p>
    <w:p w14:paraId="216CECDF"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MainViewModel()</w:t>
      </w:r>
    </w:p>
    <w:p w14:paraId="6AC7FAB4" w14:textId="77777777" w:rsidR="006C4059" w:rsidRPr="006C4059" w:rsidRDefault="006C4059" w:rsidP="006C4059">
      <w:pPr>
        <w:pStyle w:val="Code"/>
        <w:rPr>
          <w:sz w:val="16"/>
        </w:rPr>
      </w:pPr>
      <w:r w:rsidRPr="006C4059">
        <w:rPr>
          <w:sz w:val="16"/>
        </w:rPr>
        <w:t xml:space="preserve">        {</w:t>
      </w:r>
    </w:p>
    <w:p w14:paraId="14E9C77A" w14:textId="77777777" w:rsidR="006C4059" w:rsidRPr="006C4059" w:rsidRDefault="006C4059" w:rsidP="006C4059">
      <w:pPr>
        <w:pStyle w:val="Code"/>
        <w:rPr>
          <w:sz w:val="16"/>
        </w:rPr>
      </w:pPr>
      <w:r w:rsidRPr="006C4059">
        <w:rPr>
          <w:sz w:val="16"/>
        </w:rPr>
        <w:t xml:space="preserve">            NewNoteCommand    = new </w:t>
      </w:r>
      <w:proofErr w:type="gramStart"/>
      <w:r w:rsidRPr="006C4059">
        <w:rPr>
          <w:sz w:val="16"/>
        </w:rPr>
        <w:t>RelayCommand(</w:t>
      </w:r>
      <w:proofErr w:type="gramEnd"/>
      <w:r w:rsidRPr="006C4059">
        <w:rPr>
          <w:sz w:val="16"/>
        </w:rPr>
        <w:t>NewNote);</w:t>
      </w:r>
    </w:p>
    <w:p w14:paraId="67963F00" w14:textId="77777777" w:rsidR="006C4059" w:rsidRPr="006C4059" w:rsidRDefault="006C4059" w:rsidP="006C4059">
      <w:pPr>
        <w:pStyle w:val="Code"/>
        <w:rPr>
          <w:sz w:val="16"/>
        </w:rPr>
      </w:pPr>
      <w:r w:rsidRPr="006C4059">
        <w:rPr>
          <w:sz w:val="16"/>
        </w:rPr>
        <w:t xml:space="preserve">            SaveNoteCommand   = new </w:t>
      </w:r>
      <w:proofErr w:type="gramStart"/>
      <w:r w:rsidRPr="006C4059">
        <w:rPr>
          <w:sz w:val="16"/>
        </w:rPr>
        <w:t>RelayCommand(</w:t>
      </w:r>
      <w:proofErr w:type="gramEnd"/>
      <w:r w:rsidRPr="006C4059">
        <w:rPr>
          <w:sz w:val="16"/>
        </w:rPr>
        <w:t>SaveNote,   () =&gt; HasSelectedNote);</w:t>
      </w:r>
    </w:p>
    <w:p w14:paraId="09FBDF3C" w14:textId="77777777" w:rsidR="006C4059" w:rsidRPr="006C4059" w:rsidRDefault="006C4059" w:rsidP="006C4059">
      <w:pPr>
        <w:pStyle w:val="Code"/>
        <w:rPr>
          <w:sz w:val="16"/>
        </w:rPr>
      </w:pPr>
      <w:r w:rsidRPr="006C4059">
        <w:rPr>
          <w:sz w:val="16"/>
        </w:rPr>
        <w:t xml:space="preserve">            DeleteNoteCommand = new </w:t>
      </w:r>
      <w:proofErr w:type="gramStart"/>
      <w:r w:rsidRPr="006C4059">
        <w:rPr>
          <w:sz w:val="16"/>
        </w:rPr>
        <w:t>RelayCommand(</w:t>
      </w:r>
      <w:proofErr w:type="gramEnd"/>
      <w:r w:rsidRPr="006C4059">
        <w:rPr>
          <w:sz w:val="16"/>
        </w:rPr>
        <w:t>DeleteNote, () =&gt; HasSelectedNote);</w:t>
      </w:r>
    </w:p>
    <w:p w14:paraId="1EAFBA6B" w14:textId="77777777" w:rsidR="006C4059" w:rsidRPr="006C4059" w:rsidRDefault="006C4059" w:rsidP="006C4059">
      <w:pPr>
        <w:pStyle w:val="Code"/>
        <w:rPr>
          <w:sz w:val="16"/>
        </w:rPr>
      </w:pPr>
      <w:r w:rsidRPr="006C4059">
        <w:rPr>
          <w:sz w:val="16"/>
        </w:rPr>
        <w:t xml:space="preserve">            UndoNoteCommand   = new </w:t>
      </w:r>
      <w:proofErr w:type="gramStart"/>
      <w:r w:rsidRPr="006C4059">
        <w:rPr>
          <w:sz w:val="16"/>
        </w:rPr>
        <w:t>RelayCommand(</w:t>
      </w:r>
      <w:proofErr w:type="gramEnd"/>
      <w:r w:rsidRPr="006C4059">
        <w:rPr>
          <w:sz w:val="16"/>
        </w:rPr>
        <w:t>UndoNote,   () =&gt; _undoStack.Count &gt; 0);</w:t>
      </w:r>
    </w:p>
    <w:p w14:paraId="568F687F" w14:textId="77777777" w:rsidR="006C4059" w:rsidRPr="006C4059" w:rsidRDefault="006C4059" w:rsidP="006C4059">
      <w:pPr>
        <w:pStyle w:val="Code"/>
        <w:rPr>
          <w:sz w:val="16"/>
        </w:rPr>
      </w:pPr>
      <w:r w:rsidRPr="006C4059">
        <w:rPr>
          <w:sz w:val="16"/>
        </w:rPr>
        <w:t xml:space="preserve">            ChangeLanguageCommand = new RelayCommand&lt;string</w:t>
      </w:r>
      <w:proofErr w:type="gramStart"/>
      <w:r w:rsidRPr="006C4059">
        <w:rPr>
          <w:sz w:val="16"/>
        </w:rPr>
        <w:t>&gt;(</w:t>
      </w:r>
      <w:proofErr w:type="gramEnd"/>
      <w:r w:rsidRPr="006C4059">
        <w:rPr>
          <w:sz w:val="16"/>
        </w:rPr>
        <w:t>lang =&gt; CurrentLanguage = lang ?? "</w:t>
      </w:r>
      <w:proofErr w:type="gramStart"/>
      <w:r w:rsidRPr="006C4059">
        <w:rPr>
          <w:sz w:val="16"/>
        </w:rPr>
        <w:t>en</w:t>
      </w:r>
      <w:proofErr w:type="gramEnd"/>
      <w:r w:rsidRPr="006C4059">
        <w:rPr>
          <w:sz w:val="16"/>
        </w:rPr>
        <w:t>");</w:t>
      </w:r>
    </w:p>
    <w:p w14:paraId="56A8B0DE" w14:textId="77777777" w:rsidR="006C4059" w:rsidRPr="006C4059" w:rsidRDefault="006C4059" w:rsidP="006C4059">
      <w:pPr>
        <w:pStyle w:val="Code"/>
        <w:rPr>
          <w:sz w:val="16"/>
        </w:rPr>
      </w:pPr>
      <w:r w:rsidRPr="006C4059">
        <w:rPr>
          <w:sz w:val="16"/>
        </w:rPr>
        <w:t xml:space="preserve">            SetColorCommand       = new RelayCommand&lt;string</w:t>
      </w:r>
      <w:proofErr w:type="gramStart"/>
      <w:r w:rsidRPr="006C4059">
        <w:rPr>
          <w:sz w:val="16"/>
        </w:rPr>
        <w:t>&gt;(</w:t>
      </w:r>
      <w:proofErr w:type="gramEnd"/>
      <w:r w:rsidRPr="006C4059">
        <w:rPr>
          <w:sz w:val="16"/>
        </w:rPr>
        <w:t>color =&gt; { if (color != null) NoteTextColor = color; });</w:t>
      </w:r>
    </w:p>
    <w:p w14:paraId="20962199" w14:textId="77777777" w:rsidR="006C4059" w:rsidRPr="006C4059" w:rsidRDefault="006C4059" w:rsidP="006C4059">
      <w:pPr>
        <w:pStyle w:val="Code"/>
        <w:rPr>
          <w:sz w:val="16"/>
        </w:rPr>
      </w:pPr>
      <w:r w:rsidRPr="006C4059">
        <w:rPr>
          <w:sz w:val="16"/>
        </w:rPr>
        <w:t xml:space="preserve">            </w:t>
      </w:r>
      <w:proofErr w:type="gramStart"/>
      <w:r w:rsidRPr="006C4059">
        <w:rPr>
          <w:sz w:val="16"/>
        </w:rPr>
        <w:t>LoadNotes(</w:t>
      </w:r>
      <w:proofErr w:type="gramEnd"/>
      <w:r w:rsidRPr="006C4059">
        <w:rPr>
          <w:sz w:val="16"/>
        </w:rPr>
        <w:t>);</w:t>
      </w:r>
    </w:p>
    <w:p w14:paraId="3A93A21B" w14:textId="77777777" w:rsidR="006C4059" w:rsidRPr="006C4059" w:rsidRDefault="006C4059" w:rsidP="006C4059">
      <w:pPr>
        <w:pStyle w:val="Code"/>
        <w:rPr>
          <w:sz w:val="16"/>
        </w:rPr>
      </w:pPr>
      <w:r w:rsidRPr="006C4059">
        <w:rPr>
          <w:sz w:val="16"/>
        </w:rPr>
        <w:t xml:space="preserve">        }</w:t>
      </w:r>
    </w:p>
    <w:p w14:paraId="4CBEB023" w14:textId="77777777" w:rsidR="006C4059" w:rsidRDefault="006C4059" w:rsidP="006C4059">
      <w:pPr>
        <w:pStyle w:val="Code"/>
      </w:pPr>
    </w:p>
    <w:p w14:paraId="4A780FBF"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LoadNotes()</w:t>
      </w:r>
    </w:p>
    <w:p w14:paraId="7B00F4D7" w14:textId="77777777" w:rsidR="006C4059" w:rsidRPr="006C4059" w:rsidRDefault="006C4059" w:rsidP="006C4059">
      <w:pPr>
        <w:pStyle w:val="Code"/>
        <w:rPr>
          <w:sz w:val="16"/>
        </w:rPr>
      </w:pPr>
      <w:r w:rsidRPr="006C4059">
        <w:rPr>
          <w:sz w:val="16"/>
        </w:rPr>
        <w:t xml:space="preserve">        {</w:t>
      </w:r>
    </w:p>
    <w:p w14:paraId="6EBDCFDE"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notes = _noteService.LoadAll();</w:t>
      </w:r>
    </w:p>
    <w:p w14:paraId="02DC69EB" w14:textId="77777777" w:rsidR="006C4059" w:rsidRPr="006C4059" w:rsidRDefault="006C4059" w:rsidP="006C4059">
      <w:pPr>
        <w:pStyle w:val="Code"/>
        <w:rPr>
          <w:sz w:val="16"/>
        </w:rPr>
      </w:pPr>
      <w:r w:rsidRPr="006C4059">
        <w:rPr>
          <w:sz w:val="16"/>
        </w:rPr>
        <w:t xml:space="preserve">            </w:t>
      </w:r>
      <w:proofErr w:type="gramStart"/>
      <w:r w:rsidRPr="006C4059">
        <w:rPr>
          <w:sz w:val="16"/>
        </w:rPr>
        <w:t>Notes.Clear(</w:t>
      </w:r>
      <w:proofErr w:type="gramEnd"/>
      <w:r w:rsidRPr="006C4059">
        <w:rPr>
          <w:sz w:val="16"/>
        </w:rPr>
        <w:t>);</w:t>
      </w:r>
    </w:p>
    <w:p w14:paraId="5CD80FFF" w14:textId="77777777" w:rsidR="006C4059" w:rsidRPr="006C4059" w:rsidRDefault="006C4059" w:rsidP="006C4059">
      <w:pPr>
        <w:pStyle w:val="Code"/>
        <w:rPr>
          <w:sz w:val="16"/>
        </w:rPr>
      </w:pPr>
      <w:r w:rsidRPr="006C4059">
        <w:rPr>
          <w:sz w:val="16"/>
        </w:rPr>
        <w:t xml:space="preserve">            </w:t>
      </w:r>
      <w:proofErr w:type="gramStart"/>
      <w:r w:rsidRPr="006C4059">
        <w:rPr>
          <w:sz w:val="16"/>
        </w:rPr>
        <w:t>foreach</w:t>
      </w:r>
      <w:proofErr w:type="gramEnd"/>
      <w:r w:rsidRPr="006C4059">
        <w:rPr>
          <w:sz w:val="16"/>
        </w:rPr>
        <w:t xml:space="preserve"> (var n in notes) Notes.Add(n);</w:t>
      </w:r>
    </w:p>
    <w:p w14:paraId="67EA893F" w14:textId="77777777" w:rsidR="006C4059" w:rsidRPr="006C4059" w:rsidRDefault="006C4059" w:rsidP="006C4059">
      <w:pPr>
        <w:pStyle w:val="Code"/>
        <w:rPr>
          <w:sz w:val="16"/>
        </w:rPr>
      </w:pPr>
      <w:r w:rsidRPr="006C4059">
        <w:rPr>
          <w:sz w:val="16"/>
        </w:rPr>
        <w:t xml:space="preserve">            </w:t>
      </w:r>
      <w:proofErr w:type="gramStart"/>
      <w:r w:rsidRPr="006C4059">
        <w:rPr>
          <w:sz w:val="16"/>
        </w:rPr>
        <w:t>RefreshFilteredNotes(</w:t>
      </w:r>
      <w:proofErr w:type="gramEnd"/>
      <w:r w:rsidRPr="006C4059">
        <w:rPr>
          <w:sz w:val="16"/>
        </w:rPr>
        <w:t>);</w:t>
      </w:r>
    </w:p>
    <w:p w14:paraId="2BA01E0A" w14:textId="77777777" w:rsidR="006C4059" w:rsidRPr="006C4059" w:rsidRDefault="006C4059" w:rsidP="006C4059">
      <w:pPr>
        <w:pStyle w:val="Code"/>
        <w:rPr>
          <w:sz w:val="16"/>
        </w:rPr>
      </w:pPr>
      <w:r w:rsidRPr="006C4059">
        <w:rPr>
          <w:sz w:val="16"/>
        </w:rPr>
        <w:t xml:space="preserve">        }</w:t>
      </w:r>
    </w:p>
    <w:p w14:paraId="38AD2B8B" w14:textId="77777777" w:rsidR="006C4059" w:rsidRDefault="006C4059" w:rsidP="006C4059">
      <w:pPr>
        <w:pStyle w:val="Code"/>
      </w:pPr>
    </w:p>
    <w:p w14:paraId="666C3907"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RefreshFilteredNotes()</w:t>
      </w:r>
    </w:p>
    <w:p w14:paraId="60D4B0F6" w14:textId="77777777" w:rsidR="006C4059" w:rsidRPr="006C4059" w:rsidRDefault="006C4059" w:rsidP="006C4059">
      <w:pPr>
        <w:pStyle w:val="Code"/>
        <w:rPr>
          <w:sz w:val="16"/>
        </w:rPr>
      </w:pPr>
      <w:r w:rsidRPr="006C4059">
        <w:rPr>
          <w:sz w:val="16"/>
        </w:rPr>
        <w:t xml:space="preserve">        {</w:t>
      </w:r>
    </w:p>
    <w:p w14:paraId="5A95AB07" w14:textId="77777777" w:rsidR="006C4059" w:rsidRPr="006C4059" w:rsidRDefault="006C4059" w:rsidP="006C4059">
      <w:pPr>
        <w:pStyle w:val="Code"/>
        <w:rPr>
          <w:sz w:val="16"/>
        </w:rPr>
      </w:pPr>
      <w:r w:rsidRPr="006C4059">
        <w:rPr>
          <w:sz w:val="16"/>
        </w:rPr>
        <w:t xml:space="preserve">            </w:t>
      </w:r>
      <w:proofErr w:type="gramStart"/>
      <w:r w:rsidRPr="006C4059">
        <w:rPr>
          <w:sz w:val="16"/>
        </w:rPr>
        <w:t>FilteredNotes.Clear(</w:t>
      </w:r>
      <w:proofErr w:type="gramEnd"/>
      <w:r w:rsidRPr="006C4059">
        <w:rPr>
          <w:sz w:val="16"/>
        </w:rPr>
        <w:t>);</w:t>
      </w:r>
    </w:p>
    <w:p w14:paraId="3ACF0755"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query = string.IsNullOrWhiteSpace(_searchText)</w:t>
      </w:r>
    </w:p>
    <w:p w14:paraId="33590EE9" w14:textId="77777777" w:rsidR="006C4059" w:rsidRPr="006C4059" w:rsidRDefault="006C4059" w:rsidP="006C4059">
      <w:pPr>
        <w:pStyle w:val="Code"/>
        <w:rPr>
          <w:sz w:val="16"/>
        </w:rPr>
      </w:pPr>
      <w:r w:rsidRPr="006C4059">
        <w:rPr>
          <w:sz w:val="16"/>
        </w:rPr>
        <w:t xml:space="preserve">                ? Notes</w:t>
      </w:r>
    </w:p>
    <w:p w14:paraId="7A9DE1F9" w14:textId="77777777" w:rsidR="006C4059" w:rsidRPr="006C4059" w:rsidRDefault="006C4059" w:rsidP="006C4059">
      <w:pPr>
        <w:pStyle w:val="Code"/>
        <w:rPr>
          <w:sz w:val="16"/>
        </w:rPr>
      </w:pPr>
      <w:r w:rsidRPr="006C4059">
        <w:rPr>
          <w:sz w:val="16"/>
        </w:rPr>
        <w:t xml:space="preserve">                : Notes.Where(n =&gt;</w:t>
      </w:r>
    </w:p>
    <w:p w14:paraId="15F30BCA" w14:textId="77777777" w:rsidR="006C4059" w:rsidRPr="006C4059" w:rsidRDefault="006C4059" w:rsidP="006C4059">
      <w:pPr>
        <w:pStyle w:val="Code"/>
        <w:rPr>
          <w:sz w:val="16"/>
        </w:rPr>
      </w:pPr>
      <w:r w:rsidRPr="006C4059">
        <w:rPr>
          <w:sz w:val="16"/>
        </w:rPr>
        <w:t xml:space="preserve">                    </w:t>
      </w:r>
      <w:proofErr w:type="gramStart"/>
      <w:r w:rsidRPr="006C4059">
        <w:rPr>
          <w:sz w:val="16"/>
        </w:rPr>
        <w:t>n.Title.Contains(</w:t>
      </w:r>
      <w:proofErr w:type="gramEnd"/>
      <w:r w:rsidRPr="006C4059">
        <w:rPr>
          <w:sz w:val="16"/>
        </w:rPr>
        <w:t>_searchText, StringComparison.OrdinalIgnoreCase) ||</w:t>
      </w:r>
    </w:p>
    <w:p w14:paraId="28180173" w14:textId="77777777" w:rsidR="006C4059" w:rsidRPr="006C4059" w:rsidRDefault="006C4059" w:rsidP="006C4059">
      <w:pPr>
        <w:pStyle w:val="Code"/>
        <w:rPr>
          <w:sz w:val="16"/>
        </w:rPr>
      </w:pPr>
      <w:r w:rsidRPr="006C4059">
        <w:rPr>
          <w:sz w:val="16"/>
        </w:rPr>
        <w:t xml:space="preserve">                    </w:t>
      </w:r>
      <w:proofErr w:type="gramStart"/>
      <w:r w:rsidRPr="006C4059">
        <w:rPr>
          <w:sz w:val="16"/>
        </w:rPr>
        <w:t>n.Content.Contains(</w:t>
      </w:r>
      <w:proofErr w:type="gramEnd"/>
      <w:r w:rsidRPr="006C4059">
        <w:rPr>
          <w:sz w:val="16"/>
        </w:rPr>
        <w:t>_searchText, StringComparison.OrdinalIgnoreCase));</w:t>
      </w:r>
    </w:p>
    <w:p w14:paraId="3BFC740A" w14:textId="77777777" w:rsidR="006C4059" w:rsidRPr="006C4059" w:rsidRDefault="006C4059" w:rsidP="006C4059">
      <w:pPr>
        <w:pStyle w:val="Code"/>
        <w:rPr>
          <w:sz w:val="16"/>
        </w:rPr>
      </w:pPr>
      <w:r w:rsidRPr="006C4059">
        <w:rPr>
          <w:sz w:val="16"/>
        </w:rPr>
        <w:t xml:space="preserve">            </w:t>
      </w:r>
      <w:proofErr w:type="gramStart"/>
      <w:r w:rsidRPr="006C4059">
        <w:rPr>
          <w:sz w:val="16"/>
        </w:rPr>
        <w:t>foreach</w:t>
      </w:r>
      <w:proofErr w:type="gramEnd"/>
      <w:r w:rsidRPr="006C4059">
        <w:rPr>
          <w:sz w:val="16"/>
        </w:rPr>
        <w:t xml:space="preserve"> (var n in query.OrderByDescending(n =&gt; n.ModifiedAt))</w:t>
      </w:r>
    </w:p>
    <w:p w14:paraId="5EFC869D" w14:textId="77777777" w:rsidR="006C4059" w:rsidRPr="006C4059" w:rsidRDefault="006C4059" w:rsidP="006C4059">
      <w:pPr>
        <w:pStyle w:val="Code"/>
        <w:rPr>
          <w:sz w:val="16"/>
        </w:rPr>
      </w:pPr>
      <w:r w:rsidRPr="006C4059">
        <w:rPr>
          <w:sz w:val="16"/>
        </w:rPr>
        <w:t xml:space="preserve">                </w:t>
      </w:r>
      <w:proofErr w:type="gramStart"/>
      <w:r w:rsidRPr="006C4059">
        <w:rPr>
          <w:sz w:val="16"/>
        </w:rPr>
        <w:t>FilteredNotes.Add(</w:t>
      </w:r>
      <w:proofErr w:type="gramEnd"/>
      <w:r w:rsidRPr="006C4059">
        <w:rPr>
          <w:sz w:val="16"/>
        </w:rPr>
        <w:t>n);</w:t>
      </w:r>
    </w:p>
    <w:p w14:paraId="18C50CDB" w14:textId="77777777" w:rsidR="006C4059" w:rsidRPr="006C4059" w:rsidRDefault="006C4059" w:rsidP="006C4059">
      <w:pPr>
        <w:pStyle w:val="Code"/>
        <w:rPr>
          <w:sz w:val="16"/>
        </w:rPr>
      </w:pPr>
      <w:r w:rsidRPr="006C4059">
        <w:rPr>
          <w:sz w:val="16"/>
        </w:rPr>
        <w:t xml:space="preserve">        }</w:t>
      </w:r>
    </w:p>
    <w:p w14:paraId="5A8ADC8A" w14:textId="77777777" w:rsidR="006C4059" w:rsidRDefault="006C4059" w:rsidP="006C4059">
      <w:pPr>
        <w:pStyle w:val="Code"/>
      </w:pPr>
    </w:p>
    <w:p w14:paraId="1C3B6FB4"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RefreshNoteProperties()</w:t>
      </w:r>
    </w:p>
    <w:p w14:paraId="2F391080" w14:textId="77777777" w:rsidR="006C4059" w:rsidRPr="006C4059" w:rsidRDefault="006C4059" w:rsidP="006C4059">
      <w:pPr>
        <w:pStyle w:val="Code"/>
        <w:rPr>
          <w:sz w:val="16"/>
        </w:rPr>
      </w:pPr>
      <w:r w:rsidRPr="006C4059">
        <w:rPr>
          <w:sz w:val="16"/>
        </w:rPr>
        <w:t xml:space="preserve">        {</w:t>
      </w:r>
    </w:p>
    <w:p w14:paraId="3B3ADC9C"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n = _selectedNote;</w:t>
      </w:r>
    </w:p>
    <w:p w14:paraId="5C2E2BE8" w14:textId="77777777" w:rsidR="006C4059" w:rsidRPr="006C4059" w:rsidRDefault="006C4059" w:rsidP="006C4059">
      <w:pPr>
        <w:pStyle w:val="Code"/>
        <w:rPr>
          <w:sz w:val="16"/>
        </w:rPr>
      </w:pPr>
      <w:r w:rsidRPr="006C4059">
        <w:rPr>
          <w:sz w:val="16"/>
        </w:rPr>
        <w:t xml:space="preserve">            _noteTitle      = n</w:t>
      </w:r>
      <w:proofErr w:type="gramStart"/>
      <w:r w:rsidRPr="006C4059">
        <w:rPr>
          <w:sz w:val="16"/>
        </w:rPr>
        <w:t>?.</w:t>
      </w:r>
      <w:proofErr w:type="gramEnd"/>
      <w:r w:rsidRPr="006C4059">
        <w:rPr>
          <w:sz w:val="16"/>
        </w:rPr>
        <w:t>Title      ?? string.Empty;</w:t>
      </w:r>
    </w:p>
    <w:p w14:paraId="725737F3" w14:textId="77777777" w:rsidR="006C4059" w:rsidRPr="006C4059" w:rsidRDefault="006C4059" w:rsidP="006C4059">
      <w:pPr>
        <w:pStyle w:val="Code"/>
        <w:rPr>
          <w:sz w:val="16"/>
        </w:rPr>
      </w:pPr>
      <w:r w:rsidRPr="006C4059">
        <w:rPr>
          <w:sz w:val="16"/>
        </w:rPr>
        <w:t xml:space="preserve">            _noteContent    = n</w:t>
      </w:r>
      <w:proofErr w:type="gramStart"/>
      <w:r w:rsidRPr="006C4059">
        <w:rPr>
          <w:sz w:val="16"/>
        </w:rPr>
        <w:t>?.</w:t>
      </w:r>
      <w:proofErr w:type="gramEnd"/>
      <w:r w:rsidRPr="006C4059">
        <w:rPr>
          <w:sz w:val="16"/>
        </w:rPr>
        <w:t>Content    ?? string.Empty;</w:t>
      </w:r>
    </w:p>
    <w:p w14:paraId="170A48DC" w14:textId="77777777" w:rsidR="006C4059" w:rsidRPr="006C4059" w:rsidRDefault="006C4059" w:rsidP="006C4059">
      <w:pPr>
        <w:pStyle w:val="Code"/>
        <w:rPr>
          <w:sz w:val="16"/>
        </w:rPr>
      </w:pPr>
      <w:r w:rsidRPr="006C4059">
        <w:rPr>
          <w:sz w:val="16"/>
        </w:rPr>
        <w:t xml:space="preserve">            _noteFontFamily = n</w:t>
      </w:r>
      <w:proofErr w:type="gramStart"/>
      <w:r w:rsidRPr="006C4059">
        <w:rPr>
          <w:sz w:val="16"/>
        </w:rPr>
        <w:t>?.</w:t>
      </w:r>
      <w:proofErr w:type="gramEnd"/>
      <w:r w:rsidRPr="006C4059">
        <w:rPr>
          <w:sz w:val="16"/>
        </w:rPr>
        <w:t>FontFamily ?? "Segoe UI";</w:t>
      </w:r>
    </w:p>
    <w:p w14:paraId="0099E2D6" w14:textId="77777777" w:rsidR="006C4059" w:rsidRPr="006C4059" w:rsidRDefault="006C4059" w:rsidP="006C4059">
      <w:pPr>
        <w:pStyle w:val="Code"/>
        <w:rPr>
          <w:sz w:val="16"/>
        </w:rPr>
      </w:pPr>
      <w:r w:rsidRPr="006C4059">
        <w:rPr>
          <w:sz w:val="16"/>
        </w:rPr>
        <w:t xml:space="preserve">            _noteFontSize   = n</w:t>
      </w:r>
      <w:proofErr w:type="gramStart"/>
      <w:r w:rsidRPr="006C4059">
        <w:rPr>
          <w:sz w:val="16"/>
        </w:rPr>
        <w:t>?.</w:t>
      </w:r>
      <w:proofErr w:type="gramEnd"/>
      <w:r w:rsidRPr="006C4059">
        <w:rPr>
          <w:sz w:val="16"/>
        </w:rPr>
        <w:t>FontSize   ?? 14;</w:t>
      </w:r>
    </w:p>
    <w:p w14:paraId="2A9FE716" w14:textId="77777777" w:rsidR="006C4059" w:rsidRPr="006C4059" w:rsidRDefault="006C4059" w:rsidP="006C4059">
      <w:pPr>
        <w:pStyle w:val="Code"/>
        <w:rPr>
          <w:sz w:val="16"/>
        </w:rPr>
      </w:pPr>
      <w:r w:rsidRPr="006C4059">
        <w:rPr>
          <w:sz w:val="16"/>
        </w:rPr>
        <w:t xml:space="preserve">            _noteIsBold     = n</w:t>
      </w:r>
      <w:proofErr w:type="gramStart"/>
      <w:r w:rsidRPr="006C4059">
        <w:rPr>
          <w:sz w:val="16"/>
        </w:rPr>
        <w:t>?.</w:t>
      </w:r>
      <w:proofErr w:type="gramEnd"/>
      <w:r w:rsidRPr="006C4059">
        <w:rPr>
          <w:sz w:val="16"/>
        </w:rPr>
        <w:t>IsBold     ?? false;</w:t>
      </w:r>
    </w:p>
    <w:p w14:paraId="53710B70" w14:textId="77777777" w:rsidR="006C4059" w:rsidRPr="006C4059" w:rsidRDefault="006C4059" w:rsidP="006C4059">
      <w:pPr>
        <w:pStyle w:val="Code"/>
        <w:rPr>
          <w:sz w:val="16"/>
        </w:rPr>
      </w:pPr>
      <w:r w:rsidRPr="006C4059">
        <w:rPr>
          <w:sz w:val="16"/>
        </w:rPr>
        <w:t xml:space="preserve">            _noteIsItalic   = n</w:t>
      </w:r>
      <w:proofErr w:type="gramStart"/>
      <w:r w:rsidRPr="006C4059">
        <w:rPr>
          <w:sz w:val="16"/>
        </w:rPr>
        <w:t>?.</w:t>
      </w:r>
      <w:proofErr w:type="gramEnd"/>
      <w:r w:rsidRPr="006C4059">
        <w:rPr>
          <w:sz w:val="16"/>
        </w:rPr>
        <w:t>IsItalic   ?? false;</w:t>
      </w:r>
    </w:p>
    <w:p w14:paraId="32D0A1DD" w14:textId="77777777" w:rsidR="006C4059" w:rsidRPr="006C4059" w:rsidRDefault="006C4059" w:rsidP="006C4059">
      <w:pPr>
        <w:pStyle w:val="Code"/>
        <w:rPr>
          <w:sz w:val="16"/>
        </w:rPr>
      </w:pPr>
      <w:r w:rsidRPr="006C4059">
        <w:rPr>
          <w:sz w:val="16"/>
        </w:rPr>
        <w:t xml:space="preserve">            _noteIsUnderline= n</w:t>
      </w:r>
      <w:proofErr w:type="gramStart"/>
      <w:r w:rsidRPr="006C4059">
        <w:rPr>
          <w:sz w:val="16"/>
        </w:rPr>
        <w:t>?.</w:t>
      </w:r>
      <w:proofErr w:type="gramEnd"/>
      <w:r w:rsidRPr="006C4059">
        <w:rPr>
          <w:sz w:val="16"/>
        </w:rPr>
        <w:t>IsUnderline?? false;</w:t>
      </w:r>
    </w:p>
    <w:p w14:paraId="08DE7919" w14:textId="77777777" w:rsidR="006C4059" w:rsidRPr="006C4059" w:rsidRDefault="006C4059" w:rsidP="006C4059">
      <w:pPr>
        <w:pStyle w:val="Code"/>
        <w:rPr>
          <w:sz w:val="16"/>
        </w:rPr>
      </w:pPr>
      <w:r w:rsidRPr="006C4059">
        <w:rPr>
          <w:sz w:val="16"/>
        </w:rPr>
        <w:t xml:space="preserve">            _</w:t>
      </w:r>
      <w:proofErr w:type="gramStart"/>
      <w:r w:rsidRPr="006C4059">
        <w:rPr>
          <w:sz w:val="16"/>
        </w:rPr>
        <w:t>noteTextColor  =</w:t>
      </w:r>
      <w:proofErr w:type="gramEnd"/>
      <w:r w:rsidRPr="006C4059">
        <w:rPr>
          <w:sz w:val="16"/>
        </w:rPr>
        <w:t xml:space="preserve"> n?.TextColor  ?? "#212121";</w:t>
      </w:r>
    </w:p>
    <w:p w14:paraId="59D87771" w14:textId="77777777" w:rsidR="006C4059" w:rsidRDefault="006C4059" w:rsidP="006C4059">
      <w:pPr>
        <w:pStyle w:val="Code"/>
      </w:pPr>
    </w:p>
    <w:p w14:paraId="606B0F34"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nameof(HasSelectedNote));</w:t>
      </w:r>
    </w:p>
    <w:p w14:paraId="06331FFA"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nameof(NoteTitle));</w:t>
      </w:r>
    </w:p>
    <w:p w14:paraId="725E6460"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nameof(NoteContent));</w:t>
      </w:r>
    </w:p>
    <w:p w14:paraId="2A3DBDAC"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nameof(NoteFontFamily));</w:t>
      </w:r>
    </w:p>
    <w:p w14:paraId="1DA240A2"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nameof(NoteFontSize));</w:t>
      </w:r>
    </w:p>
    <w:p w14:paraId="749655D3"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nameof(NoteIsBold));</w:t>
      </w:r>
    </w:p>
    <w:p w14:paraId="46676ABA"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nameof(NoteIsItalic));</w:t>
      </w:r>
    </w:p>
    <w:p w14:paraId="08762AC7"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nameof(NoteIsUnderline));</w:t>
      </w:r>
    </w:p>
    <w:p w14:paraId="3853D987"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nameof(NoteTextColor));</w:t>
      </w:r>
    </w:p>
    <w:p w14:paraId="03CCE398"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nameof(NoteFontWeight));</w:t>
      </w:r>
    </w:p>
    <w:p w14:paraId="6643DFA2"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nameof(NoteFontStyle));</w:t>
      </w:r>
    </w:p>
    <w:p w14:paraId="54E74A81"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nameof(NoteTextDecoration));</w:t>
      </w:r>
    </w:p>
    <w:p w14:paraId="48220BFB"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nameof(NoteTextBrush));</w:t>
      </w:r>
    </w:p>
    <w:p w14:paraId="5D328335" w14:textId="77777777" w:rsidR="006C4059" w:rsidRPr="006C4059" w:rsidRDefault="006C4059" w:rsidP="006C4059">
      <w:pPr>
        <w:pStyle w:val="Code"/>
        <w:rPr>
          <w:sz w:val="16"/>
        </w:rPr>
      </w:pPr>
      <w:r w:rsidRPr="006C4059">
        <w:rPr>
          <w:sz w:val="16"/>
        </w:rPr>
        <w:lastRenderedPageBreak/>
        <w:t xml:space="preserve">            </w:t>
      </w:r>
      <w:proofErr w:type="gramStart"/>
      <w:r w:rsidRPr="006C4059">
        <w:rPr>
          <w:sz w:val="16"/>
        </w:rPr>
        <w:t>OnPropertyChanged(</w:t>
      </w:r>
      <w:proofErr w:type="gramEnd"/>
      <w:r w:rsidRPr="006C4059">
        <w:rPr>
          <w:sz w:val="16"/>
        </w:rPr>
        <w:t>nameof(StatusText));</w:t>
      </w:r>
    </w:p>
    <w:p w14:paraId="75E07F16" w14:textId="77777777" w:rsidR="006C4059" w:rsidRPr="006C4059" w:rsidRDefault="006C4059" w:rsidP="006C4059">
      <w:pPr>
        <w:pStyle w:val="Code"/>
        <w:rPr>
          <w:sz w:val="16"/>
        </w:rPr>
      </w:pPr>
      <w:r w:rsidRPr="006C4059">
        <w:rPr>
          <w:sz w:val="16"/>
        </w:rPr>
        <w:t xml:space="preserve">        }</w:t>
      </w:r>
    </w:p>
    <w:p w14:paraId="40787257" w14:textId="77777777" w:rsidR="006C4059" w:rsidRDefault="006C4059" w:rsidP="006C4059">
      <w:pPr>
        <w:pStyle w:val="Code"/>
      </w:pPr>
    </w:p>
    <w:p w14:paraId="67C75D7A"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NewNote()</w:t>
      </w:r>
    </w:p>
    <w:p w14:paraId="665A0468" w14:textId="77777777" w:rsidR="006C4059" w:rsidRPr="006C4059" w:rsidRDefault="006C4059" w:rsidP="006C4059">
      <w:pPr>
        <w:pStyle w:val="Code"/>
        <w:rPr>
          <w:sz w:val="16"/>
        </w:rPr>
      </w:pPr>
      <w:r w:rsidRPr="006C4059">
        <w:rPr>
          <w:sz w:val="16"/>
        </w:rPr>
        <w:t xml:space="preserve">        {</w:t>
      </w:r>
    </w:p>
    <w:p w14:paraId="266809FC"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note = new Note { Title = LocalizationManager.Get("UntitledNote") };</w:t>
      </w:r>
    </w:p>
    <w:p w14:paraId="0053DA39" w14:textId="77777777" w:rsidR="006C4059" w:rsidRPr="006C4059" w:rsidRDefault="006C4059" w:rsidP="006C4059">
      <w:pPr>
        <w:pStyle w:val="Code"/>
        <w:rPr>
          <w:sz w:val="16"/>
        </w:rPr>
      </w:pPr>
      <w:r w:rsidRPr="006C4059">
        <w:rPr>
          <w:sz w:val="16"/>
        </w:rPr>
        <w:t xml:space="preserve">            </w:t>
      </w:r>
      <w:proofErr w:type="gramStart"/>
      <w:r w:rsidRPr="006C4059">
        <w:rPr>
          <w:sz w:val="16"/>
        </w:rPr>
        <w:t>Notes.Add(</w:t>
      </w:r>
      <w:proofErr w:type="gramEnd"/>
      <w:r w:rsidRPr="006C4059">
        <w:rPr>
          <w:sz w:val="16"/>
        </w:rPr>
        <w:t>note);</w:t>
      </w:r>
    </w:p>
    <w:p w14:paraId="2BE76FBC" w14:textId="77777777" w:rsidR="006C4059" w:rsidRPr="006C4059" w:rsidRDefault="006C4059" w:rsidP="006C4059">
      <w:pPr>
        <w:pStyle w:val="Code"/>
        <w:rPr>
          <w:sz w:val="16"/>
        </w:rPr>
      </w:pPr>
      <w:r w:rsidRPr="006C4059">
        <w:rPr>
          <w:sz w:val="16"/>
        </w:rPr>
        <w:t xml:space="preserve">            </w:t>
      </w:r>
      <w:proofErr w:type="gramStart"/>
      <w:r w:rsidRPr="006C4059">
        <w:rPr>
          <w:sz w:val="16"/>
        </w:rPr>
        <w:t>RefreshFilteredNotes(</w:t>
      </w:r>
      <w:proofErr w:type="gramEnd"/>
      <w:r w:rsidRPr="006C4059">
        <w:rPr>
          <w:sz w:val="16"/>
        </w:rPr>
        <w:t>);</w:t>
      </w:r>
    </w:p>
    <w:p w14:paraId="68B64D85" w14:textId="77777777" w:rsidR="006C4059" w:rsidRPr="006C4059" w:rsidRDefault="006C4059" w:rsidP="006C4059">
      <w:pPr>
        <w:pStyle w:val="Code"/>
        <w:rPr>
          <w:sz w:val="16"/>
        </w:rPr>
      </w:pPr>
      <w:r w:rsidRPr="006C4059">
        <w:rPr>
          <w:sz w:val="16"/>
        </w:rPr>
        <w:t xml:space="preserve">            SelectedNote = note;</w:t>
      </w:r>
    </w:p>
    <w:p w14:paraId="34C8E7D2" w14:textId="77777777" w:rsidR="006C4059" w:rsidRPr="006C4059" w:rsidRDefault="006C4059" w:rsidP="006C4059">
      <w:pPr>
        <w:pStyle w:val="Code"/>
        <w:rPr>
          <w:sz w:val="16"/>
        </w:rPr>
      </w:pPr>
      <w:r w:rsidRPr="006C4059">
        <w:rPr>
          <w:sz w:val="16"/>
        </w:rPr>
        <w:t xml:space="preserve">        }</w:t>
      </w:r>
    </w:p>
    <w:p w14:paraId="1A722A79" w14:textId="77777777" w:rsidR="006C4059" w:rsidRDefault="006C4059" w:rsidP="006C4059">
      <w:pPr>
        <w:pStyle w:val="Code"/>
      </w:pPr>
    </w:p>
    <w:p w14:paraId="28D42CDD"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SaveNote()</w:t>
      </w:r>
    </w:p>
    <w:p w14:paraId="6EC9EA02" w14:textId="77777777" w:rsidR="006C4059" w:rsidRPr="006C4059" w:rsidRDefault="006C4059" w:rsidP="006C4059">
      <w:pPr>
        <w:pStyle w:val="Code"/>
        <w:rPr>
          <w:sz w:val="16"/>
        </w:rPr>
      </w:pPr>
      <w:r w:rsidRPr="006C4059">
        <w:rPr>
          <w:sz w:val="16"/>
        </w:rPr>
        <w:t xml:space="preserve">        {</w:t>
      </w:r>
    </w:p>
    <w:p w14:paraId="532332C1"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return;</w:t>
      </w:r>
    </w:p>
    <w:p w14:paraId="085F02D7" w14:textId="77777777" w:rsidR="006C4059" w:rsidRPr="006C4059" w:rsidRDefault="006C4059" w:rsidP="006C4059">
      <w:pPr>
        <w:pStyle w:val="Code"/>
        <w:rPr>
          <w:sz w:val="16"/>
        </w:rPr>
      </w:pPr>
      <w:r w:rsidRPr="006C4059">
        <w:rPr>
          <w:sz w:val="16"/>
        </w:rPr>
        <w:t xml:space="preserve">            _</w:t>
      </w:r>
      <w:proofErr w:type="gramStart"/>
      <w:r w:rsidRPr="006C4059">
        <w:rPr>
          <w:sz w:val="16"/>
        </w:rPr>
        <w:t>undoStack.Push(</w:t>
      </w:r>
      <w:proofErr w:type="gramEnd"/>
      <w:r w:rsidRPr="006C4059">
        <w:rPr>
          <w:sz w:val="16"/>
        </w:rPr>
        <w:t>_selectedNote.Clone());</w:t>
      </w:r>
    </w:p>
    <w:p w14:paraId="3FFC94B9" w14:textId="77777777" w:rsidR="006C4059" w:rsidRPr="006C4059" w:rsidRDefault="006C4059" w:rsidP="006C4059">
      <w:pPr>
        <w:pStyle w:val="Code"/>
        <w:rPr>
          <w:sz w:val="16"/>
        </w:rPr>
      </w:pPr>
      <w:r w:rsidRPr="006C4059">
        <w:rPr>
          <w:sz w:val="16"/>
        </w:rPr>
        <w:t xml:space="preserve">            _selectedNote.ModifiedAt = DateTime.Now;</w:t>
      </w:r>
    </w:p>
    <w:p w14:paraId="57E253E6" w14:textId="77777777" w:rsidR="006C4059" w:rsidRPr="006C4059" w:rsidRDefault="006C4059" w:rsidP="006C4059">
      <w:pPr>
        <w:pStyle w:val="Code"/>
        <w:rPr>
          <w:sz w:val="16"/>
        </w:rPr>
      </w:pPr>
      <w:r w:rsidRPr="006C4059">
        <w:rPr>
          <w:sz w:val="16"/>
        </w:rPr>
        <w:t xml:space="preserve">            </w:t>
      </w:r>
      <w:proofErr w:type="gramStart"/>
      <w:r w:rsidRPr="006C4059">
        <w:rPr>
          <w:sz w:val="16"/>
        </w:rPr>
        <w:t>OnPropertyChanged(</w:t>
      </w:r>
      <w:proofErr w:type="gramEnd"/>
      <w:r w:rsidRPr="006C4059">
        <w:rPr>
          <w:sz w:val="16"/>
        </w:rPr>
        <w:t>nameof(StatusText));</w:t>
      </w:r>
    </w:p>
    <w:p w14:paraId="20B97E77" w14:textId="77777777" w:rsidR="006C4059" w:rsidRPr="006C4059" w:rsidRDefault="006C4059" w:rsidP="006C4059">
      <w:pPr>
        <w:pStyle w:val="Code"/>
        <w:rPr>
          <w:sz w:val="16"/>
        </w:rPr>
      </w:pPr>
      <w:r w:rsidRPr="006C4059">
        <w:rPr>
          <w:sz w:val="16"/>
        </w:rPr>
        <w:t xml:space="preserve">            _</w:t>
      </w:r>
      <w:proofErr w:type="gramStart"/>
      <w:r w:rsidRPr="006C4059">
        <w:rPr>
          <w:sz w:val="16"/>
        </w:rPr>
        <w:t>noteService.SaveAll(</w:t>
      </w:r>
      <w:proofErr w:type="gramEnd"/>
      <w:r w:rsidRPr="006C4059">
        <w:rPr>
          <w:sz w:val="16"/>
        </w:rPr>
        <w:t>Notes);</w:t>
      </w:r>
    </w:p>
    <w:p w14:paraId="073561E4" w14:textId="77777777" w:rsidR="006C4059" w:rsidRPr="006C4059" w:rsidRDefault="006C4059" w:rsidP="006C4059">
      <w:pPr>
        <w:pStyle w:val="Code"/>
        <w:rPr>
          <w:sz w:val="16"/>
        </w:rPr>
      </w:pPr>
      <w:r w:rsidRPr="006C4059">
        <w:rPr>
          <w:sz w:val="16"/>
        </w:rPr>
        <w:t xml:space="preserve">        }</w:t>
      </w:r>
    </w:p>
    <w:p w14:paraId="25F92652" w14:textId="77777777" w:rsidR="006C4059" w:rsidRDefault="006C4059" w:rsidP="006C4059">
      <w:pPr>
        <w:pStyle w:val="Code"/>
      </w:pPr>
    </w:p>
    <w:p w14:paraId="623FDDFF"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DeleteNote()</w:t>
      </w:r>
    </w:p>
    <w:p w14:paraId="4734610B" w14:textId="77777777" w:rsidR="006C4059" w:rsidRPr="006C4059" w:rsidRDefault="006C4059" w:rsidP="006C4059">
      <w:pPr>
        <w:pStyle w:val="Code"/>
        <w:rPr>
          <w:sz w:val="16"/>
        </w:rPr>
      </w:pPr>
      <w:r w:rsidRPr="006C4059">
        <w:rPr>
          <w:sz w:val="16"/>
        </w:rPr>
        <w:t xml:space="preserve">        {</w:t>
      </w:r>
    </w:p>
    <w:p w14:paraId="3F7BC1EE"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(_selectedNote == null) return;</w:t>
      </w:r>
    </w:p>
    <w:p w14:paraId="09CBA6A0" w14:textId="77777777" w:rsidR="006C4059" w:rsidRPr="006C4059" w:rsidRDefault="006C4059" w:rsidP="006C4059">
      <w:pPr>
        <w:pStyle w:val="Code"/>
        <w:rPr>
          <w:sz w:val="16"/>
        </w:rPr>
      </w:pPr>
      <w:r w:rsidRPr="006C4059">
        <w:rPr>
          <w:sz w:val="16"/>
        </w:rPr>
        <w:t xml:space="preserve">            var result = MessageBox.Show(</w:t>
      </w:r>
    </w:p>
    <w:p w14:paraId="64C3EF76" w14:textId="77777777" w:rsidR="006C4059" w:rsidRPr="006C4059" w:rsidRDefault="006C4059" w:rsidP="006C4059">
      <w:pPr>
        <w:pStyle w:val="Code"/>
        <w:rPr>
          <w:sz w:val="16"/>
        </w:rPr>
      </w:pPr>
      <w:r w:rsidRPr="006C4059">
        <w:rPr>
          <w:sz w:val="16"/>
        </w:rPr>
        <w:t xml:space="preserve">                </w:t>
      </w:r>
      <w:proofErr w:type="gramStart"/>
      <w:r w:rsidRPr="006C4059">
        <w:rPr>
          <w:sz w:val="16"/>
        </w:rPr>
        <w:t>LocalizationManager.Get(</w:t>
      </w:r>
      <w:proofErr w:type="gramEnd"/>
      <w:r w:rsidRPr="006C4059">
        <w:rPr>
          <w:sz w:val="16"/>
        </w:rPr>
        <w:t>"ConfirmDelete"),</w:t>
      </w:r>
    </w:p>
    <w:p w14:paraId="4BC66991" w14:textId="77777777" w:rsidR="006C4059" w:rsidRPr="006C4059" w:rsidRDefault="006C4059" w:rsidP="006C4059">
      <w:pPr>
        <w:pStyle w:val="Code"/>
        <w:rPr>
          <w:sz w:val="16"/>
        </w:rPr>
      </w:pPr>
      <w:r w:rsidRPr="006C4059">
        <w:rPr>
          <w:sz w:val="16"/>
        </w:rPr>
        <w:t xml:space="preserve">                </w:t>
      </w:r>
      <w:proofErr w:type="gramStart"/>
      <w:r w:rsidRPr="006C4059">
        <w:rPr>
          <w:sz w:val="16"/>
        </w:rPr>
        <w:t>LocalizationManager.Get(</w:t>
      </w:r>
      <w:proofErr w:type="gramEnd"/>
      <w:r w:rsidRPr="006C4059">
        <w:rPr>
          <w:sz w:val="16"/>
        </w:rPr>
        <w:t>"ConfirmDeleteTitle"),</w:t>
      </w:r>
    </w:p>
    <w:p w14:paraId="15CCC881" w14:textId="77777777" w:rsidR="006C4059" w:rsidRPr="006C4059" w:rsidRDefault="006C4059" w:rsidP="006C4059">
      <w:pPr>
        <w:pStyle w:val="Code"/>
        <w:rPr>
          <w:sz w:val="16"/>
        </w:rPr>
      </w:pPr>
      <w:r w:rsidRPr="006C4059">
        <w:rPr>
          <w:sz w:val="16"/>
        </w:rPr>
        <w:t xml:space="preserve">                MessageBoxButton.YesNo, MessageBoxImage.Question);</w:t>
      </w:r>
    </w:p>
    <w:p w14:paraId="6C34B4C2"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(result != MessageBoxResult.Yes) return;</w:t>
      </w:r>
    </w:p>
    <w:p w14:paraId="3D0763A6" w14:textId="77777777" w:rsidR="006C4059" w:rsidRPr="006C4059" w:rsidRDefault="006C4059" w:rsidP="006C4059">
      <w:pPr>
        <w:pStyle w:val="Code"/>
        <w:rPr>
          <w:sz w:val="16"/>
        </w:rPr>
      </w:pPr>
      <w:r w:rsidRPr="006C4059">
        <w:rPr>
          <w:sz w:val="16"/>
        </w:rPr>
        <w:t xml:space="preserve">            </w:t>
      </w:r>
      <w:proofErr w:type="gramStart"/>
      <w:r w:rsidRPr="006C4059">
        <w:rPr>
          <w:sz w:val="16"/>
        </w:rPr>
        <w:t>Notes.Remove(</w:t>
      </w:r>
      <w:proofErr w:type="gramEnd"/>
      <w:r w:rsidRPr="006C4059">
        <w:rPr>
          <w:sz w:val="16"/>
        </w:rPr>
        <w:t>_selectedNote);</w:t>
      </w:r>
    </w:p>
    <w:p w14:paraId="5F86A3CE" w14:textId="77777777" w:rsidR="006C4059" w:rsidRPr="006C4059" w:rsidRDefault="006C4059" w:rsidP="006C4059">
      <w:pPr>
        <w:pStyle w:val="Code"/>
        <w:rPr>
          <w:sz w:val="16"/>
        </w:rPr>
      </w:pPr>
      <w:r w:rsidRPr="006C4059">
        <w:rPr>
          <w:sz w:val="16"/>
        </w:rPr>
        <w:t xml:space="preserve">            </w:t>
      </w:r>
      <w:proofErr w:type="gramStart"/>
      <w:r w:rsidRPr="006C4059">
        <w:rPr>
          <w:sz w:val="16"/>
        </w:rPr>
        <w:t>RefreshFilteredNotes(</w:t>
      </w:r>
      <w:proofErr w:type="gramEnd"/>
      <w:r w:rsidRPr="006C4059">
        <w:rPr>
          <w:sz w:val="16"/>
        </w:rPr>
        <w:t>);</w:t>
      </w:r>
    </w:p>
    <w:p w14:paraId="4B470122" w14:textId="77777777" w:rsidR="006C4059" w:rsidRPr="006C4059" w:rsidRDefault="006C4059" w:rsidP="006C4059">
      <w:pPr>
        <w:pStyle w:val="Code"/>
        <w:rPr>
          <w:sz w:val="16"/>
        </w:rPr>
      </w:pPr>
      <w:r w:rsidRPr="006C4059">
        <w:rPr>
          <w:sz w:val="16"/>
        </w:rPr>
        <w:t xml:space="preserve">            _</w:t>
      </w:r>
      <w:proofErr w:type="gramStart"/>
      <w:r w:rsidRPr="006C4059">
        <w:rPr>
          <w:sz w:val="16"/>
        </w:rPr>
        <w:t>noteService.SaveAll(</w:t>
      </w:r>
      <w:proofErr w:type="gramEnd"/>
      <w:r w:rsidRPr="006C4059">
        <w:rPr>
          <w:sz w:val="16"/>
        </w:rPr>
        <w:t>Notes);</w:t>
      </w:r>
    </w:p>
    <w:p w14:paraId="7E035362" w14:textId="77777777" w:rsidR="006C4059" w:rsidRPr="006C4059" w:rsidRDefault="006C4059" w:rsidP="006C4059">
      <w:pPr>
        <w:pStyle w:val="Code"/>
        <w:rPr>
          <w:sz w:val="16"/>
        </w:rPr>
      </w:pPr>
      <w:r w:rsidRPr="006C4059">
        <w:rPr>
          <w:sz w:val="16"/>
        </w:rPr>
        <w:t xml:space="preserve">            SelectedNote = </w:t>
      </w:r>
      <w:proofErr w:type="gramStart"/>
      <w:r w:rsidRPr="006C4059">
        <w:rPr>
          <w:sz w:val="16"/>
        </w:rPr>
        <w:t>FilteredNotes.FirstOrDefault(</w:t>
      </w:r>
      <w:proofErr w:type="gramEnd"/>
      <w:r w:rsidRPr="006C4059">
        <w:rPr>
          <w:sz w:val="16"/>
        </w:rPr>
        <w:t>);</w:t>
      </w:r>
    </w:p>
    <w:p w14:paraId="60A2D53B" w14:textId="77777777" w:rsidR="006C4059" w:rsidRPr="006C4059" w:rsidRDefault="006C4059" w:rsidP="006C4059">
      <w:pPr>
        <w:pStyle w:val="Code"/>
        <w:rPr>
          <w:sz w:val="16"/>
        </w:rPr>
      </w:pPr>
      <w:r w:rsidRPr="006C4059">
        <w:rPr>
          <w:sz w:val="16"/>
        </w:rPr>
        <w:t xml:space="preserve">        }</w:t>
      </w:r>
    </w:p>
    <w:p w14:paraId="61DB115F" w14:textId="77777777" w:rsidR="006C4059" w:rsidRDefault="006C4059" w:rsidP="006C4059">
      <w:pPr>
        <w:pStyle w:val="Code"/>
      </w:pPr>
    </w:p>
    <w:p w14:paraId="2C365AA8"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void UndoNote()</w:t>
      </w:r>
    </w:p>
    <w:p w14:paraId="3C409D26" w14:textId="77777777" w:rsidR="006C4059" w:rsidRPr="006C4059" w:rsidRDefault="006C4059" w:rsidP="006C4059">
      <w:pPr>
        <w:pStyle w:val="Code"/>
        <w:rPr>
          <w:sz w:val="16"/>
        </w:rPr>
      </w:pPr>
      <w:r w:rsidRPr="006C4059">
        <w:rPr>
          <w:sz w:val="16"/>
        </w:rPr>
        <w:t xml:space="preserve">        {</w:t>
      </w:r>
    </w:p>
    <w:p w14:paraId="15D98489"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(_undoStack.Count == 0) return;</w:t>
      </w:r>
    </w:p>
    <w:p w14:paraId="54BE4B6B"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prev = _undoStack.Pop();</w:t>
      </w:r>
    </w:p>
    <w:p w14:paraId="236024EF"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existing = Notes.FirstOrDefault(n =&gt; n.Id == prev.Id);</w:t>
      </w:r>
    </w:p>
    <w:p w14:paraId="3A75AF3B"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(existing == null) return;</w:t>
      </w:r>
    </w:p>
    <w:p w14:paraId="4FD02C12" w14:textId="77777777" w:rsidR="006C4059" w:rsidRPr="006C4059" w:rsidRDefault="006C4059" w:rsidP="006C4059">
      <w:pPr>
        <w:pStyle w:val="Code"/>
        <w:rPr>
          <w:sz w:val="16"/>
        </w:rPr>
      </w:pPr>
      <w:r w:rsidRPr="006C4059">
        <w:rPr>
          <w:sz w:val="16"/>
        </w:rPr>
        <w:t xml:space="preserve">            </w:t>
      </w:r>
      <w:proofErr w:type="gramStart"/>
      <w:r w:rsidRPr="006C4059">
        <w:rPr>
          <w:sz w:val="16"/>
        </w:rPr>
        <w:t>var</w:t>
      </w:r>
      <w:proofErr w:type="gramEnd"/>
      <w:r w:rsidRPr="006C4059">
        <w:rPr>
          <w:sz w:val="16"/>
        </w:rPr>
        <w:t xml:space="preserve"> idx = Notes.IndexOf(existing);</w:t>
      </w:r>
    </w:p>
    <w:p w14:paraId="00378CE1" w14:textId="77777777" w:rsidR="006C4059" w:rsidRPr="006C4059" w:rsidRDefault="006C4059" w:rsidP="006C4059">
      <w:pPr>
        <w:pStyle w:val="Code"/>
        <w:rPr>
          <w:sz w:val="16"/>
        </w:rPr>
      </w:pPr>
      <w:r w:rsidRPr="006C4059">
        <w:rPr>
          <w:sz w:val="16"/>
        </w:rPr>
        <w:t xml:space="preserve">            </w:t>
      </w:r>
      <w:proofErr w:type="gramStart"/>
      <w:r w:rsidRPr="006C4059">
        <w:rPr>
          <w:sz w:val="16"/>
        </w:rPr>
        <w:t>Notes[</w:t>
      </w:r>
      <w:proofErr w:type="gramEnd"/>
      <w:r w:rsidRPr="006C4059">
        <w:rPr>
          <w:sz w:val="16"/>
        </w:rPr>
        <w:t>idx] = prev;</w:t>
      </w:r>
    </w:p>
    <w:p w14:paraId="6E243B26" w14:textId="77777777" w:rsidR="006C4059" w:rsidRPr="006C4059" w:rsidRDefault="006C4059" w:rsidP="006C4059">
      <w:pPr>
        <w:pStyle w:val="Code"/>
        <w:rPr>
          <w:sz w:val="16"/>
        </w:rPr>
      </w:pPr>
      <w:r w:rsidRPr="006C4059">
        <w:rPr>
          <w:sz w:val="16"/>
        </w:rPr>
        <w:t xml:space="preserve">            </w:t>
      </w:r>
      <w:proofErr w:type="gramStart"/>
      <w:r w:rsidRPr="006C4059">
        <w:rPr>
          <w:sz w:val="16"/>
        </w:rPr>
        <w:t>RefreshFilteredNotes(</w:t>
      </w:r>
      <w:proofErr w:type="gramEnd"/>
      <w:r w:rsidRPr="006C4059">
        <w:rPr>
          <w:sz w:val="16"/>
        </w:rPr>
        <w:t>);</w:t>
      </w:r>
    </w:p>
    <w:p w14:paraId="7EFE0F79" w14:textId="77777777" w:rsidR="006C4059" w:rsidRPr="006C4059" w:rsidRDefault="006C4059" w:rsidP="006C4059">
      <w:pPr>
        <w:pStyle w:val="Code"/>
        <w:rPr>
          <w:sz w:val="16"/>
        </w:rPr>
      </w:pPr>
      <w:r w:rsidRPr="006C4059">
        <w:rPr>
          <w:sz w:val="16"/>
        </w:rPr>
        <w:t xml:space="preserve">            </w:t>
      </w:r>
      <w:proofErr w:type="gramStart"/>
      <w:r w:rsidRPr="006C4059">
        <w:rPr>
          <w:sz w:val="16"/>
        </w:rPr>
        <w:t>if</w:t>
      </w:r>
      <w:proofErr w:type="gramEnd"/>
      <w:r w:rsidRPr="006C4059">
        <w:rPr>
          <w:sz w:val="16"/>
        </w:rPr>
        <w:t xml:space="preserve"> (SelectedNote?.Id == prev.Id) SelectedNote = prev;</w:t>
      </w:r>
    </w:p>
    <w:p w14:paraId="73A4881E" w14:textId="77777777" w:rsidR="006C4059" w:rsidRPr="006C4059" w:rsidRDefault="006C4059" w:rsidP="006C4059">
      <w:pPr>
        <w:pStyle w:val="Code"/>
        <w:rPr>
          <w:sz w:val="16"/>
        </w:rPr>
      </w:pPr>
      <w:r w:rsidRPr="006C4059">
        <w:rPr>
          <w:sz w:val="16"/>
        </w:rPr>
        <w:t xml:space="preserve">            _</w:t>
      </w:r>
      <w:proofErr w:type="gramStart"/>
      <w:r w:rsidRPr="006C4059">
        <w:rPr>
          <w:sz w:val="16"/>
        </w:rPr>
        <w:t>noteService.SaveAll(</w:t>
      </w:r>
      <w:proofErr w:type="gramEnd"/>
      <w:r w:rsidRPr="006C4059">
        <w:rPr>
          <w:sz w:val="16"/>
        </w:rPr>
        <w:t>Notes);</w:t>
      </w:r>
    </w:p>
    <w:p w14:paraId="0A06EE26" w14:textId="77777777" w:rsidR="006C4059" w:rsidRPr="006C4059" w:rsidRDefault="006C4059" w:rsidP="006C4059">
      <w:pPr>
        <w:pStyle w:val="Code"/>
        <w:rPr>
          <w:sz w:val="16"/>
        </w:rPr>
      </w:pPr>
      <w:r w:rsidRPr="006C4059">
        <w:rPr>
          <w:sz w:val="16"/>
        </w:rPr>
        <w:t xml:space="preserve">        }</w:t>
      </w:r>
    </w:p>
    <w:p w14:paraId="46EAD609" w14:textId="77777777" w:rsidR="006C4059" w:rsidRPr="006C4059" w:rsidRDefault="006C4059" w:rsidP="006C4059">
      <w:pPr>
        <w:pStyle w:val="Code"/>
        <w:rPr>
          <w:sz w:val="16"/>
        </w:rPr>
      </w:pPr>
      <w:r w:rsidRPr="006C4059">
        <w:rPr>
          <w:sz w:val="16"/>
        </w:rPr>
        <w:t xml:space="preserve">    }</w:t>
      </w:r>
    </w:p>
    <w:p w14:paraId="3A21F3E2" w14:textId="77777777" w:rsidR="006C4059" w:rsidRDefault="006C4059" w:rsidP="006C4059">
      <w:pPr>
        <w:pStyle w:val="Code"/>
      </w:pPr>
    </w:p>
    <w:p w14:paraId="4395EC0F"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record ColorItem(string Hex, string Name)</w:t>
      </w:r>
    </w:p>
    <w:p w14:paraId="698DD5CF" w14:textId="77777777" w:rsidR="006C4059" w:rsidRPr="006C4059" w:rsidRDefault="006C4059" w:rsidP="006C4059">
      <w:pPr>
        <w:pStyle w:val="Code"/>
        <w:rPr>
          <w:sz w:val="16"/>
        </w:rPr>
      </w:pPr>
      <w:r w:rsidRPr="006C4059">
        <w:rPr>
          <w:sz w:val="16"/>
        </w:rPr>
        <w:t xml:space="preserve">    {</w:t>
      </w:r>
    </w:p>
    <w:p w14:paraId="015068A7" w14:textId="77777777" w:rsidR="006C4059" w:rsidRPr="006C4059" w:rsidRDefault="006C4059" w:rsidP="006C4059">
      <w:pPr>
        <w:pStyle w:val="Code"/>
        <w:rPr>
          <w:sz w:val="16"/>
        </w:rPr>
      </w:pPr>
      <w:r w:rsidRPr="006C4059">
        <w:rPr>
          <w:sz w:val="16"/>
        </w:rPr>
        <w:t xml:space="preserve">        public SolidColorBrush Brush</w:t>
      </w:r>
    </w:p>
    <w:p w14:paraId="04CB8B37" w14:textId="77777777" w:rsidR="006C4059" w:rsidRPr="006C4059" w:rsidRDefault="006C4059" w:rsidP="006C4059">
      <w:pPr>
        <w:pStyle w:val="Code"/>
        <w:rPr>
          <w:sz w:val="16"/>
        </w:rPr>
      </w:pPr>
      <w:r w:rsidRPr="006C4059">
        <w:rPr>
          <w:sz w:val="16"/>
        </w:rPr>
        <w:t xml:space="preserve">        {</w:t>
      </w:r>
    </w:p>
    <w:p w14:paraId="0FA86778" w14:textId="77777777" w:rsidR="006C4059" w:rsidRPr="006C4059" w:rsidRDefault="006C4059" w:rsidP="006C4059">
      <w:pPr>
        <w:pStyle w:val="Code"/>
        <w:rPr>
          <w:sz w:val="16"/>
        </w:rPr>
      </w:pPr>
      <w:r w:rsidRPr="006C4059">
        <w:rPr>
          <w:sz w:val="16"/>
        </w:rPr>
        <w:t xml:space="preserve">            get</w:t>
      </w:r>
    </w:p>
    <w:p w14:paraId="4A962531" w14:textId="77777777" w:rsidR="006C4059" w:rsidRPr="006C4059" w:rsidRDefault="006C4059" w:rsidP="006C4059">
      <w:pPr>
        <w:pStyle w:val="Code"/>
        <w:rPr>
          <w:sz w:val="16"/>
        </w:rPr>
      </w:pPr>
      <w:r w:rsidRPr="006C4059">
        <w:rPr>
          <w:sz w:val="16"/>
        </w:rPr>
        <w:t xml:space="preserve">            {</w:t>
      </w:r>
    </w:p>
    <w:p w14:paraId="7D1DA504" w14:textId="77777777" w:rsidR="006C4059" w:rsidRPr="006C4059" w:rsidRDefault="006C4059" w:rsidP="006C4059">
      <w:pPr>
        <w:pStyle w:val="Code"/>
        <w:rPr>
          <w:sz w:val="16"/>
        </w:rPr>
      </w:pPr>
      <w:r w:rsidRPr="006C4059">
        <w:rPr>
          <w:sz w:val="16"/>
        </w:rPr>
        <w:t xml:space="preserve">                </w:t>
      </w:r>
      <w:proofErr w:type="gramStart"/>
      <w:r w:rsidRPr="006C4059">
        <w:rPr>
          <w:sz w:val="16"/>
        </w:rPr>
        <w:t>try</w:t>
      </w:r>
      <w:proofErr w:type="gramEnd"/>
      <w:r w:rsidRPr="006C4059">
        <w:rPr>
          <w:sz w:val="16"/>
        </w:rPr>
        <w:t xml:space="preserve"> { return new SolidColorBrush((Color)ColorConverter.ConvertFromString(Hex)); }</w:t>
      </w:r>
    </w:p>
    <w:p w14:paraId="75508329" w14:textId="77777777" w:rsidR="006C4059" w:rsidRPr="006C4059" w:rsidRDefault="006C4059" w:rsidP="006C4059">
      <w:pPr>
        <w:pStyle w:val="Code"/>
        <w:rPr>
          <w:sz w:val="16"/>
        </w:rPr>
      </w:pPr>
      <w:r w:rsidRPr="006C4059">
        <w:rPr>
          <w:sz w:val="16"/>
        </w:rPr>
        <w:t xml:space="preserve">                </w:t>
      </w:r>
      <w:proofErr w:type="gramStart"/>
      <w:r w:rsidRPr="006C4059">
        <w:rPr>
          <w:sz w:val="16"/>
        </w:rPr>
        <w:t>catch</w:t>
      </w:r>
      <w:proofErr w:type="gramEnd"/>
      <w:r w:rsidRPr="006C4059">
        <w:rPr>
          <w:sz w:val="16"/>
        </w:rPr>
        <w:t xml:space="preserve"> { return new SolidColorBrush(Colors.Black); }</w:t>
      </w:r>
    </w:p>
    <w:p w14:paraId="2CC4ADB6" w14:textId="77777777" w:rsidR="006C4059" w:rsidRPr="006C4059" w:rsidRDefault="006C4059" w:rsidP="006C4059">
      <w:pPr>
        <w:pStyle w:val="Code"/>
        <w:rPr>
          <w:sz w:val="16"/>
        </w:rPr>
      </w:pPr>
      <w:r w:rsidRPr="006C4059">
        <w:rPr>
          <w:sz w:val="16"/>
        </w:rPr>
        <w:t xml:space="preserve">            }</w:t>
      </w:r>
    </w:p>
    <w:p w14:paraId="1048F5AA" w14:textId="77777777" w:rsidR="006C4059" w:rsidRPr="006C4059" w:rsidRDefault="006C4059" w:rsidP="006C4059">
      <w:pPr>
        <w:pStyle w:val="Code"/>
        <w:rPr>
          <w:sz w:val="16"/>
        </w:rPr>
      </w:pPr>
      <w:r w:rsidRPr="006C4059">
        <w:rPr>
          <w:sz w:val="16"/>
        </w:rPr>
        <w:t xml:space="preserve">        }</w:t>
      </w:r>
    </w:p>
    <w:p w14:paraId="5A05265D" w14:textId="77777777" w:rsidR="006C4059" w:rsidRPr="006C4059" w:rsidRDefault="006C4059" w:rsidP="006C4059">
      <w:pPr>
        <w:pStyle w:val="Code"/>
        <w:rPr>
          <w:sz w:val="16"/>
        </w:rPr>
      </w:pPr>
      <w:r w:rsidRPr="006C4059">
        <w:rPr>
          <w:sz w:val="16"/>
        </w:rPr>
        <w:t xml:space="preserve">    }</w:t>
      </w:r>
    </w:p>
    <w:p w14:paraId="129DB30D" w14:textId="77777777" w:rsidR="006C4059" w:rsidRDefault="006C4059" w:rsidP="006C4059">
      <w:pPr>
        <w:pStyle w:val="Code"/>
      </w:pPr>
    </w:p>
    <w:p w14:paraId="46EAB777"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class RelayCommand&lt;T&gt; : ICommand</w:t>
      </w:r>
    </w:p>
    <w:p w14:paraId="358D1D7C" w14:textId="77777777" w:rsidR="006C4059" w:rsidRPr="006C4059" w:rsidRDefault="006C4059" w:rsidP="006C4059">
      <w:pPr>
        <w:pStyle w:val="Code"/>
        <w:rPr>
          <w:sz w:val="16"/>
        </w:rPr>
      </w:pPr>
      <w:r w:rsidRPr="006C4059">
        <w:rPr>
          <w:sz w:val="16"/>
        </w:rPr>
        <w:t xml:space="preserve">    {</w:t>
      </w:r>
    </w:p>
    <w:p w14:paraId="01B0DBF1"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readonly Action&lt;T?&gt; _execute;</w:t>
      </w:r>
    </w:p>
    <w:p w14:paraId="78F2615F" w14:textId="77777777" w:rsidR="006C4059" w:rsidRPr="006C4059" w:rsidRDefault="006C4059" w:rsidP="006C4059">
      <w:pPr>
        <w:pStyle w:val="Code"/>
        <w:rPr>
          <w:sz w:val="16"/>
        </w:rPr>
      </w:pPr>
      <w:r w:rsidRPr="006C4059">
        <w:rPr>
          <w:sz w:val="16"/>
        </w:rPr>
        <w:t xml:space="preserve">        </w:t>
      </w:r>
      <w:proofErr w:type="gramStart"/>
      <w:r w:rsidRPr="006C4059">
        <w:rPr>
          <w:sz w:val="16"/>
        </w:rPr>
        <w:t>private</w:t>
      </w:r>
      <w:proofErr w:type="gramEnd"/>
      <w:r w:rsidRPr="006C4059">
        <w:rPr>
          <w:sz w:val="16"/>
        </w:rPr>
        <w:t xml:space="preserve"> readonly Func&lt;T?, bool&gt;? _canExecute;</w:t>
      </w:r>
    </w:p>
    <w:p w14:paraId="058E7BE5"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RelayCommand(Action&lt;T?&gt; execute, Func&lt;T?, bool&gt;? canExecute = null)</w:t>
      </w:r>
    </w:p>
    <w:p w14:paraId="4633A67B" w14:textId="77777777" w:rsidR="006C4059" w:rsidRPr="006C4059" w:rsidRDefault="006C4059" w:rsidP="006C4059">
      <w:pPr>
        <w:pStyle w:val="Code"/>
        <w:rPr>
          <w:sz w:val="16"/>
        </w:rPr>
      </w:pPr>
      <w:r w:rsidRPr="006C4059">
        <w:rPr>
          <w:sz w:val="16"/>
        </w:rPr>
        <w:t xml:space="preserve">        </w:t>
      </w:r>
      <w:proofErr w:type="gramStart"/>
      <w:r w:rsidRPr="006C4059">
        <w:rPr>
          <w:sz w:val="16"/>
        </w:rPr>
        <w:t>{ _</w:t>
      </w:r>
      <w:proofErr w:type="gramEnd"/>
      <w:r w:rsidRPr="006C4059">
        <w:rPr>
          <w:sz w:val="16"/>
        </w:rPr>
        <w:t>execute = execute; _canExecute = canExecute; }</w:t>
      </w:r>
    </w:p>
    <w:p w14:paraId="46868F8E" w14:textId="77777777" w:rsidR="006C4059" w:rsidRPr="006C4059" w:rsidRDefault="006C4059" w:rsidP="006C4059">
      <w:pPr>
        <w:pStyle w:val="Code"/>
        <w:rPr>
          <w:sz w:val="16"/>
        </w:rPr>
      </w:pPr>
      <w:r w:rsidRPr="006C4059">
        <w:rPr>
          <w:sz w:val="16"/>
        </w:rPr>
        <w:t xml:space="preserve">        public event EventHandler? CanExecuteChanged</w:t>
      </w:r>
    </w:p>
    <w:p w14:paraId="333E1061" w14:textId="77777777" w:rsidR="006C4059" w:rsidRPr="006C4059" w:rsidRDefault="006C4059" w:rsidP="006C4059">
      <w:pPr>
        <w:pStyle w:val="Code"/>
        <w:rPr>
          <w:sz w:val="16"/>
        </w:rPr>
      </w:pPr>
      <w:r w:rsidRPr="006C4059">
        <w:rPr>
          <w:sz w:val="16"/>
        </w:rPr>
        <w:t xml:space="preserve">        {</w:t>
      </w:r>
    </w:p>
    <w:p w14:paraId="6F073240" w14:textId="77777777" w:rsidR="006C4059" w:rsidRPr="006C4059" w:rsidRDefault="006C4059" w:rsidP="006C4059">
      <w:pPr>
        <w:pStyle w:val="Code"/>
        <w:rPr>
          <w:sz w:val="16"/>
        </w:rPr>
      </w:pPr>
      <w:r w:rsidRPr="006C4059">
        <w:rPr>
          <w:sz w:val="16"/>
        </w:rPr>
        <w:t xml:space="preserve">            </w:t>
      </w:r>
      <w:proofErr w:type="gramStart"/>
      <w:r w:rsidRPr="006C4059">
        <w:rPr>
          <w:sz w:val="16"/>
        </w:rPr>
        <w:t>add</w:t>
      </w:r>
      <w:proofErr w:type="gramEnd"/>
      <w:r w:rsidRPr="006C4059">
        <w:rPr>
          <w:sz w:val="16"/>
        </w:rPr>
        <w:t xml:space="preserve"> =&gt; CommandManager.RequerySuggested += value;</w:t>
      </w:r>
    </w:p>
    <w:p w14:paraId="021FB95D" w14:textId="77777777" w:rsidR="006C4059" w:rsidRPr="006C4059" w:rsidRDefault="006C4059" w:rsidP="006C4059">
      <w:pPr>
        <w:pStyle w:val="Code"/>
        <w:rPr>
          <w:sz w:val="16"/>
        </w:rPr>
      </w:pPr>
      <w:r w:rsidRPr="006C4059">
        <w:rPr>
          <w:sz w:val="16"/>
        </w:rPr>
        <w:t xml:space="preserve">            </w:t>
      </w:r>
      <w:proofErr w:type="gramStart"/>
      <w:r w:rsidRPr="006C4059">
        <w:rPr>
          <w:sz w:val="16"/>
        </w:rPr>
        <w:t>remove</w:t>
      </w:r>
      <w:proofErr w:type="gramEnd"/>
      <w:r w:rsidRPr="006C4059">
        <w:rPr>
          <w:sz w:val="16"/>
        </w:rPr>
        <w:t xml:space="preserve"> =&gt; CommandManager.RequerySuggested -= value;</w:t>
      </w:r>
    </w:p>
    <w:p w14:paraId="1616DEDC" w14:textId="77777777" w:rsidR="006C4059" w:rsidRPr="006C4059" w:rsidRDefault="006C4059" w:rsidP="006C4059">
      <w:pPr>
        <w:pStyle w:val="Code"/>
        <w:rPr>
          <w:sz w:val="16"/>
        </w:rPr>
      </w:pPr>
      <w:r w:rsidRPr="006C4059">
        <w:rPr>
          <w:sz w:val="16"/>
        </w:rPr>
        <w:t xml:space="preserve">        }</w:t>
      </w:r>
    </w:p>
    <w:p w14:paraId="067048A3" w14:textId="77777777" w:rsidR="006C4059" w:rsidRPr="006C4059" w:rsidRDefault="006C4059" w:rsidP="006C4059">
      <w:pPr>
        <w:pStyle w:val="Code"/>
        <w:rPr>
          <w:sz w:val="16"/>
        </w:rPr>
      </w:pPr>
      <w:r w:rsidRPr="006C4059">
        <w:rPr>
          <w:sz w:val="16"/>
        </w:rPr>
        <w:lastRenderedPageBreak/>
        <w:t xml:space="preserve">        </w:t>
      </w:r>
      <w:proofErr w:type="gramStart"/>
      <w:r w:rsidRPr="006C4059">
        <w:rPr>
          <w:sz w:val="16"/>
        </w:rPr>
        <w:t>public</w:t>
      </w:r>
      <w:proofErr w:type="gramEnd"/>
      <w:r w:rsidRPr="006C4059">
        <w:rPr>
          <w:sz w:val="16"/>
        </w:rPr>
        <w:t xml:space="preserve"> bool CanExecute(object? parameter) =&gt; _canExecute == null || _canExecute((T?)parameter);</w:t>
      </w:r>
    </w:p>
    <w:p w14:paraId="1C9F4DDD" w14:textId="77777777" w:rsidR="006C4059" w:rsidRPr="006C4059" w:rsidRDefault="006C4059" w:rsidP="006C4059">
      <w:pPr>
        <w:pStyle w:val="Code"/>
        <w:rPr>
          <w:sz w:val="16"/>
        </w:rPr>
      </w:pPr>
      <w:r w:rsidRPr="006C4059">
        <w:rPr>
          <w:sz w:val="16"/>
        </w:rPr>
        <w:t xml:space="preserve">        </w:t>
      </w:r>
      <w:proofErr w:type="gramStart"/>
      <w:r w:rsidRPr="006C4059">
        <w:rPr>
          <w:sz w:val="16"/>
        </w:rPr>
        <w:t>public</w:t>
      </w:r>
      <w:proofErr w:type="gramEnd"/>
      <w:r w:rsidRPr="006C4059">
        <w:rPr>
          <w:sz w:val="16"/>
        </w:rPr>
        <w:t xml:space="preserve"> void Execute(object? parameter) =&gt; _execute((T?)parameter);</w:t>
      </w:r>
    </w:p>
    <w:p w14:paraId="267AD70D" w14:textId="77777777" w:rsidR="006C4059" w:rsidRPr="006C4059" w:rsidRDefault="006C4059" w:rsidP="006C4059">
      <w:pPr>
        <w:pStyle w:val="Code"/>
        <w:rPr>
          <w:sz w:val="16"/>
        </w:rPr>
      </w:pPr>
      <w:r w:rsidRPr="006C4059">
        <w:rPr>
          <w:sz w:val="16"/>
        </w:rPr>
        <w:t xml:space="preserve">    }</w:t>
      </w:r>
    </w:p>
    <w:p w14:paraId="197E792F" w14:textId="5198D74D" w:rsidR="006C4059" w:rsidRPr="006C4059" w:rsidRDefault="006C4059" w:rsidP="006C4059">
      <w:pPr>
        <w:pStyle w:val="Code"/>
        <w:rPr>
          <w:sz w:val="16"/>
        </w:rPr>
      </w:pPr>
      <w:r w:rsidRPr="006C4059">
        <w:rPr>
          <w:sz w:val="16"/>
        </w:rPr>
        <w:t>}</w:t>
      </w:r>
    </w:p>
    <w:p w14:paraId="6497EAA9" w14:textId="77777777" w:rsidR="006C4059" w:rsidRDefault="006C4059" w:rsidP="006C4059">
      <w:pPr>
        <w:pStyle w:val="Code"/>
      </w:pPr>
    </w:p>
    <w:p w14:paraId="5EFDBC30" w14:textId="59FFCF47" w:rsidR="006C4059" w:rsidRPr="006C4059" w:rsidRDefault="006C4059" w:rsidP="006C4059">
      <w:pPr>
        <w:pStyle w:val="Code"/>
        <w:rPr>
          <w:sz w:val="16"/>
        </w:rPr>
      </w:pPr>
      <w:r w:rsidRPr="006C4059">
        <w:rPr>
          <w:sz w:val="16"/>
        </w:rPr>
        <w:t>BaseViewModel</w:t>
      </w:r>
    </w:p>
    <w:p w14:paraId="01FF4519" w14:textId="77777777" w:rsidR="006C4059" w:rsidRPr="006C4059" w:rsidRDefault="006C4059" w:rsidP="006C4059">
      <w:pPr>
        <w:pStyle w:val="Code"/>
        <w:rPr>
          <w:sz w:val="16"/>
          <w:lang w:val="uk-UA"/>
        </w:rPr>
      </w:pPr>
      <w:r w:rsidRPr="006C4059">
        <w:rPr>
          <w:sz w:val="16"/>
          <w:lang w:val="uk-UA"/>
        </w:rPr>
        <w:t>using System.ComponentModel;</w:t>
      </w:r>
    </w:p>
    <w:p w14:paraId="390A8642" w14:textId="77777777" w:rsidR="006C4059" w:rsidRPr="006C4059" w:rsidRDefault="006C4059" w:rsidP="006C4059">
      <w:pPr>
        <w:pStyle w:val="Code"/>
        <w:rPr>
          <w:sz w:val="16"/>
          <w:lang w:val="uk-UA"/>
        </w:rPr>
      </w:pPr>
      <w:r w:rsidRPr="006C4059">
        <w:rPr>
          <w:sz w:val="16"/>
          <w:lang w:val="uk-UA"/>
        </w:rPr>
        <w:t>using System.Runtime.CompilerServices;</w:t>
      </w:r>
    </w:p>
    <w:p w14:paraId="63CD51F7" w14:textId="77777777" w:rsidR="006C4059" w:rsidRPr="006C4059" w:rsidRDefault="006C4059" w:rsidP="006C4059">
      <w:pPr>
        <w:pStyle w:val="Code"/>
        <w:rPr>
          <w:lang w:val="uk-UA"/>
        </w:rPr>
      </w:pPr>
    </w:p>
    <w:p w14:paraId="56CE6638" w14:textId="77777777" w:rsidR="006C4059" w:rsidRPr="006C4059" w:rsidRDefault="006C4059" w:rsidP="006C4059">
      <w:pPr>
        <w:pStyle w:val="Code"/>
        <w:rPr>
          <w:sz w:val="16"/>
          <w:lang w:val="uk-UA"/>
        </w:rPr>
      </w:pPr>
      <w:r w:rsidRPr="006C4059">
        <w:rPr>
          <w:sz w:val="16"/>
          <w:lang w:val="uk-UA"/>
        </w:rPr>
        <w:t>namespace Notepad.ViewModels</w:t>
      </w:r>
    </w:p>
    <w:p w14:paraId="473444FD" w14:textId="77777777" w:rsidR="006C4059" w:rsidRPr="006C4059" w:rsidRDefault="006C4059" w:rsidP="006C4059">
      <w:pPr>
        <w:pStyle w:val="Code"/>
        <w:rPr>
          <w:sz w:val="16"/>
          <w:lang w:val="uk-UA"/>
        </w:rPr>
      </w:pPr>
      <w:r w:rsidRPr="006C4059">
        <w:rPr>
          <w:sz w:val="16"/>
          <w:lang w:val="uk-UA"/>
        </w:rPr>
        <w:t>{</w:t>
      </w:r>
    </w:p>
    <w:p w14:paraId="3B478529" w14:textId="77777777" w:rsidR="006C4059" w:rsidRPr="006C4059" w:rsidRDefault="006C4059" w:rsidP="006C4059">
      <w:pPr>
        <w:pStyle w:val="Code"/>
        <w:rPr>
          <w:sz w:val="16"/>
          <w:lang w:val="uk-UA"/>
        </w:rPr>
      </w:pPr>
      <w:r w:rsidRPr="006C4059">
        <w:rPr>
          <w:sz w:val="16"/>
          <w:lang w:val="uk-UA"/>
        </w:rPr>
        <w:t xml:space="preserve">    public abstract class BaseViewModel : INotifyPropertyChanged</w:t>
      </w:r>
    </w:p>
    <w:p w14:paraId="41CC5B46" w14:textId="77777777" w:rsidR="006C4059" w:rsidRPr="006C4059" w:rsidRDefault="006C4059" w:rsidP="006C4059">
      <w:pPr>
        <w:pStyle w:val="Code"/>
        <w:rPr>
          <w:sz w:val="16"/>
          <w:lang w:val="uk-UA"/>
        </w:rPr>
      </w:pPr>
      <w:r w:rsidRPr="006C4059">
        <w:rPr>
          <w:sz w:val="16"/>
          <w:lang w:val="uk-UA"/>
        </w:rPr>
        <w:t xml:space="preserve">    {</w:t>
      </w:r>
    </w:p>
    <w:p w14:paraId="57D65D0D" w14:textId="77777777" w:rsidR="006C4059" w:rsidRPr="006C4059" w:rsidRDefault="006C4059" w:rsidP="006C4059">
      <w:pPr>
        <w:pStyle w:val="Code"/>
        <w:rPr>
          <w:sz w:val="16"/>
          <w:lang w:val="uk-UA"/>
        </w:rPr>
      </w:pPr>
      <w:r w:rsidRPr="006C4059">
        <w:rPr>
          <w:sz w:val="16"/>
          <w:lang w:val="uk-UA"/>
        </w:rPr>
        <w:t xml:space="preserve">        public event PropertyChangedEventHandler? PropertyChanged;</w:t>
      </w:r>
    </w:p>
    <w:p w14:paraId="55BCA6A5" w14:textId="77777777" w:rsidR="006C4059" w:rsidRPr="006C4059" w:rsidRDefault="006C4059" w:rsidP="006C4059">
      <w:pPr>
        <w:pStyle w:val="Code"/>
        <w:rPr>
          <w:lang w:val="uk-UA"/>
        </w:rPr>
      </w:pPr>
    </w:p>
    <w:p w14:paraId="4151E980" w14:textId="77777777" w:rsidR="006C4059" w:rsidRPr="006C4059" w:rsidRDefault="006C4059" w:rsidP="006C4059">
      <w:pPr>
        <w:pStyle w:val="Code"/>
        <w:rPr>
          <w:sz w:val="16"/>
          <w:lang w:val="uk-UA"/>
        </w:rPr>
      </w:pPr>
      <w:r w:rsidRPr="006C4059">
        <w:rPr>
          <w:sz w:val="16"/>
          <w:lang w:val="uk-UA"/>
        </w:rPr>
        <w:t xml:space="preserve">        protected virtual void OnPropertyChanged([CallerMemberName] string? propertyName = null)</w:t>
      </w:r>
    </w:p>
    <w:p w14:paraId="7E779A01" w14:textId="77777777" w:rsidR="006C4059" w:rsidRPr="006C4059" w:rsidRDefault="006C4059" w:rsidP="006C4059">
      <w:pPr>
        <w:pStyle w:val="Code"/>
        <w:rPr>
          <w:sz w:val="16"/>
          <w:lang w:val="uk-UA"/>
        </w:rPr>
      </w:pPr>
      <w:r w:rsidRPr="006C4059">
        <w:rPr>
          <w:sz w:val="16"/>
          <w:lang w:val="uk-UA"/>
        </w:rPr>
        <w:t xml:space="preserve">            =&gt; PropertyChanged?.Invoke(this, new PropertyChangedEventArgs(propertyName));</w:t>
      </w:r>
    </w:p>
    <w:p w14:paraId="4D5C15A5" w14:textId="77777777" w:rsidR="006C4059" w:rsidRPr="006C4059" w:rsidRDefault="006C4059" w:rsidP="006C4059">
      <w:pPr>
        <w:pStyle w:val="Code"/>
        <w:rPr>
          <w:lang w:val="uk-UA"/>
        </w:rPr>
      </w:pPr>
    </w:p>
    <w:p w14:paraId="60B72964" w14:textId="77777777" w:rsidR="006C4059" w:rsidRPr="006C4059" w:rsidRDefault="006C4059" w:rsidP="006C4059">
      <w:pPr>
        <w:pStyle w:val="Code"/>
        <w:rPr>
          <w:sz w:val="16"/>
          <w:lang w:val="uk-UA"/>
        </w:rPr>
      </w:pPr>
      <w:r w:rsidRPr="006C4059">
        <w:rPr>
          <w:sz w:val="16"/>
          <w:lang w:val="uk-UA"/>
        </w:rPr>
        <w:t xml:space="preserve">        protected bool SetProperty&lt;T&gt;(ref T field, T value, [CallerMemberName] string? propertyName = null)</w:t>
      </w:r>
    </w:p>
    <w:p w14:paraId="6DBBC1FC" w14:textId="77777777" w:rsidR="006C4059" w:rsidRPr="006C4059" w:rsidRDefault="006C4059" w:rsidP="006C4059">
      <w:pPr>
        <w:pStyle w:val="Code"/>
        <w:rPr>
          <w:sz w:val="16"/>
          <w:lang w:val="uk-UA"/>
        </w:rPr>
      </w:pPr>
      <w:r w:rsidRPr="006C4059">
        <w:rPr>
          <w:sz w:val="16"/>
          <w:lang w:val="uk-UA"/>
        </w:rPr>
        <w:t xml:space="preserve">        {</w:t>
      </w:r>
    </w:p>
    <w:p w14:paraId="570DC686" w14:textId="77777777" w:rsidR="006C4059" w:rsidRPr="006C4059" w:rsidRDefault="006C4059" w:rsidP="006C4059">
      <w:pPr>
        <w:pStyle w:val="Code"/>
        <w:rPr>
          <w:sz w:val="16"/>
          <w:lang w:val="uk-UA"/>
        </w:rPr>
      </w:pPr>
      <w:r w:rsidRPr="006C4059">
        <w:rPr>
          <w:sz w:val="16"/>
          <w:lang w:val="uk-UA"/>
        </w:rPr>
        <w:t xml:space="preserve">            if (Equals(field, value)) return false;</w:t>
      </w:r>
    </w:p>
    <w:p w14:paraId="4685E4C3" w14:textId="77777777" w:rsidR="006C4059" w:rsidRPr="006C4059" w:rsidRDefault="006C4059" w:rsidP="006C4059">
      <w:pPr>
        <w:pStyle w:val="Code"/>
        <w:rPr>
          <w:sz w:val="16"/>
          <w:lang w:val="uk-UA"/>
        </w:rPr>
      </w:pPr>
      <w:r w:rsidRPr="006C4059">
        <w:rPr>
          <w:sz w:val="16"/>
          <w:lang w:val="uk-UA"/>
        </w:rPr>
        <w:t xml:space="preserve">            field = value;</w:t>
      </w:r>
    </w:p>
    <w:p w14:paraId="19A5DDC4" w14:textId="77777777" w:rsidR="006C4059" w:rsidRPr="006C4059" w:rsidRDefault="006C4059" w:rsidP="006C4059">
      <w:pPr>
        <w:pStyle w:val="Code"/>
        <w:rPr>
          <w:sz w:val="16"/>
          <w:lang w:val="uk-UA"/>
        </w:rPr>
      </w:pPr>
      <w:r w:rsidRPr="006C4059">
        <w:rPr>
          <w:sz w:val="16"/>
          <w:lang w:val="uk-UA"/>
        </w:rPr>
        <w:t xml:space="preserve">            OnPropertyChanged(propertyName);</w:t>
      </w:r>
    </w:p>
    <w:p w14:paraId="0B396247" w14:textId="77777777" w:rsidR="006C4059" w:rsidRPr="006C4059" w:rsidRDefault="006C4059" w:rsidP="006C4059">
      <w:pPr>
        <w:pStyle w:val="Code"/>
        <w:rPr>
          <w:sz w:val="16"/>
          <w:lang w:val="uk-UA"/>
        </w:rPr>
      </w:pPr>
      <w:r w:rsidRPr="006C4059">
        <w:rPr>
          <w:sz w:val="16"/>
          <w:lang w:val="uk-UA"/>
        </w:rPr>
        <w:t xml:space="preserve">            return true;</w:t>
      </w:r>
    </w:p>
    <w:p w14:paraId="337BE881" w14:textId="77777777" w:rsidR="006C4059" w:rsidRPr="006C4059" w:rsidRDefault="006C4059" w:rsidP="006C4059">
      <w:pPr>
        <w:pStyle w:val="Code"/>
        <w:rPr>
          <w:sz w:val="16"/>
          <w:lang w:val="uk-UA"/>
        </w:rPr>
      </w:pPr>
      <w:r w:rsidRPr="006C4059">
        <w:rPr>
          <w:sz w:val="16"/>
          <w:lang w:val="uk-UA"/>
        </w:rPr>
        <w:t xml:space="preserve">        }</w:t>
      </w:r>
    </w:p>
    <w:p w14:paraId="339364DF" w14:textId="77777777" w:rsidR="006C4059" w:rsidRPr="006C4059" w:rsidRDefault="006C4059" w:rsidP="006C4059">
      <w:pPr>
        <w:pStyle w:val="Code"/>
        <w:rPr>
          <w:sz w:val="16"/>
          <w:lang w:val="uk-UA"/>
        </w:rPr>
      </w:pPr>
      <w:r w:rsidRPr="006C4059">
        <w:rPr>
          <w:sz w:val="16"/>
          <w:lang w:val="uk-UA"/>
        </w:rPr>
        <w:t xml:space="preserve">    }</w:t>
      </w:r>
    </w:p>
    <w:p w14:paraId="389187D8" w14:textId="77777777" w:rsidR="006C4059" w:rsidRPr="006C4059" w:rsidRDefault="006C4059" w:rsidP="006C4059">
      <w:pPr>
        <w:pStyle w:val="Code"/>
        <w:rPr>
          <w:sz w:val="16"/>
          <w:lang w:val="uk-UA"/>
        </w:rPr>
      </w:pPr>
      <w:r w:rsidRPr="006C4059">
        <w:rPr>
          <w:sz w:val="16"/>
          <w:lang w:val="uk-UA"/>
        </w:rPr>
        <w:t>}</w:t>
      </w:r>
    </w:p>
    <w:p w14:paraId="191FC3CB" w14:textId="77777777" w:rsidR="006C4059" w:rsidRDefault="006C4059" w:rsidP="006C4059">
      <w:pPr>
        <w:pStyle w:val="Code"/>
      </w:pPr>
    </w:p>
    <w:p w14:paraId="0CE71BDD" w14:textId="5A8F58BA" w:rsidR="006C4059" w:rsidRPr="006C4059" w:rsidRDefault="006C4059" w:rsidP="006C4059">
      <w:pPr>
        <w:pStyle w:val="Code"/>
        <w:rPr>
          <w:sz w:val="16"/>
        </w:rPr>
      </w:pPr>
      <w:r w:rsidRPr="006C4059">
        <w:rPr>
          <w:sz w:val="16"/>
        </w:rPr>
        <w:t>ModernTheme.xaml</w:t>
      </w:r>
    </w:p>
    <w:p w14:paraId="3B5325EB" w14:textId="77777777" w:rsidR="006C4059" w:rsidRPr="006C4059" w:rsidRDefault="006C4059" w:rsidP="006C4059">
      <w:pPr>
        <w:pStyle w:val="Code"/>
        <w:rPr>
          <w:sz w:val="16"/>
          <w:lang w:val="uk-UA"/>
        </w:rPr>
      </w:pPr>
      <w:r w:rsidRPr="006C4059">
        <w:rPr>
          <w:sz w:val="16"/>
          <w:lang w:val="uk-UA"/>
        </w:rPr>
        <w:t>&lt;ResourceDictionary xmlns="http://schemas.microsoft.com/winfx/2006/xaml/presentation"</w:t>
      </w:r>
    </w:p>
    <w:p w14:paraId="7FE27578" w14:textId="77777777" w:rsidR="006C4059" w:rsidRPr="006C4059" w:rsidRDefault="006C4059" w:rsidP="006C4059">
      <w:pPr>
        <w:pStyle w:val="Code"/>
        <w:rPr>
          <w:sz w:val="16"/>
          <w:lang w:val="uk-UA"/>
        </w:rPr>
      </w:pPr>
      <w:r w:rsidRPr="006C4059">
        <w:rPr>
          <w:sz w:val="16"/>
          <w:lang w:val="uk-UA"/>
        </w:rPr>
        <w:t xml:space="preserve">                    xmlns:x="http://schemas.microsoft.com/winfx/2006/xaml"&gt;</w:t>
      </w:r>
    </w:p>
    <w:p w14:paraId="2DC17947" w14:textId="77777777" w:rsidR="006C4059" w:rsidRPr="006C4059" w:rsidRDefault="006C4059" w:rsidP="006C4059">
      <w:pPr>
        <w:pStyle w:val="Code"/>
        <w:rPr>
          <w:lang w:val="uk-UA"/>
        </w:rPr>
      </w:pPr>
    </w:p>
    <w:p w14:paraId="725655DB" w14:textId="77777777" w:rsidR="006C4059" w:rsidRPr="006C4059" w:rsidRDefault="006C4059" w:rsidP="006C4059">
      <w:pPr>
        <w:pStyle w:val="Code"/>
        <w:rPr>
          <w:sz w:val="16"/>
          <w:lang w:val="uk-UA"/>
        </w:rPr>
      </w:pPr>
      <w:r w:rsidRPr="006C4059">
        <w:rPr>
          <w:sz w:val="16"/>
          <w:lang w:val="uk-UA"/>
        </w:rPr>
        <w:t xml:space="preserve">    &lt;!-- Color Palette --&gt;</w:t>
      </w:r>
    </w:p>
    <w:p w14:paraId="7528B42E" w14:textId="77777777" w:rsidR="006C4059" w:rsidRPr="006C4059" w:rsidRDefault="006C4059" w:rsidP="006C4059">
      <w:pPr>
        <w:pStyle w:val="Code"/>
        <w:rPr>
          <w:sz w:val="16"/>
          <w:lang w:val="uk-UA"/>
        </w:rPr>
      </w:pPr>
      <w:r w:rsidRPr="006C4059">
        <w:rPr>
          <w:sz w:val="16"/>
          <w:lang w:val="uk-UA"/>
        </w:rPr>
        <w:t xml:space="preserve">    &lt;Color x:Key="PrimaryColor"&gt;#1565C0&lt;/Color&gt;</w:t>
      </w:r>
    </w:p>
    <w:p w14:paraId="35955235" w14:textId="77777777" w:rsidR="006C4059" w:rsidRPr="006C4059" w:rsidRDefault="006C4059" w:rsidP="006C4059">
      <w:pPr>
        <w:pStyle w:val="Code"/>
        <w:rPr>
          <w:sz w:val="16"/>
          <w:lang w:val="uk-UA"/>
        </w:rPr>
      </w:pPr>
      <w:r w:rsidRPr="006C4059">
        <w:rPr>
          <w:sz w:val="16"/>
          <w:lang w:val="uk-UA"/>
        </w:rPr>
        <w:t xml:space="preserve">    &lt;Color x:Key="PrimaryLightColor"&gt;#E3F2FD&lt;/Color&gt;</w:t>
      </w:r>
    </w:p>
    <w:p w14:paraId="3C7F7AB8" w14:textId="77777777" w:rsidR="006C4059" w:rsidRPr="006C4059" w:rsidRDefault="006C4059" w:rsidP="006C4059">
      <w:pPr>
        <w:pStyle w:val="Code"/>
        <w:rPr>
          <w:sz w:val="16"/>
          <w:lang w:val="uk-UA"/>
        </w:rPr>
      </w:pPr>
      <w:r w:rsidRPr="006C4059">
        <w:rPr>
          <w:sz w:val="16"/>
          <w:lang w:val="uk-UA"/>
        </w:rPr>
        <w:t xml:space="preserve">    &lt;Color x:Key="AccentColor"&gt;#0288D1&lt;/Color&gt;</w:t>
      </w:r>
    </w:p>
    <w:p w14:paraId="0193B8EB" w14:textId="77777777" w:rsidR="006C4059" w:rsidRPr="006C4059" w:rsidRDefault="006C4059" w:rsidP="006C4059">
      <w:pPr>
        <w:pStyle w:val="Code"/>
        <w:rPr>
          <w:sz w:val="16"/>
          <w:lang w:val="uk-UA"/>
        </w:rPr>
      </w:pPr>
      <w:r w:rsidRPr="006C4059">
        <w:rPr>
          <w:sz w:val="16"/>
          <w:lang w:val="uk-UA"/>
        </w:rPr>
        <w:t xml:space="preserve">    &lt;Color x:Key="BackgroundColor"&gt;#F5F7FA&lt;/Color&gt;</w:t>
      </w:r>
    </w:p>
    <w:p w14:paraId="1B29BB35" w14:textId="77777777" w:rsidR="006C4059" w:rsidRPr="006C4059" w:rsidRDefault="006C4059" w:rsidP="006C4059">
      <w:pPr>
        <w:pStyle w:val="Code"/>
        <w:rPr>
          <w:sz w:val="16"/>
          <w:lang w:val="uk-UA"/>
        </w:rPr>
      </w:pPr>
      <w:r w:rsidRPr="006C4059">
        <w:rPr>
          <w:sz w:val="16"/>
          <w:lang w:val="uk-UA"/>
        </w:rPr>
        <w:t xml:space="preserve">    &lt;Color x:Key="SidebarColor"&gt;#FFFFFF&lt;/Color&gt;</w:t>
      </w:r>
    </w:p>
    <w:p w14:paraId="2AFF9DB3" w14:textId="77777777" w:rsidR="006C4059" w:rsidRPr="006C4059" w:rsidRDefault="006C4059" w:rsidP="006C4059">
      <w:pPr>
        <w:pStyle w:val="Code"/>
        <w:rPr>
          <w:sz w:val="16"/>
          <w:lang w:val="uk-UA"/>
        </w:rPr>
      </w:pPr>
      <w:r w:rsidRPr="006C4059">
        <w:rPr>
          <w:sz w:val="16"/>
          <w:lang w:val="uk-UA"/>
        </w:rPr>
        <w:t xml:space="preserve">    &lt;Color x:Key="SurfaceColor"&gt;#FFFFFF&lt;/Color&gt;</w:t>
      </w:r>
    </w:p>
    <w:p w14:paraId="2B5198E8" w14:textId="77777777" w:rsidR="006C4059" w:rsidRPr="006C4059" w:rsidRDefault="006C4059" w:rsidP="006C4059">
      <w:pPr>
        <w:pStyle w:val="Code"/>
        <w:rPr>
          <w:sz w:val="16"/>
          <w:lang w:val="uk-UA"/>
        </w:rPr>
      </w:pPr>
      <w:r w:rsidRPr="006C4059">
        <w:rPr>
          <w:sz w:val="16"/>
          <w:lang w:val="uk-UA"/>
        </w:rPr>
        <w:t xml:space="preserve">    &lt;Color x:Key="BorderColor"&gt;#E0E4EA&lt;/Color&gt;</w:t>
      </w:r>
    </w:p>
    <w:p w14:paraId="7463D94D" w14:textId="77777777" w:rsidR="006C4059" w:rsidRPr="006C4059" w:rsidRDefault="006C4059" w:rsidP="006C4059">
      <w:pPr>
        <w:pStyle w:val="Code"/>
        <w:rPr>
          <w:sz w:val="16"/>
          <w:lang w:val="uk-UA"/>
        </w:rPr>
      </w:pPr>
      <w:r w:rsidRPr="006C4059">
        <w:rPr>
          <w:sz w:val="16"/>
          <w:lang w:val="uk-UA"/>
        </w:rPr>
        <w:t xml:space="preserve">    &lt;Color x:Key="TextPrimaryColor"&gt;#1A1A2E&lt;/Color&gt;</w:t>
      </w:r>
    </w:p>
    <w:p w14:paraId="35945F70" w14:textId="77777777" w:rsidR="006C4059" w:rsidRPr="006C4059" w:rsidRDefault="006C4059" w:rsidP="006C4059">
      <w:pPr>
        <w:pStyle w:val="Code"/>
        <w:rPr>
          <w:sz w:val="16"/>
          <w:lang w:val="uk-UA"/>
        </w:rPr>
      </w:pPr>
      <w:r w:rsidRPr="006C4059">
        <w:rPr>
          <w:sz w:val="16"/>
          <w:lang w:val="uk-UA"/>
        </w:rPr>
        <w:t xml:space="preserve">    &lt;Color x:Key="TextSecondaryColor"&gt;#6B7280&lt;/Color&gt;</w:t>
      </w:r>
    </w:p>
    <w:p w14:paraId="181E22AF" w14:textId="77777777" w:rsidR="006C4059" w:rsidRPr="006C4059" w:rsidRDefault="006C4059" w:rsidP="006C4059">
      <w:pPr>
        <w:pStyle w:val="Code"/>
        <w:rPr>
          <w:sz w:val="16"/>
          <w:lang w:val="uk-UA"/>
        </w:rPr>
      </w:pPr>
      <w:r w:rsidRPr="006C4059">
        <w:rPr>
          <w:sz w:val="16"/>
          <w:lang w:val="uk-UA"/>
        </w:rPr>
        <w:t xml:space="preserve">    &lt;Color x:Key="SelectedColor"&gt;#EBF4FE&lt;/Color&gt;</w:t>
      </w:r>
    </w:p>
    <w:p w14:paraId="572542A1" w14:textId="77777777" w:rsidR="006C4059" w:rsidRPr="006C4059" w:rsidRDefault="006C4059" w:rsidP="006C4059">
      <w:pPr>
        <w:pStyle w:val="Code"/>
        <w:rPr>
          <w:sz w:val="16"/>
          <w:lang w:val="uk-UA"/>
        </w:rPr>
      </w:pPr>
      <w:r w:rsidRPr="006C4059">
        <w:rPr>
          <w:sz w:val="16"/>
          <w:lang w:val="uk-UA"/>
        </w:rPr>
        <w:t xml:space="preserve">    &lt;Color x:Key="ToolbarColor"&gt;#FAFBFC&lt;/Color&gt;</w:t>
      </w:r>
    </w:p>
    <w:p w14:paraId="4B79F706" w14:textId="77777777" w:rsidR="006C4059" w:rsidRPr="006C4059" w:rsidRDefault="006C4059" w:rsidP="006C4059">
      <w:pPr>
        <w:pStyle w:val="Code"/>
        <w:rPr>
          <w:sz w:val="16"/>
          <w:lang w:val="uk-UA"/>
        </w:rPr>
      </w:pPr>
      <w:r w:rsidRPr="006C4059">
        <w:rPr>
          <w:sz w:val="16"/>
          <w:lang w:val="uk-UA"/>
        </w:rPr>
        <w:t xml:space="preserve">    &lt;Color x:Key="DangerColor"&gt;#DC2626&lt;/Color&gt;</w:t>
      </w:r>
    </w:p>
    <w:p w14:paraId="21068789" w14:textId="77777777" w:rsidR="006C4059" w:rsidRPr="006C4059" w:rsidRDefault="006C4059" w:rsidP="006C4059">
      <w:pPr>
        <w:pStyle w:val="Code"/>
        <w:rPr>
          <w:sz w:val="16"/>
          <w:lang w:val="uk-UA"/>
        </w:rPr>
      </w:pPr>
      <w:r w:rsidRPr="006C4059">
        <w:rPr>
          <w:sz w:val="16"/>
          <w:lang w:val="uk-UA"/>
        </w:rPr>
        <w:t xml:space="preserve">    &lt;Color x:Key="SuccessColor"&gt;#059669&lt;/Color&gt;</w:t>
      </w:r>
    </w:p>
    <w:p w14:paraId="128A4AE5" w14:textId="77777777" w:rsidR="006C4059" w:rsidRPr="006C4059" w:rsidRDefault="006C4059" w:rsidP="006C4059">
      <w:pPr>
        <w:pStyle w:val="Code"/>
        <w:rPr>
          <w:lang w:val="uk-UA"/>
        </w:rPr>
      </w:pPr>
    </w:p>
    <w:p w14:paraId="5E67E88A" w14:textId="77777777" w:rsidR="006C4059" w:rsidRPr="006C4059" w:rsidRDefault="006C4059" w:rsidP="006C4059">
      <w:pPr>
        <w:pStyle w:val="Code"/>
        <w:rPr>
          <w:sz w:val="16"/>
          <w:lang w:val="uk-UA"/>
        </w:rPr>
      </w:pPr>
      <w:r w:rsidRPr="006C4059">
        <w:rPr>
          <w:sz w:val="16"/>
          <w:lang w:val="uk-UA"/>
        </w:rPr>
        <w:t xml:space="preserve">    &lt;SolidColorBrush x:Key="PrimaryBrush" Color="{StaticResource PrimaryColor}"/&gt;</w:t>
      </w:r>
    </w:p>
    <w:p w14:paraId="5350DC8F" w14:textId="77777777" w:rsidR="006C4059" w:rsidRPr="006C4059" w:rsidRDefault="006C4059" w:rsidP="006C4059">
      <w:pPr>
        <w:pStyle w:val="Code"/>
        <w:rPr>
          <w:sz w:val="16"/>
          <w:lang w:val="uk-UA"/>
        </w:rPr>
      </w:pPr>
      <w:r w:rsidRPr="006C4059">
        <w:rPr>
          <w:sz w:val="16"/>
          <w:lang w:val="uk-UA"/>
        </w:rPr>
        <w:t xml:space="preserve">    &lt;SolidColorBrush x:Key="PrimaryLightBrush" Color="{StaticResource PrimaryLightColor}"/&gt;</w:t>
      </w:r>
    </w:p>
    <w:p w14:paraId="602A3F67" w14:textId="77777777" w:rsidR="006C4059" w:rsidRPr="006C4059" w:rsidRDefault="006C4059" w:rsidP="006C4059">
      <w:pPr>
        <w:pStyle w:val="Code"/>
        <w:rPr>
          <w:sz w:val="16"/>
          <w:lang w:val="uk-UA"/>
        </w:rPr>
      </w:pPr>
      <w:r w:rsidRPr="006C4059">
        <w:rPr>
          <w:sz w:val="16"/>
          <w:lang w:val="uk-UA"/>
        </w:rPr>
        <w:t xml:space="preserve">    &lt;SolidColorBrush x:Key="AccentBrush" Color="{StaticResource AccentColor}"/&gt;</w:t>
      </w:r>
    </w:p>
    <w:p w14:paraId="4FCF2A02" w14:textId="77777777" w:rsidR="006C4059" w:rsidRPr="006C4059" w:rsidRDefault="006C4059" w:rsidP="006C4059">
      <w:pPr>
        <w:pStyle w:val="Code"/>
        <w:rPr>
          <w:sz w:val="16"/>
          <w:lang w:val="uk-UA"/>
        </w:rPr>
      </w:pPr>
      <w:r w:rsidRPr="006C4059">
        <w:rPr>
          <w:sz w:val="16"/>
          <w:lang w:val="uk-UA"/>
        </w:rPr>
        <w:t xml:space="preserve">    &lt;SolidColorBrush x:Key="BackgroundBrush" Color="{StaticResource BackgroundColor}"/&gt;</w:t>
      </w:r>
    </w:p>
    <w:p w14:paraId="598B7587" w14:textId="77777777" w:rsidR="006C4059" w:rsidRPr="006C4059" w:rsidRDefault="006C4059" w:rsidP="006C4059">
      <w:pPr>
        <w:pStyle w:val="Code"/>
        <w:rPr>
          <w:sz w:val="16"/>
          <w:lang w:val="uk-UA"/>
        </w:rPr>
      </w:pPr>
      <w:r w:rsidRPr="006C4059">
        <w:rPr>
          <w:sz w:val="16"/>
          <w:lang w:val="uk-UA"/>
        </w:rPr>
        <w:t xml:space="preserve">    &lt;SolidColorBrush x:Key="SidebarBrush" Color="{StaticResource SidebarColor}"/&gt;</w:t>
      </w:r>
    </w:p>
    <w:p w14:paraId="56289DF9" w14:textId="77777777" w:rsidR="006C4059" w:rsidRPr="006C4059" w:rsidRDefault="006C4059" w:rsidP="006C4059">
      <w:pPr>
        <w:pStyle w:val="Code"/>
        <w:rPr>
          <w:sz w:val="16"/>
          <w:lang w:val="uk-UA"/>
        </w:rPr>
      </w:pPr>
      <w:r w:rsidRPr="006C4059">
        <w:rPr>
          <w:sz w:val="16"/>
          <w:lang w:val="uk-UA"/>
        </w:rPr>
        <w:t xml:space="preserve">    &lt;SolidColorBrush x:Key="SurfaceBrush" Color="{StaticResource SurfaceColor}"/&gt;</w:t>
      </w:r>
    </w:p>
    <w:p w14:paraId="6F4142CE" w14:textId="77777777" w:rsidR="006C4059" w:rsidRPr="006C4059" w:rsidRDefault="006C4059" w:rsidP="006C4059">
      <w:pPr>
        <w:pStyle w:val="Code"/>
        <w:rPr>
          <w:sz w:val="16"/>
          <w:lang w:val="uk-UA"/>
        </w:rPr>
      </w:pPr>
      <w:r w:rsidRPr="006C4059">
        <w:rPr>
          <w:sz w:val="16"/>
          <w:lang w:val="uk-UA"/>
        </w:rPr>
        <w:t xml:space="preserve">    &lt;SolidColorBrush x:Key="BorderBrush" Color="{StaticResource BorderColor}"/&gt;</w:t>
      </w:r>
    </w:p>
    <w:p w14:paraId="35ACC183" w14:textId="77777777" w:rsidR="006C4059" w:rsidRPr="006C4059" w:rsidRDefault="006C4059" w:rsidP="006C4059">
      <w:pPr>
        <w:pStyle w:val="Code"/>
        <w:rPr>
          <w:sz w:val="16"/>
          <w:lang w:val="uk-UA"/>
        </w:rPr>
      </w:pPr>
      <w:r w:rsidRPr="006C4059">
        <w:rPr>
          <w:sz w:val="16"/>
          <w:lang w:val="uk-UA"/>
        </w:rPr>
        <w:t xml:space="preserve">    &lt;SolidColorBrush x:Key="TextPrimaryBrush" Color="{StaticResource TextPrimaryColor}"/&gt;</w:t>
      </w:r>
    </w:p>
    <w:p w14:paraId="3F888EFD" w14:textId="77777777" w:rsidR="006C4059" w:rsidRPr="006C4059" w:rsidRDefault="006C4059" w:rsidP="006C4059">
      <w:pPr>
        <w:pStyle w:val="Code"/>
        <w:rPr>
          <w:sz w:val="16"/>
          <w:lang w:val="uk-UA"/>
        </w:rPr>
      </w:pPr>
      <w:r w:rsidRPr="006C4059">
        <w:rPr>
          <w:sz w:val="16"/>
          <w:lang w:val="uk-UA"/>
        </w:rPr>
        <w:t xml:space="preserve">    &lt;SolidColorBrush x:Key="TextSecondaryBrush" Color="{StaticResource TextSecondaryColor}"/&gt;</w:t>
      </w:r>
    </w:p>
    <w:p w14:paraId="74E255ED" w14:textId="77777777" w:rsidR="006C4059" w:rsidRPr="006C4059" w:rsidRDefault="006C4059" w:rsidP="006C4059">
      <w:pPr>
        <w:pStyle w:val="Code"/>
        <w:rPr>
          <w:sz w:val="16"/>
          <w:lang w:val="uk-UA"/>
        </w:rPr>
      </w:pPr>
      <w:r w:rsidRPr="006C4059">
        <w:rPr>
          <w:sz w:val="16"/>
          <w:lang w:val="uk-UA"/>
        </w:rPr>
        <w:t xml:space="preserve">    &lt;SolidColorBrush x:Key="SelectedBrush" Color="{StaticResource SelectedColor}"/&gt;</w:t>
      </w:r>
    </w:p>
    <w:p w14:paraId="2A075305" w14:textId="77777777" w:rsidR="006C4059" w:rsidRPr="006C4059" w:rsidRDefault="006C4059" w:rsidP="006C4059">
      <w:pPr>
        <w:pStyle w:val="Code"/>
        <w:rPr>
          <w:sz w:val="16"/>
          <w:lang w:val="uk-UA"/>
        </w:rPr>
      </w:pPr>
      <w:r w:rsidRPr="006C4059">
        <w:rPr>
          <w:sz w:val="16"/>
          <w:lang w:val="uk-UA"/>
        </w:rPr>
        <w:t xml:space="preserve">    &lt;SolidColorBrush x:Key="ToolbarBrush" Color="{StaticResource ToolbarColor}"/&gt;</w:t>
      </w:r>
    </w:p>
    <w:p w14:paraId="7608AC46" w14:textId="77777777" w:rsidR="006C4059" w:rsidRPr="006C4059" w:rsidRDefault="006C4059" w:rsidP="006C4059">
      <w:pPr>
        <w:pStyle w:val="Code"/>
        <w:rPr>
          <w:sz w:val="16"/>
          <w:lang w:val="uk-UA"/>
        </w:rPr>
      </w:pPr>
      <w:r w:rsidRPr="006C4059">
        <w:rPr>
          <w:sz w:val="16"/>
          <w:lang w:val="uk-UA"/>
        </w:rPr>
        <w:t xml:space="preserve">    &lt;SolidColorBrush x:Key="DangerBrush" Color="{StaticResource DangerColor}"/&gt;</w:t>
      </w:r>
    </w:p>
    <w:p w14:paraId="45C5E1E1" w14:textId="77777777" w:rsidR="006C4059" w:rsidRPr="006C4059" w:rsidRDefault="006C4059" w:rsidP="006C4059">
      <w:pPr>
        <w:pStyle w:val="Code"/>
        <w:rPr>
          <w:sz w:val="16"/>
          <w:lang w:val="uk-UA"/>
        </w:rPr>
      </w:pPr>
      <w:r w:rsidRPr="006C4059">
        <w:rPr>
          <w:sz w:val="16"/>
          <w:lang w:val="uk-UA"/>
        </w:rPr>
        <w:t xml:space="preserve">    &lt;SolidColorBrush x:Key="SuccessBrush" Color="{StaticResource SuccessColor}"/&gt;</w:t>
      </w:r>
    </w:p>
    <w:p w14:paraId="537756AB" w14:textId="77777777" w:rsidR="006C4059" w:rsidRPr="006C4059" w:rsidRDefault="006C4059" w:rsidP="006C4059">
      <w:pPr>
        <w:pStyle w:val="Code"/>
        <w:rPr>
          <w:lang w:val="uk-UA"/>
        </w:rPr>
      </w:pPr>
    </w:p>
    <w:p w14:paraId="2444C779" w14:textId="77777777" w:rsidR="006C4059" w:rsidRPr="006C4059" w:rsidRDefault="006C4059" w:rsidP="006C4059">
      <w:pPr>
        <w:pStyle w:val="Code"/>
        <w:rPr>
          <w:sz w:val="16"/>
          <w:lang w:val="uk-UA"/>
        </w:rPr>
      </w:pPr>
      <w:r w:rsidRPr="006C4059">
        <w:rPr>
          <w:sz w:val="16"/>
          <w:lang w:val="uk-UA"/>
        </w:rPr>
        <w:t xml:space="preserve">    &lt;!-- Button Base Style --&gt;</w:t>
      </w:r>
    </w:p>
    <w:p w14:paraId="7DA52F44" w14:textId="77777777" w:rsidR="006C4059" w:rsidRPr="006C4059" w:rsidRDefault="006C4059" w:rsidP="006C4059">
      <w:pPr>
        <w:pStyle w:val="Code"/>
        <w:rPr>
          <w:sz w:val="16"/>
          <w:lang w:val="uk-UA"/>
        </w:rPr>
      </w:pPr>
      <w:r w:rsidRPr="006C4059">
        <w:rPr>
          <w:sz w:val="16"/>
          <w:lang w:val="uk-UA"/>
        </w:rPr>
        <w:t xml:space="preserve">    &lt;Style x:Key="ModernButton" TargetType="Button"&gt;</w:t>
      </w:r>
    </w:p>
    <w:p w14:paraId="45133A64"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0DB3DD62" w14:textId="77777777" w:rsidR="006C4059" w:rsidRPr="006C4059" w:rsidRDefault="006C4059" w:rsidP="006C4059">
      <w:pPr>
        <w:pStyle w:val="Code"/>
        <w:rPr>
          <w:sz w:val="16"/>
          <w:lang w:val="uk-UA"/>
        </w:rPr>
      </w:pPr>
      <w:r w:rsidRPr="006C4059">
        <w:rPr>
          <w:sz w:val="16"/>
          <w:lang w:val="uk-UA"/>
        </w:rPr>
        <w:t xml:space="preserve">        &lt;Setter Property="Foreground" Value="{StaticResource TextPrimaryBrush}"/&gt;</w:t>
      </w:r>
    </w:p>
    <w:p w14:paraId="48409DEA" w14:textId="77777777" w:rsidR="006C4059" w:rsidRPr="006C4059" w:rsidRDefault="006C4059" w:rsidP="006C4059">
      <w:pPr>
        <w:pStyle w:val="Code"/>
        <w:rPr>
          <w:sz w:val="16"/>
          <w:lang w:val="uk-UA"/>
        </w:rPr>
      </w:pPr>
      <w:r w:rsidRPr="006C4059">
        <w:rPr>
          <w:sz w:val="16"/>
          <w:lang w:val="uk-UA"/>
        </w:rPr>
        <w:t xml:space="preserve">        &lt;Setter Property="BorderThickness" Value="0"/&gt;</w:t>
      </w:r>
    </w:p>
    <w:p w14:paraId="71F70561" w14:textId="77777777" w:rsidR="006C4059" w:rsidRPr="006C4059" w:rsidRDefault="006C4059" w:rsidP="006C4059">
      <w:pPr>
        <w:pStyle w:val="Code"/>
        <w:rPr>
          <w:sz w:val="16"/>
          <w:lang w:val="uk-UA"/>
        </w:rPr>
      </w:pPr>
      <w:r w:rsidRPr="006C4059">
        <w:rPr>
          <w:sz w:val="16"/>
          <w:lang w:val="uk-UA"/>
        </w:rPr>
        <w:t xml:space="preserve">        &lt;Setter Property="Padding" Value="12,6"/&gt;</w:t>
      </w:r>
    </w:p>
    <w:p w14:paraId="2C963F3E" w14:textId="77777777" w:rsidR="006C4059" w:rsidRPr="006C4059" w:rsidRDefault="006C4059" w:rsidP="006C4059">
      <w:pPr>
        <w:pStyle w:val="Code"/>
        <w:rPr>
          <w:sz w:val="16"/>
          <w:lang w:val="uk-UA"/>
        </w:rPr>
      </w:pPr>
      <w:r w:rsidRPr="006C4059">
        <w:rPr>
          <w:sz w:val="16"/>
          <w:lang w:val="uk-UA"/>
        </w:rPr>
        <w:t xml:space="preserve">        &lt;Setter Property="Cursor" Value="Hand"/&gt;</w:t>
      </w:r>
    </w:p>
    <w:p w14:paraId="1B0501AC" w14:textId="77777777" w:rsidR="006C4059" w:rsidRPr="006C4059" w:rsidRDefault="006C4059" w:rsidP="006C4059">
      <w:pPr>
        <w:pStyle w:val="Code"/>
        <w:rPr>
          <w:sz w:val="16"/>
          <w:lang w:val="uk-UA"/>
        </w:rPr>
      </w:pPr>
      <w:r w:rsidRPr="006C4059">
        <w:rPr>
          <w:sz w:val="16"/>
          <w:lang w:val="uk-UA"/>
        </w:rPr>
        <w:t xml:space="preserve">        &lt;Setter Property="FontSize" Value="13"/&gt;</w:t>
      </w:r>
    </w:p>
    <w:p w14:paraId="2A1DD64A" w14:textId="77777777" w:rsidR="006C4059" w:rsidRPr="006C4059" w:rsidRDefault="006C4059" w:rsidP="006C4059">
      <w:pPr>
        <w:pStyle w:val="Code"/>
        <w:rPr>
          <w:sz w:val="16"/>
          <w:lang w:val="uk-UA"/>
        </w:rPr>
      </w:pPr>
      <w:r w:rsidRPr="006C4059">
        <w:rPr>
          <w:sz w:val="16"/>
          <w:lang w:val="uk-UA"/>
        </w:rPr>
        <w:t xml:space="preserve">        &lt;Setter Property="Template"&gt;</w:t>
      </w:r>
    </w:p>
    <w:p w14:paraId="55B28E34" w14:textId="77777777" w:rsidR="006C4059" w:rsidRPr="006C4059" w:rsidRDefault="006C4059" w:rsidP="006C4059">
      <w:pPr>
        <w:pStyle w:val="Code"/>
        <w:rPr>
          <w:sz w:val="16"/>
          <w:lang w:val="uk-UA"/>
        </w:rPr>
      </w:pPr>
      <w:r w:rsidRPr="006C4059">
        <w:rPr>
          <w:sz w:val="16"/>
          <w:lang w:val="uk-UA"/>
        </w:rPr>
        <w:t xml:space="preserve">            &lt;Setter.Value&gt;</w:t>
      </w:r>
    </w:p>
    <w:p w14:paraId="3E063902" w14:textId="77777777" w:rsidR="006C4059" w:rsidRPr="006C4059" w:rsidRDefault="006C4059" w:rsidP="006C4059">
      <w:pPr>
        <w:pStyle w:val="Code"/>
        <w:rPr>
          <w:sz w:val="16"/>
          <w:lang w:val="uk-UA"/>
        </w:rPr>
      </w:pPr>
      <w:r w:rsidRPr="006C4059">
        <w:rPr>
          <w:sz w:val="16"/>
          <w:lang w:val="uk-UA"/>
        </w:rPr>
        <w:lastRenderedPageBreak/>
        <w:t xml:space="preserve">                &lt;ControlTemplate TargetType="Button"&gt;</w:t>
      </w:r>
    </w:p>
    <w:p w14:paraId="0FC5CC95" w14:textId="77777777" w:rsidR="006C4059" w:rsidRPr="006C4059" w:rsidRDefault="006C4059" w:rsidP="006C4059">
      <w:pPr>
        <w:pStyle w:val="Code"/>
        <w:rPr>
          <w:sz w:val="16"/>
          <w:lang w:val="uk-UA"/>
        </w:rPr>
      </w:pPr>
      <w:r w:rsidRPr="006C4059">
        <w:rPr>
          <w:sz w:val="16"/>
          <w:lang w:val="uk-UA"/>
        </w:rPr>
        <w:t xml:space="preserve">                    &lt;Border Background="{TemplateBinding Background}"</w:t>
      </w:r>
    </w:p>
    <w:p w14:paraId="32463537" w14:textId="77777777" w:rsidR="006C4059" w:rsidRPr="006C4059" w:rsidRDefault="006C4059" w:rsidP="006C4059">
      <w:pPr>
        <w:pStyle w:val="Code"/>
        <w:rPr>
          <w:sz w:val="16"/>
          <w:lang w:val="uk-UA"/>
        </w:rPr>
      </w:pPr>
      <w:r w:rsidRPr="006C4059">
        <w:rPr>
          <w:sz w:val="16"/>
          <w:lang w:val="uk-UA"/>
        </w:rPr>
        <w:t xml:space="preserve">                            CornerRadius="6"</w:t>
      </w:r>
    </w:p>
    <w:p w14:paraId="4A744497" w14:textId="77777777" w:rsidR="006C4059" w:rsidRPr="006C4059" w:rsidRDefault="006C4059" w:rsidP="006C4059">
      <w:pPr>
        <w:pStyle w:val="Code"/>
        <w:rPr>
          <w:sz w:val="16"/>
          <w:lang w:val="uk-UA"/>
        </w:rPr>
      </w:pPr>
      <w:r w:rsidRPr="006C4059">
        <w:rPr>
          <w:sz w:val="16"/>
          <w:lang w:val="uk-UA"/>
        </w:rPr>
        <w:t xml:space="preserve">                            Padding="{TemplateBinding Padding}"&gt;</w:t>
      </w:r>
    </w:p>
    <w:p w14:paraId="697824E0" w14:textId="77777777" w:rsidR="006C4059" w:rsidRPr="006C4059" w:rsidRDefault="006C4059" w:rsidP="006C4059">
      <w:pPr>
        <w:pStyle w:val="Code"/>
        <w:rPr>
          <w:sz w:val="16"/>
          <w:lang w:val="uk-UA"/>
        </w:rPr>
      </w:pPr>
      <w:r w:rsidRPr="006C4059">
        <w:rPr>
          <w:sz w:val="16"/>
          <w:lang w:val="uk-UA"/>
        </w:rPr>
        <w:t xml:space="preserve">                        &lt;ContentPresenter HorizontalAlignment="Center" VerticalAlignment="Center"/&gt;</w:t>
      </w:r>
    </w:p>
    <w:p w14:paraId="412BA547" w14:textId="77777777" w:rsidR="006C4059" w:rsidRPr="006C4059" w:rsidRDefault="006C4059" w:rsidP="006C4059">
      <w:pPr>
        <w:pStyle w:val="Code"/>
        <w:rPr>
          <w:sz w:val="16"/>
          <w:lang w:val="uk-UA"/>
        </w:rPr>
      </w:pPr>
      <w:r w:rsidRPr="006C4059">
        <w:rPr>
          <w:sz w:val="16"/>
          <w:lang w:val="uk-UA"/>
        </w:rPr>
        <w:t xml:space="preserve">                    &lt;/Border&gt;</w:t>
      </w:r>
    </w:p>
    <w:p w14:paraId="427070F4" w14:textId="77777777" w:rsidR="006C4059" w:rsidRPr="006C4059" w:rsidRDefault="006C4059" w:rsidP="006C4059">
      <w:pPr>
        <w:pStyle w:val="Code"/>
        <w:rPr>
          <w:sz w:val="16"/>
          <w:lang w:val="uk-UA"/>
        </w:rPr>
      </w:pPr>
      <w:r w:rsidRPr="006C4059">
        <w:rPr>
          <w:sz w:val="16"/>
          <w:lang w:val="uk-UA"/>
        </w:rPr>
        <w:t xml:space="preserve">                    &lt;ControlTemplate.Triggers&gt;</w:t>
      </w:r>
    </w:p>
    <w:p w14:paraId="6EAA2A83" w14:textId="77777777" w:rsidR="006C4059" w:rsidRPr="006C4059" w:rsidRDefault="006C4059" w:rsidP="006C4059">
      <w:pPr>
        <w:pStyle w:val="Code"/>
        <w:rPr>
          <w:sz w:val="16"/>
          <w:lang w:val="uk-UA"/>
        </w:rPr>
      </w:pPr>
      <w:r w:rsidRPr="006C4059">
        <w:rPr>
          <w:sz w:val="16"/>
          <w:lang w:val="uk-UA"/>
        </w:rPr>
        <w:t xml:space="preserve">                        &lt;Trigger Property="IsMouseOver" Value="True"&gt;</w:t>
      </w:r>
    </w:p>
    <w:p w14:paraId="112DD6AF" w14:textId="77777777" w:rsidR="006C4059" w:rsidRPr="006C4059" w:rsidRDefault="006C4059" w:rsidP="006C4059">
      <w:pPr>
        <w:pStyle w:val="Code"/>
        <w:rPr>
          <w:sz w:val="16"/>
          <w:lang w:val="uk-UA"/>
        </w:rPr>
      </w:pPr>
      <w:r w:rsidRPr="006C4059">
        <w:rPr>
          <w:sz w:val="16"/>
          <w:lang w:val="uk-UA"/>
        </w:rPr>
        <w:t xml:space="preserve">                            &lt;Setter Property="Background" Value="#F0F2F5"/&gt;</w:t>
      </w:r>
    </w:p>
    <w:p w14:paraId="2691AB0D" w14:textId="77777777" w:rsidR="006C4059" w:rsidRPr="006C4059" w:rsidRDefault="006C4059" w:rsidP="006C4059">
      <w:pPr>
        <w:pStyle w:val="Code"/>
        <w:rPr>
          <w:sz w:val="16"/>
          <w:lang w:val="uk-UA"/>
        </w:rPr>
      </w:pPr>
      <w:r w:rsidRPr="006C4059">
        <w:rPr>
          <w:sz w:val="16"/>
          <w:lang w:val="uk-UA"/>
        </w:rPr>
        <w:t xml:space="preserve">                        &lt;/Trigger&gt;</w:t>
      </w:r>
    </w:p>
    <w:p w14:paraId="3D5BE365" w14:textId="77777777" w:rsidR="006C4059" w:rsidRPr="006C4059" w:rsidRDefault="006C4059" w:rsidP="006C4059">
      <w:pPr>
        <w:pStyle w:val="Code"/>
        <w:rPr>
          <w:sz w:val="16"/>
          <w:lang w:val="uk-UA"/>
        </w:rPr>
      </w:pPr>
      <w:r w:rsidRPr="006C4059">
        <w:rPr>
          <w:sz w:val="16"/>
          <w:lang w:val="uk-UA"/>
        </w:rPr>
        <w:t xml:space="preserve">                        &lt;Trigger Property="IsPressed" Value="True"&gt;</w:t>
      </w:r>
    </w:p>
    <w:p w14:paraId="092F7316" w14:textId="77777777" w:rsidR="006C4059" w:rsidRPr="006C4059" w:rsidRDefault="006C4059" w:rsidP="006C4059">
      <w:pPr>
        <w:pStyle w:val="Code"/>
        <w:rPr>
          <w:sz w:val="16"/>
          <w:lang w:val="uk-UA"/>
        </w:rPr>
      </w:pPr>
      <w:r w:rsidRPr="006C4059">
        <w:rPr>
          <w:sz w:val="16"/>
          <w:lang w:val="uk-UA"/>
        </w:rPr>
        <w:t xml:space="preserve">                            &lt;Setter Property="Background" Value="#E5E7EB"/&gt;</w:t>
      </w:r>
    </w:p>
    <w:p w14:paraId="7C5EBADA" w14:textId="77777777" w:rsidR="006C4059" w:rsidRPr="006C4059" w:rsidRDefault="006C4059" w:rsidP="006C4059">
      <w:pPr>
        <w:pStyle w:val="Code"/>
        <w:rPr>
          <w:sz w:val="16"/>
          <w:lang w:val="uk-UA"/>
        </w:rPr>
      </w:pPr>
      <w:r w:rsidRPr="006C4059">
        <w:rPr>
          <w:sz w:val="16"/>
          <w:lang w:val="uk-UA"/>
        </w:rPr>
        <w:t xml:space="preserve">                        &lt;/Trigger&gt;</w:t>
      </w:r>
    </w:p>
    <w:p w14:paraId="59332F4F" w14:textId="77777777" w:rsidR="006C4059" w:rsidRPr="006C4059" w:rsidRDefault="006C4059" w:rsidP="006C4059">
      <w:pPr>
        <w:pStyle w:val="Code"/>
        <w:rPr>
          <w:sz w:val="16"/>
          <w:lang w:val="uk-UA"/>
        </w:rPr>
      </w:pPr>
      <w:r w:rsidRPr="006C4059">
        <w:rPr>
          <w:sz w:val="16"/>
          <w:lang w:val="uk-UA"/>
        </w:rPr>
        <w:t xml:space="preserve">                        &lt;Trigger Property="IsEnabled" Value="False"&gt;</w:t>
      </w:r>
    </w:p>
    <w:p w14:paraId="1BAADC1E" w14:textId="77777777" w:rsidR="006C4059" w:rsidRPr="006C4059" w:rsidRDefault="006C4059" w:rsidP="006C4059">
      <w:pPr>
        <w:pStyle w:val="Code"/>
        <w:rPr>
          <w:sz w:val="16"/>
          <w:lang w:val="uk-UA"/>
        </w:rPr>
      </w:pPr>
      <w:r w:rsidRPr="006C4059">
        <w:rPr>
          <w:sz w:val="16"/>
          <w:lang w:val="uk-UA"/>
        </w:rPr>
        <w:t xml:space="preserve">                            &lt;Setter Property="Opacity" Value="0.4"/&gt;</w:t>
      </w:r>
    </w:p>
    <w:p w14:paraId="04CB2C64" w14:textId="77777777" w:rsidR="006C4059" w:rsidRPr="006C4059" w:rsidRDefault="006C4059" w:rsidP="006C4059">
      <w:pPr>
        <w:pStyle w:val="Code"/>
        <w:rPr>
          <w:sz w:val="16"/>
          <w:lang w:val="uk-UA"/>
        </w:rPr>
      </w:pPr>
      <w:r w:rsidRPr="006C4059">
        <w:rPr>
          <w:sz w:val="16"/>
          <w:lang w:val="uk-UA"/>
        </w:rPr>
        <w:t xml:space="preserve">                        &lt;/Trigger&gt;</w:t>
      </w:r>
    </w:p>
    <w:p w14:paraId="0172A25E" w14:textId="77777777" w:rsidR="006C4059" w:rsidRPr="006C4059" w:rsidRDefault="006C4059" w:rsidP="006C4059">
      <w:pPr>
        <w:pStyle w:val="Code"/>
        <w:rPr>
          <w:sz w:val="16"/>
          <w:lang w:val="uk-UA"/>
        </w:rPr>
      </w:pPr>
      <w:r w:rsidRPr="006C4059">
        <w:rPr>
          <w:sz w:val="16"/>
          <w:lang w:val="uk-UA"/>
        </w:rPr>
        <w:t xml:space="preserve">                    &lt;/ControlTemplate.Triggers&gt;</w:t>
      </w:r>
    </w:p>
    <w:p w14:paraId="25CB9FCE" w14:textId="77777777" w:rsidR="006C4059" w:rsidRPr="006C4059" w:rsidRDefault="006C4059" w:rsidP="006C4059">
      <w:pPr>
        <w:pStyle w:val="Code"/>
        <w:rPr>
          <w:sz w:val="16"/>
          <w:lang w:val="uk-UA"/>
        </w:rPr>
      </w:pPr>
      <w:r w:rsidRPr="006C4059">
        <w:rPr>
          <w:sz w:val="16"/>
          <w:lang w:val="uk-UA"/>
        </w:rPr>
        <w:t xml:space="preserve">                &lt;/ControlTemplate&gt;</w:t>
      </w:r>
    </w:p>
    <w:p w14:paraId="0FBE6966" w14:textId="77777777" w:rsidR="006C4059" w:rsidRPr="006C4059" w:rsidRDefault="006C4059" w:rsidP="006C4059">
      <w:pPr>
        <w:pStyle w:val="Code"/>
        <w:rPr>
          <w:sz w:val="16"/>
          <w:lang w:val="uk-UA"/>
        </w:rPr>
      </w:pPr>
      <w:r w:rsidRPr="006C4059">
        <w:rPr>
          <w:sz w:val="16"/>
          <w:lang w:val="uk-UA"/>
        </w:rPr>
        <w:t xml:space="preserve">            &lt;/Setter.Value&gt;</w:t>
      </w:r>
    </w:p>
    <w:p w14:paraId="16DE1894" w14:textId="77777777" w:rsidR="006C4059" w:rsidRPr="006C4059" w:rsidRDefault="006C4059" w:rsidP="006C4059">
      <w:pPr>
        <w:pStyle w:val="Code"/>
        <w:rPr>
          <w:sz w:val="16"/>
          <w:lang w:val="uk-UA"/>
        </w:rPr>
      </w:pPr>
      <w:r w:rsidRPr="006C4059">
        <w:rPr>
          <w:sz w:val="16"/>
          <w:lang w:val="uk-UA"/>
        </w:rPr>
        <w:t xml:space="preserve">        &lt;/Setter&gt;</w:t>
      </w:r>
    </w:p>
    <w:p w14:paraId="6161AF88" w14:textId="77777777" w:rsidR="006C4059" w:rsidRPr="006C4059" w:rsidRDefault="006C4059" w:rsidP="006C4059">
      <w:pPr>
        <w:pStyle w:val="Code"/>
        <w:rPr>
          <w:sz w:val="16"/>
          <w:lang w:val="uk-UA"/>
        </w:rPr>
      </w:pPr>
      <w:r w:rsidRPr="006C4059">
        <w:rPr>
          <w:sz w:val="16"/>
          <w:lang w:val="uk-UA"/>
        </w:rPr>
        <w:t xml:space="preserve">    &lt;/Style&gt;</w:t>
      </w:r>
    </w:p>
    <w:p w14:paraId="7B97DAB8" w14:textId="77777777" w:rsidR="006C4059" w:rsidRPr="006C4059" w:rsidRDefault="006C4059" w:rsidP="006C4059">
      <w:pPr>
        <w:pStyle w:val="Code"/>
        <w:rPr>
          <w:lang w:val="uk-UA"/>
        </w:rPr>
      </w:pPr>
    </w:p>
    <w:p w14:paraId="0BAEB2FE" w14:textId="77777777" w:rsidR="006C4059" w:rsidRPr="006C4059" w:rsidRDefault="006C4059" w:rsidP="006C4059">
      <w:pPr>
        <w:pStyle w:val="Code"/>
        <w:rPr>
          <w:sz w:val="16"/>
          <w:lang w:val="uk-UA"/>
        </w:rPr>
      </w:pPr>
      <w:r w:rsidRPr="006C4059">
        <w:rPr>
          <w:sz w:val="16"/>
          <w:lang w:val="uk-UA"/>
        </w:rPr>
        <w:t xml:space="preserve">    &lt;!-- Primary Action Button --&gt;</w:t>
      </w:r>
    </w:p>
    <w:p w14:paraId="48156E59" w14:textId="77777777" w:rsidR="006C4059" w:rsidRPr="006C4059" w:rsidRDefault="006C4059" w:rsidP="006C4059">
      <w:pPr>
        <w:pStyle w:val="Code"/>
        <w:rPr>
          <w:sz w:val="16"/>
          <w:lang w:val="uk-UA"/>
        </w:rPr>
      </w:pPr>
      <w:r w:rsidRPr="006C4059">
        <w:rPr>
          <w:sz w:val="16"/>
          <w:lang w:val="uk-UA"/>
        </w:rPr>
        <w:t xml:space="preserve">    &lt;Style x:Key="PrimaryButton" TargetType="Button" BasedOn="{StaticResource ModernButton}"&gt;</w:t>
      </w:r>
    </w:p>
    <w:p w14:paraId="79372F62" w14:textId="77777777" w:rsidR="006C4059" w:rsidRPr="006C4059" w:rsidRDefault="006C4059" w:rsidP="006C4059">
      <w:pPr>
        <w:pStyle w:val="Code"/>
        <w:rPr>
          <w:sz w:val="16"/>
          <w:lang w:val="uk-UA"/>
        </w:rPr>
      </w:pPr>
      <w:r w:rsidRPr="006C4059">
        <w:rPr>
          <w:sz w:val="16"/>
          <w:lang w:val="uk-UA"/>
        </w:rPr>
        <w:t xml:space="preserve">        &lt;Setter Property="Background" Value="{StaticResource PrimaryBrush}"/&gt;</w:t>
      </w:r>
    </w:p>
    <w:p w14:paraId="5521C7C0" w14:textId="77777777" w:rsidR="006C4059" w:rsidRPr="006C4059" w:rsidRDefault="006C4059" w:rsidP="006C4059">
      <w:pPr>
        <w:pStyle w:val="Code"/>
        <w:rPr>
          <w:sz w:val="16"/>
          <w:lang w:val="uk-UA"/>
        </w:rPr>
      </w:pPr>
      <w:r w:rsidRPr="006C4059">
        <w:rPr>
          <w:sz w:val="16"/>
          <w:lang w:val="uk-UA"/>
        </w:rPr>
        <w:t xml:space="preserve">        &lt;Setter Property="Foreground" Value="White"/&gt;</w:t>
      </w:r>
    </w:p>
    <w:p w14:paraId="0BF8E20D" w14:textId="77777777" w:rsidR="006C4059" w:rsidRPr="006C4059" w:rsidRDefault="006C4059" w:rsidP="006C4059">
      <w:pPr>
        <w:pStyle w:val="Code"/>
        <w:rPr>
          <w:sz w:val="16"/>
          <w:lang w:val="uk-UA"/>
        </w:rPr>
      </w:pPr>
      <w:r w:rsidRPr="006C4059">
        <w:rPr>
          <w:sz w:val="16"/>
          <w:lang w:val="uk-UA"/>
        </w:rPr>
        <w:t xml:space="preserve">        &lt;Setter Property="FontWeight" Value="SemiBold"/&gt;</w:t>
      </w:r>
    </w:p>
    <w:p w14:paraId="6604C345" w14:textId="77777777" w:rsidR="006C4059" w:rsidRPr="006C4059" w:rsidRDefault="006C4059" w:rsidP="006C4059">
      <w:pPr>
        <w:pStyle w:val="Code"/>
        <w:rPr>
          <w:sz w:val="16"/>
          <w:lang w:val="uk-UA"/>
        </w:rPr>
      </w:pPr>
      <w:r w:rsidRPr="006C4059">
        <w:rPr>
          <w:sz w:val="16"/>
          <w:lang w:val="uk-UA"/>
        </w:rPr>
        <w:t xml:space="preserve">        &lt;Style.Triggers&gt;</w:t>
      </w:r>
    </w:p>
    <w:p w14:paraId="5FC410E5" w14:textId="77777777" w:rsidR="006C4059" w:rsidRPr="006C4059" w:rsidRDefault="006C4059" w:rsidP="006C4059">
      <w:pPr>
        <w:pStyle w:val="Code"/>
        <w:rPr>
          <w:sz w:val="16"/>
          <w:lang w:val="uk-UA"/>
        </w:rPr>
      </w:pPr>
      <w:r w:rsidRPr="006C4059">
        <w:rPr>
          <w:sz w:val="16"/>
          <w:lang w:val="uk-UA"/>
        </w:rPr>
        <w:t xml:space="preserve">            &lt;Trigger Property="IsMouseOver" Value="True"&gt;</w:t>
      </w:r>
    </w:p>
    <w:p w14:paraId="7FC9116E" w14:textId="77777777" w:rsidR="006C4059" w:rsidRPr="006C4059" w:rsidRDefault="006C4059" w:rsidP="006C4059">
      <w:pPr>
        <w:pStyle w:val="Code"/>
        <w:rPr>
          <w:sz w:val="16"/>
          <w:lang w:val="uk-UA"/>
        </w:rPr>
      </w:pPr>
      <w:r w:rsidRPr="006C4059">
        <w:rPr>
          <w:sz w:val="16"/>
          <w:lang w:val="uk-UA"/>
        </w:rPr>
        <w:t xml:space="preserve">                &lt;Setter Property="Background" Value="#1976D2"/&gt;</w:t>
      </w:r>
    </w:p>
    <w:p w14:paraId="5FAEACE8" w14:textId="77777777" w:rsidR="006C4059" w:rsidRPr="006C4059" w:rsidRDefault="006C4059" w:rsidP="006C4059">
      <w:pPr>
        <w:pStyle w:val="Code"/>
        <w:rPr>
          <w:sz w:val="16"/>
          <w:lang w:val="uk-UA"/>
        </w:rPr>
      </w:pPr>
      <w:r w:rsidRPr="006C4059">
        <w:rPr>
          <w:sz w:val="16"/>
          <w:lang w:val="uk-UA"/>
        </w:rPr>
        <w:t xml:space="preserve">            &lt;/Trigger&gt;</w:t>
      </w:r>
    </w:p>
    <w:p w14:paraId="4B2C3B8A" w14:textId="77777777" w:rsidR="006C4059" w:rsidRPr="006C4059" w:rsidRDefault="006C4059" w:rsidP="006C4059">
      <w:pPr>
        <w:pStyle w:val="Code"/>
        <w:rPr>
          <w:sz w:val="16"/>
          <w:lang w:val="uk-UA"/>
        </w:rPr>
      </w:pPr>
      <w:r w:rsidRPr="006C4059">
        <w:rPr>
          <w:sz w:val="16"/>
          <w:lang w:val="uk-UA"/>
        </w:rPr>
        <w:t xml:space="preserve">            &lt;Trigger Property="IsPressed" Value="True"&gt;</w:t>
      </w:r>
    </w:p>
    <w:p w14:paraId="7AF4EF40" w14:textId="77777777" w:rsidR="006C4059" w:rsidRPr="006C4059" w:rsidRDefault="006C4059" w:rsidP="006C4059">
      <w:pPr>
        <w:pStyle w:val="Code"/>
        <w:rPr>
          <w:sz w:val="16"/>
          <w:lang w:val="uk-UA"/>
        </w:rPr>
      </w:pPr>
      <w:r w:rsidRPr="006C4059">
        <w:rPr>
          <w:sz w:val="16"/>
          <w:lang w:val="uk-UA"/>
        </w:rPr>
        <w:t xml:space="preserve">                &lt;Setter Property="Background" Value="#0D47A1"/&gt;</w:t>
      </w:r>
    </w:p>
    <w:p w14:paraId="218B6D74" w14:textId="77777777" w:rsidR="006C4059" w:rsidRPr="006C4059" w:rsidRDefault="006C4059" w:rsidP="006C4059">
      <w:pPr>
        <w:pStyle w:val="Code"/>
        <w:rPr>
          <w:sz w:val="16"/>
          <w:lang w:val="uk-UA"/>
        </w:rPr>
      </w:pPr>
      <w:r w:rsidRPr="006C4059">
        <w:rPr>
          <w:sz w:val="16"/>
          <w:lang w:val="uk-UA"/>
        </w:rPr>
        <w:t xml:space="preserve">            &lt;/Trigger&gt;</w:t>
      </w:r>
    </w:p>
    <w:p w14:paraId="7CF2B0B6" w14:textId="77777777" w:rsidR="006C4059" w:rsidRPr="006C4059" w:rsidRDefault="006C4059" w:rsidP="006C4059">
      <w:pPr>
        <w:pStyle w:val="Code"/>
        <w:rPr>
          <w:sz w:val="16"/>
          <w:lang w:val="uk-UA"/>
        </w:rPr>
      </w:pPr>
      <w:r w:rsidRPr="006C4059">
        <w:rPr>
          <w:sz w:val="16"/>
          <w:lang w:val="uk-UA"/>
        </w:rPr>
        <w:t xml:space="preserve">        &lt;/Style.Triggers&gt;</w:t>
      </w:r>
    </w:p>
    <w:p w14:paraId="05723174" w14:textId="77777777" w:rsidR="006C4059" w:rsidRPr="006C4059" w:rsidRDefault="006C4059" w:rsidP="006C4059">
      <w:pPr>
        <w:pStyle w:val="Code"/>
        <w:rPr>
          <w:sz w:val="16"/>
          <w:lang w:val="uk-UA"/>
        </w:rPr>
      </w:pPr>
      <w:r w:rsidRPr="006C4059">
        <w:rPr>
          <w:sz w:val="16"/>
          <w:lang w:val="uk-UA"/>
        </w:rPr>
        <w:t xml:space="preserve">    &lt;/Style&gt;</w:t>
      </w:r>
    </w:p>
    <w:p w14:paraId="08DFE205" w14:textId="77777777" w:rsidR="006C4059" w:rsidRPr="006C4059" w:rsidRDefault="006C4059" w:rsidP="006C4059">
      <w:pPr>
        <w:pStyle w:val="Code"/>
        <w:rPr>
          <w:lang w:val="uk-UA"/>
        </w:rPr>
      </w:pPr>
    </w:p>
    <w:p w14:paraId="0FEE9A1C" w14:textId="77777777" w:rsidR="006C4059" w:rsidRPr="006C4059" w:rsidRDefault="006C4059" w:rsidP="006C4059">
      <w:pPr>
        <w:pStyle w:val="Code"/>
        <w:rPr>
          <w:sz w:val="16"/>
          <w:lang w:val="uk-UA"/>
        </w:rPr>
      </w:pPr>
      <w:r w:rsidRPr="006C4059">
        <w:rPr>
          <w:sz w:val="16"/>
          <w:lang w:val="uk-UA"/>
        </w:rPr>
        <w:t xml:space="preserve">    &lt;!-- Danger Button --&gt;</w:t>
      </w:r>
    </w:p>
    <w:p w14:paraId="4F9AD1CD" w14:textId="77777777" w:rsidR="006C4059" w:rsidRPr="006C4059" w:rsidRDefault="006C4059" w:rsidP="006C4059">
      <w:pPr>
        <w:pStyle w:val="Code"/>
        <w:rPr>
          <w:sz w:val="16"/>
          <w:lang w:val="uk-UA"/>
        </w:rPr>
      </w:pPr>
      <w:r w:rsidRPr="006C4059">
        <w:rPr>
          <w:sz w:val="16"/>
          <w:lang w:val="uk-UA"/>
        </w:rPr>
        <w:t xml:space="preserve">    &lt;Style x:Key="DangerButton" TargetType="Button" BasedOn="{StaticResource ModernButton}"&gt;</w:t>
      </w:r>
    </w:p>
    <w:p w14:paraId="016F9711"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310328BD" w14:textId="77777777" w:rsidR="006C4059" w:rsidRPr="006C4059" w:rsidRDefault="006C4059" w:rsidP="006C4059">
      <w:pPr>
        <w:pStyle w:val="Code"/>
        <w:rPr>
          <w:sz w:val="16"/>
          <w:lang w:val="uk-UA"/>
        </w:rPr>
      </w:pPr>
      <w:r w:rsidRPr="006C4059">
        <w:rPr>
          <w:sz w:val="16"/>
          <w:lang w:val="uk-UA"/>
        </w:rPr>
        <w:t xml:space="preserve">        &lt;Setter Property="Foreground" Value="{StaticResource DangerBrush}"/&gt;</w:t>
      </w:r>
    </w:p>
    <w:p w14:paraId="613EB207" w14:textId="77777777" w:rsidR="006C4059" w:rsidRPr="006C4059" w:rsidRDefault="006C4059" w:rsidP="006C4059">
      <w:pPr>
        <w:pStyle w:val="Code"/>
        <w:rPr>
          <w:sz w:val="16"/>
          <w:lang w:val="uk-UA"/>
        </w:rPr>
      </w:pPr>
      <w:r w:rsidRPr="006C4059">
        <w:rPr>
          <w:sz w:val="16"/>
          <w:lang w:val="uk-UA"/>
        </w:rPr>
        <w:t xml:space="preserve">        &lt;Style.Triggers&gt;</w:t>
      </w:r>
    </w:p>
    <w:p w14:paraId="3D4093F1" w14:textId="77777777" w:rsidR="006C4059" w:rsidRPr="006C4059" w:rsidRDefault="006C4059" w:rsidP="006C4059">
      <w:pPr>
        <w:pStyle w:val="Code"/>
        <w:rPr>
          <w:sz w:val="16"/>
          <w:lang w:val="uk-UA"/>
        </w:rPr>
      </w:pPr>
      <w:r w:rsidRPr="006C4059">
        <w:rPr>
          <w:sz w:val="16"/>
          <w:lang w:val="uk-UA"/>
        </w:rPr>
        <w:t xml:space="preserve">            &lt;Trigger Property="IsMouseOver" Value="True"&gt;</w:t>
      </w:r>
    </w:p>
    <w:p w14:paraId="71785B2A" w14:textId="77777777" w:rsidR="006C4059" w:rsidRPr="006C4059" w:rsidRDefault="006C4059" w:rsidP="006C4059">
      <w:pPr>
        <w:pStyle w:val="Code"/>
        <w:rPr>
          <w:sz w:val="16"/>
          <w:lang w:val="uk-UA"/>
        </w:rPr>
      </w:pPr>
      <w:r w:rsidRPr="006C4059">
        <w:rPr>
          <w:sz w:val="16"/>
          <w:lang w:val="uk-UA"/>
        </w:rPr>
        <w:t xml:space="preserve">                &lt;Setter Property="Background" Value="#FEF2F2"/&gt;</w:t>
      </w:r>
    </w:p>
    <w:p w14:paraId="314E5990" w14:textId="77777777" w:rsidR="006C4059" w:rsidRPr="006C4059" w:rsidRDefault="006C4059" w:rsidP="006C4059">
      <w:pPr>
        <w:pStyle w:val="Code"/>
        <w:rPr>
          <w:sz w:val="16"/>
          <w:lang w:val="uk-UA"/>
        </w:rPr>
      </w:pPr>
      <w:r w:rsidRPr="006C4059">
        <w:rPr>
          <w:sz w:val="16"/>
          <w:lang w:val="uk-UA"/>
        </w:rPr>
        <w:t xml:space="preserve">            &lt;/Trigger&gt;</w:t>
      </w:r>
    </w:p>
    <w:p w14:paraId="25CEB42B" w14:textId="77777777" w:rsidR="006C4059" w:rsidRPr="006C4059" w:rsidRDefault="006C4059" w:rsidP="006C4059">
      <w:pPr>
        <w:pStyle w:val="Code"/>
        <w:rPr>
          <w:sz w:val="16"/>
          <w:lang w:val="uk-UA"/>
        </w:rPr>
      </w:pPr>
      <w:r w:rsidRPr="006C4059">
        <w:rPr>
          <w:sz w:val="16"/>
          <w:lang w:val="uk-UA"/>
        </w:rPr>
        <w:t xml:space="preserve">        &lt;/Style.Triggers&gt;</w:t>
      </w:r>
    </w:p>
    <w:p w14:paraId="05E29AB5" w14:textId="77777777" w:rsidR="006C4059" w:rsidRPr="006C4059" w:rsidRDefault="006C4059" w:rsidP="006C4059">
      <w:pPr>
        <w:pStyle w:val="Code"/>
        <w:rPr>
          <w:sz w:val="16"/>
          <w:lang w:val="uk-UA"/>
        </w:rPr>
      </w:pPr>
      <w:r w:rsidRPr="006C4059">
        <w:rPr>
          <w:sz w:val="16"/>
          <w:lang w:val="uk-UA"/>
        </w:rPr>
        <w:t xml:space="preserve">    &lt;/Style&gt;</w:t>
      </w:r>
    </w:p>
    <w:p w14:paraId="6155D75C" w14:textId="77777777" w:rsidR="006C4059" w:rsidRPr="006C4059" w:rsidRDefault="006C4059" w:rsidP="006C4059">
      <w:pPr>
        <w:pStyle w:val="Code"/>
        <w:rPr>
          <w:lang w:val="uk-UA"/>
        </w:rPr>
      </w:pPr>
    </w:p>
    <w:p w14:paraId="3533DACF" w14:textId="77777777" w:rsidR="006C4059" w:rsidRPr="006C4059" w:rsidRDefault="006C4059" w:rsidP="006C4059">
      <w:pPr>
        <w:pStyle w:val="Code"/>
        <w:rPr>
          <w:sz w:val="16"/>
          <w:lang w:val="uk-UA"/>
        </w:rPr>
      </w:pPr>
      <w:r w:rsidRPr="006C4059">
        <w:rPr>
          <w:sz w:val="16"/>
          <w:lang w:val="uk-UA"/>
        </w:rPr>
        <w:t xml:space="preserve">    &lt;!-- Toggle Button (Bold/Italic/Underline) --&gt;</w:t>
      </w:r>
    </w:p>
    <w:p w14:paraId="215E10BE" w14:textId="77777777" w:rsidR="006C4059" w:rsidRPr="006C4059" w:rsidRDefault="006C4059" w:rsidP="006C4059">
      <w:pPr>
        <w:pStyle w:val="Code"/>
        <w:rPr>
          <w:sz w:val="16"/>
          <w:lang w:val="uk-UA"/>
        </w:rPr>
      </w:pPr>
      <w:r w:rsidRPr="006C4059">
        <w:rPr>
          <w:sz w:val="16"/>
          <w:lang w:val="uk-UA"/>
        </w:rPr>
        <w:t xml:space="preserve">    &lt;Style x:Key="FormatToggleButton" TargetType="ToggleButton"&gt;</w:t>
      </w:r>
    </w:p>
    <w:p w14:paraId="30B4FED3" w14:textId="77777777" w:rsidR="006C4059" w:rsidRPr="006C4059" w:rsidRDefault="006C4059" w:rsidP="006C4059">
      <w:pPr>
        <w:pStyle w:val="Code"/>
        <w:rPr>
          <w:sz w:val="16"/>
          <w:lang w:val="uk-UA"/>
        </w:rPr>
      </w:pPr>
      <w:r w:rsidRPr="006C4059">
        <w:rPr>
          <w:sz w:val="16"/>
          <w:lang w:val="uk-UA"/>
        </w:rPr>
        <w:t xml:space="preserve">        &lt;Setter Property="Width" Value="32"/&gt;</w:t>
      </w:r>
    </w:p>
    <w:p w14:paraId="2AA0A82A" w14:textId="77777777" w:rsidR="006C4059" w:rsidRPr="006C4059" w:rsidRDefault="006C4059" w:rsidP="006C4059">
      <w:pPr>
        <w:pStyle w:val="Code"/>
        <w:rPr>
          <w:sz w:val="16"/>
          <w:lang w:val="uk-UA"/>
        </w:rPr>
      </w:pPr>
      <w:r w:rsidRPr="006C4059">
        <w:rPr>
          <w:sz w:val="16"/>
          <w:lang w:val="uk-UA"/>
        </w:rPr>
        <w:t xml:space="preserve">        &lt;Setter Property="Height" Value="32"/&gt;</w:t>
      </w:r>
    </w:p>
    <w:p w14:paraId="70601FFB"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32B7E063" w14:textId="77777777" w:rsidR="006C4059" w:rsidRPr="006C4059" w:rsidRDefault="006C4059" w:rsidP="006C4059">
      <w:pPr>
        <w:pStyle w:val="Code"/>
        <w:rPr>
          <w:sz w:val="16"/>
          <w:lang w:val="uk-UA"/>
        </w:rPr>
      </w:pPr>
      <w:r w:rsidRPr="006C4059">
        <w:rPr>
          <w:sz w:val="16"/>
          <w:lang w:val="uk-UA"/>
        </w:rPr>
        <w:t xml:space="preserve">        &lt;Setter Property="BorderThickness" Value="0"/&gt;</w:t>
      </w:r>
    </w:p>
    <w:p w14:paraId="532807B6" w14:textId="77777777" w:rsidR="006C4059" w:rsidRPr="006C4059" w:rsidRDefault="006C4059" w:rsidP="006C4059">
      <w:pPr>
        <w:pStyle w:val="Code"/>
        <w:rPr>
          <w:sz w:val="16"/>
          <w:lang w:val="uk-UA"/>
        </w:rPr>
      </w:pPr>
      <w:r w:rsidRPr="006C4059">
        <w:rPr>
          <w:sz w:val="16"/>
          <w:lang w:val="uk-UA"/>
        </w:rPr>
        <w:t xml:space="preserve">        &lt;Setter Property="Cursor" Value="Hand"/&gt;</w:t>
      </w:r>
    </w:p>
    <w:p w14:paraId="41BCB17A" w14:textId="77777777" w:rsidR="006C4059" w:rsidRPr="006C4059" w:rsidRDefault="006C4059" w:rsidP="006C4059">
      <w:pPr>
        <w:pStyle w:val="Code"/>
        <w:rPr>
          <w:sz w:val="16"/>
          <w:lang w:val="uk-UA"/>
        </w:rPr>
      </w:pPr>
      <w:r w:rsidRPr="006C4059">
        <w:rPr>
          <w:sz w:val="16"/>
          <w:lang w:val="uk-UA"/>
        </w:rPr>
        <w:t xml:space="preserve">        &lt;Setter Property="Template"&gt;</w:t>
      </w:r>
    </w:p>
    <w:p w14:paraId="7EF15F6C" w14:textId="77777777" w:rsidR="006C4059" w:rsidRPr="006C4059" w:rsidRDefault="006C4059" w:rsidP="006C4059">
      <w:pPr>
        <w:pStyle w:val="Code"/>
        <w:rPr>
          <w:sz w:val="16"/>
          <w:lang w:val="uk-UA"/>
        </w:rPr>
      </w:pPr>
      <w:r w:rsidRPr="006C4059">
        <w:rPr>
          <w:sz w:val="16"/>
          <w:lang w:val="uk-UA"/>
        </w:rPr>
        <w:t xml:space="preserve">            &lt;Setter.Value&gt;</w:t>
      </w:r>
    </w:p>
    <w:p w14:paraId="0CE6A4BA" w14:textId="77777777" w:rsidR="006C4059" w:rsidRPr="006C4059" w:rsidRDefault="006C4059" w:rsidP="006C4059">
      <w:pPr>
        <w:pStyle w:val="Code"/>
        <w:rPr>
          <w:sz w:val="16"/>
          <w:lang w:val="uk-UA"/>
        </w:rPr>
      </w:pPr>
      <w:r w:rsidRPr="006C4059">
        <w:rPr>
          <w:sz w:val="16"/>
          <w:lang w:val="uk-UA"/>
        </w:rPr>
        <w:t xml:space="preserve">                &lt;ControlTemplate TargetType="ToggleButton"&gt;</w:t>
      </w:r>
    </w:p>
    <w:p w14:paraId="074A3C08" w14:textId="77777777" w:rsidR="006C4059" w:rsidRPr="006C4059" w:rsidRDefault="006C4059" w:rsidP="006C4059">
      <w:pPr>
        <w:pStyle w:val="Code"/>
        <w:rPr>
          <w:sz w:val="16"/>
          <w:lang w:val="uk-UA"/>
        </w:rPr>
      </w:pPr>
      <w:r w:rsidRPr="006C4059">
        <w:rPr>
          <w:sz w:val="16"/>
          <w:lang w:val="uk-UA"/>
        </w:rPr>
        <w:t xml:space="preserve">                    &lt;Border Background="{TemplateBinding Background}"</w:t>
      </w:r>
    </w:p>
    <w:p w14:paraId="45EDA4D2" w14:textId="77777777" w:rsidR="006C4059" w:rsidRPr="006C4059" w:rsidRDefault="006C4059" w:rsidP="006C4059">
      <w:pPr>
        <w:pStyle w:val="Code"/>
        <w:rPr>
          <w:sz w:val="16"/>
          <w:lang w:val="uk-UA"/>
        </w:rPr>
      </w:pPr>
      <w:r w:rsidRPr="006C4059">
        <w:rPr>
          <w:sz w:val="16"/>
          <w:lang w:val="uk-UA"/>
        </w:rPr>
        <w:t xml:space="preserve">                            CornerRadius="5"</w:t>
      </w:r>
    </w:p>
    <w:p w14:paraId="48D8E2AE" w14:textId="77777777" w:rsidR="006C4059" w:rsidRPr="006C4059" w:rsidRDefault="006C4059" w:rsidP="006C4059">
      <w:pPr>
        <w:pStyle w:val="Code"/>
        <w:rPr>
          <w:sz w:val="16"/>
          <w:lang w:val="uk-UA"/>
        </w:rPr>
      </w:pPr>
      <w:r w:rsidRPr="006C4059">
        <w:rPr>
          <w:sz w:val="16"/>
          <w:lang w:val="uk-UA"/>
        </w:rPr>
        <w:t xml:space="preserve">                            ToolTip="{TemplateBinding ToolTip}"&gt;</w:t>
      </w:r>
    </w:p>
    <w:p w14:paraId="437D179C" w14:textId="77777777" w:rsidR="006C4059" w:rsidRPr="006C4059" w:rsidRDefault="006C4059" w:rsidP="006C4059">
      <w:pPr>
        <w:pStyle w:val="Code"/>
        <w:rPr>
          <w:sz w:val="16"/>
          <w:lang w:val="uk-UA"/>
        </w:rPr>
      </w:pPr>
      <w:r w:rsidRPr="006C4059">
        <w:rPr>
          <w:sz w:val="16"/>
          <w:lang w:val="uk-UA"/>
        </w:rPr>
        <w:t xml:space="preserve">                        &lt;ContentPresenter HorizontalAlignment="Center" VerticalAlignment="Center"/&gt;</w:t>
      </w:r>
    </w:p>
    <w:p w14:paraId="30FF92D1" w14:textId="77777777" w:rsidR="006C4059" w:rsidRPr="006C4059" w:rsidRDefault="006C4059" w:rsidP="006C4059">
      <w:pPr>
        <w:pStyle w:val="Code"/>
        <w:rPr>
          <w:sz w:val="16"/>
          <w:lang w:val="uk-UA"/>
        </w:rPr>
      </w:pPr>
      <w:r w:rsidRPr="006C4059">
        <w:rPr>
          <w:sz w:val="16"/>
          <w:lang w:val="uk-UA"/>
        </w:rPr>
        <w:t xml:space="preserve">                    &lt;/Border&gt;</w:t>
      </w:r>
    </w:p>
    <w:p w14:paraId="57B018EB" w14:textId="77777777" w:rsidR="006C4059" w:rsidRPr="006C4059" w:rsidRDefault="006C4059" w:rsidP="006C4059">
      <w:pPr>
        <w:pStyle w:val="Code"/>
        <w:rPr>
          <w:sz w:val="16"/>
          <w:lang w:val="uk-UA"/>
        </w:rPr>
      </w:pPr>
      <w:r w:rsidRPr="006C4059">
        <w:rPr>
          <w:sz w:val="16"/>
          <w:lang w:val="uk-UA"/>
        </w:rPr>
        <w:t xml:space="preserve">                    &lt;ControlTemplate.Triggers&gt;</w:t>
      </w:r>
    </w:p>
    <w:p w14:paraId="19B8C3AB" w14:textId="77777777" w:rsidR="006C4059" w:rsidRPr="006C4059" w:rsidRDefault="006C4059" w:rsidP="006C4059">
      <w:pPr>
        <w:pStyle w:val="Code"/>
        <w:rPr>
          <w:sz w:val="16"/>
          <w:lang w:val="uk-UA"/>
        </w:rPr>
      </w:pPr>
      <w:r w:rsidRPr="006C4059">
        <w:rPr>
          <w:sz w:val="16"/>
          <w:lang w:val="uk-UA"/>
        </w:rPr>
        <w:t xml:space="preserve">                        &lt;Trigger Property="IsMouseOver" Value="True"&gt;</w:t>
      </w:r>
    </w:p>
    <w:p w14:paraId="603737DC" w14:textId="77777777" w:rsidR="006C4059" w:rsidRPr="006C4059" w:rsidRDefault="006C4059" w:rsidP="006C4059">
      <w:pPr>
        <w:pStyle w:val="Code"/>
        <w:rPr>
          <w:sz w:val="16"/>
          <w:lang w:val="uk-UA"/>
        </w:rPr>
      </w:pPr>
      <w:r w:rsidRPr="006C4059">
        <w:rPr>
          <w:sz w:val="16"/>
          <w:lang w:val="uk-UA"/>
        </w:rPr>
        <w:t xml:space="preserve">                            &lt;Setter Property="Background" Value="#E8EDF2"/&gt;</w:t>
      </w:r>
    </w:p>
    <w:p w14:paraId="4166CA5D" w14:textId="77777777" w:rsidR="006C4059" w:rsidRPr="006C4059" w:rsidRDefault="006C4059" w:rsidP="006C4059">
      <w:pPr>
        <w:pStyle w:val="Code"/>
        <w:rPr>
          <w:sz w:val="16"/>
          <w:lang w:val="uk-UA"/>
        </w:rPr>
      </w:pPr>
      <w:r w:rsidRPr="006C4059">
        <w:rPr>
          <w:sz w:val="16"/>
          <w:lang w:val="uk-UA"/>
        </w:rPr>
        <w:t xml:space="preserve">                        &lt;/Trigger&gt;</w:t>
      </w:r>
    </w:p>
    <w:p w14:paraId="1F6E2AA7" w14:textId="77777777" w:rsidR="006C4059" w:rsidRPr="006C4059" w:rsidRDefault="006C4059" w:rsidP="006C4059">
      <w:pPr>
        <w:pStyle w:val="Code"/>
        <w:rPr>
          <w:sz w:val="16"/>
          <w:lang w:val="uk-UA"/>
        </w:rPr>
      </w:pPr>
      <w:r w:rsidRPr="006C4059">
        <w:rPr>
          <w:sz w:val="16"/>
          <w:lang w:val="uk-UA"/>
        </w:rPr>
        <w:t xml:space="preserve">                        &lt;Trigger Property="IsChecked" Value="True"&gt;</w:t>
      </w:r>
    </w:p>
    <w:p w14:paraId="60670C7A" w14:textId="77777777" w:rsidR="006C4059" w:rsidRPr="006C4059" w:rsidRDefault="006C4059" w:rsidP="006C4059">
      <w:pPr>
        <w:pStyle w:val="Code"/>
        <w:rPr>
          <w:sz w:val="16"/>
          <w:lang w:val="uk-UA"/>
        </w:rPr>
      </w:pPr>
      <w:r w:rsidRPr="006C4059">
        <w:rPr>
          <w:sz w:val="16"/>
          <w:lang w:val="uk-UA"/>
        </w:rPr>
        <w:t xml:space="preserve">                            &lt;Setter Property="Background" Value="#DBEAFE"/&gt;</w:t>
      </w:r>
    </w:p>
    <w:p w14:paraId="6C568CEB" w14:textId="77777777" w:rsidR="006C4059" w:rsidRPr="006C4059" w:rsidRDefault="006C4059" w:rsidP="006C4059">
      <w:pPr>
        <w:pStyle w:val="Code"/>
        <w:rPr>
          <w:sz w:val="16"/>
          <w:lang w:val="uk-UA"/>
        </w:rPr>
      </w:pPr>
      <w:r w:rsidRPr="006C4059">
        <w:rPr>
          <w:sz w:val="16"/>
          <w:lang w:val="uk-UA"/>
        </w:rPr>
        <w:t xml:space="preserve">                        &lt;/Trigger&gt;</w:t>
      </w:r>
    </w:p>
    <w:p w14:paraId="4F690317" w14:textId="77777777" w:rsidR="006C4059" w:rsidRPr="006C4059" w:rsidRDefault="006C4059" w:rsidP="006C4059">
      <w:pPr>
        <w:pStyle w:val="Code"/>
        <w:rPr>
          <w:sz w:val="16"/>
          <w:lang w:val="uk-UA"/>
        </w:rPr>
      </w:pPr>
      <w:r w:rsidRPr="006C4059">
        <w:rPr>
          <w:sz w:val="16"/>
          <w:lang w:val="uk-UA"/>
        </w:rPr>
        <w:t xml:space="preserve">                    &lt;/ControlTemplate.Triggers&gt;</w:t>
      </w:r>
    </w:p>
    <w:p w14:paraId="0AA85C9B" w14:textId="77777777" w:rsidR="006C4059" w:rsidRPr="006C4059" w:rsidRDefault="006C4059" w:rsidP="006C4059">
      <w:pPr>
        <w:pStyle w:val="Code"/>
        <w:rPr>
          <w:sz w:val="16"/>
          <w:lang w:val="uk-UA"/>
        </w:rPr>
      </w:pPr>
      <w:r w:rsidRPr="006C4059">
        <w:rPr>
          <w:sz w:val="16"/>
          <w:lang w:val="uk-UA"/>
        </w:rPr>
        <w:t xml:space="preserve">                &lt;/ControlTemplate&gt;</w:t>
      </w:r>
    </w:p>
    <w:p w14:paraId="77F55237" w14:textId="77777777" w:rsidR="006C4059" w:rsidRPr="006C4059" w:rsidRDefault="006C4059" w:rsidP="006C4059">
      <w:pPr>
        <w:pStyle w:val="Code"/>
        <w:rPr>
          <w:sz w:val="16"/>
          <w:lang w:val="uk-UA"/>
        </w:rPr>
      </w:pPr>
      <w:r w:rsidRPr="006C4059">
        <w:rPr>
          <w:sz w:val="16"/>
          <w:lang w:val="uk-UA"/>
        </w:rPr>
        <w:lastRenderedPageBreak/>
        <w:t xml:space="preserve">            &lt;/Setter.Value&gt;</w:t>
      </w:r>
    </w:p>
    <w:p w14:paraId="195FF2C2" w14:textId="77777777" w:rsidR="006C4059" w:rsidRPr="006C4059" w:rsidRDefault="006C4059" w:rsidP="006C4059">
      <w:pPr>
        <w:pStyle w:val="Code"/>
        <w:rPr>
          <w:sz w:val="16"/>
          <w:lang w:val="uk-UA"/>
        </w:rPr>
      </w:pPr>
      <w:r w:rsidRPr="006C4059">
        <w:rPr>
          <w:sz w:val="16"/>
          <w:lang w:val="uk-UA"/>
        </w:rPr>
        <w:t xml:space="preserve">        &lt;/Setter&gt;</w:t>
      </w:r>
    </w:p>
    <w:p w14:paraId="10F0A9D0" w14:textId="77777777" w:rsidR="006C4059" w:rsidRPr="006C4059" w:rsidRDefault="006C4059" w:rsidP="006C4059">
      <w:pPr>
        <w:pStyle w:val="Code"/>
        <w:rPr>
          <w:sz w:val="16"/>
          <w:lang w:val="uk-UA"/>
        </w:rPr>
      </w:pPr>
      <w:r w:rsidRPr="006C4059">
        <w:rPr>
          <w:sz w:val="16"/>
          <w:lang w:val="uk-UA"/>
        </w:rPr>
        <w:t xml:space="preserve">    &lt;/Style&gt;</w:t>
      </w:r>
    </w:p>
    <w:p w14:paraId="7BAF3FEA" w14:textId="77777777" w:rsidR="006C4059" w:rsidRPr="006C4059" w:rsidRDefault="006C4059" w:rsidP="006C4059">
      <w:pPr>
        <w:pStyle w:val="Code"/>
        <w:rPr>
          <w:lang w:val="uk-UA"/>
        </w:rPr>
      </w:pPr>
    </w:p>
    <w:p w14:paraId="0D33EC6C" w14:textId="77777777" w:rsidR="006C4059" w:rsidRPr="006C4059" w:rsidRDefault="006C4059" w:rsidP="006C4059">
      <w:pPr>
        <w:pStyle w:val="Code"/>
        <w:rPr>
          <w:sz w:val="16"/>
          <w:lang w:val="uk-UA"/>
        </w:rPr>
      </w:pPr>
      <w:r w:rsidRPr="006C4059">
        <w:rPr>
          <w:sz w:val="16"/>
          <w:lang w:val="uk-UA"/>
        </w:rPr>
        <w:t xml:space="preserve">    &lt;!-- TextBox Style --&gt;</w:t>
      </w:r>
    </w:p>
    <w:p w14:paraId="1C019AD1" w14:textId="77777777" w:rsidR="006C4059" w:rsidRPr="006C4059" w:rsidRDefault="006C4059" w:rsidP="006C4059">
      <w:pPr>
        <w:pStyle w:val="Code"/>
        <w:rPr>
          <w:sz w:val="16"/>
          <w:lang w:val="uk-UA"/>
        </w:rPr>
      </w:pPr>
      <w:r w:rsidRPr="006C4059">
        <w:rPr>
          <w:sz w:val="16"/>
          <w:lang w:val="uk-UA"/>
        </w:rPr>
        <w:t xml:space="preserve">    &lt;Style x:Key="ModernTextBox" TargetType="TextBox"&gt;</w:t>
      </w:r>
    </w:p>
    <w:p w14:paraId="049D0485"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16C30576" w14:textId="77777777" w:rsidR="006C4059" w:rsidRPr="006C4059" w:rsidRDefault="006C4059" w:rsidP="006C4059">
      <w:pPr>
        <w:pStyle w:val="Code"/>
        <w:rPr>
          <w:sz w:val="16"/>
          <w:lang w:val="uk-UA"/>
        </w:rPr>
      </w:pPr>
      <w:r w:rsidRPr="006C4059">
        <w:rPr>
          <w:sz w:val="16"/>
          <w:lang w:val="uk-UA"/>
        </w:rPr>
        <w:t xml:space="preserve">        &lt;Setter Property="BorderThickness" Value="0"/&gt;</w:t>
      </w:r>
    </w:p>
    <w:p w14:paraId="52B53A9C" w14:textId="77777777" w:rsidR="006C4059" w:rsidRPr="006C4059" w:rsidRDefault="006C4059" w:rsidP="006C4059">
      <w:pPr>
        <w:pStyle w:val="Code"/>
        <w:rPr>
          <w:sz w:val="16"/>
          <w:lang w:val="uk-UA"/>
        </w:rPr>
      </w:pPr>
      <w:r w:rsidRPr="006C4059">
        <w:rPr>
          <w:sz w:val="16"/>
          <w:lang w:val="uk-UA"/>
        </w:rPr>
        <w:t xml:space="preserve">        &lt;Setter Property="Foreground" Value="{StaticResource TextPrimaryBrush}"/&gt;</w:t>
      </w:r>
    </w:p>
    <w:p w14:paraId="0D965C19" w14:textId="77777777" w:rsidR="006C4059" w:rsidRPr="006C4059" w:rsidRDefault="006C4059" w:rsidP="006C4059">
      <w:pPr>
        <w:pStyle w:val="Code"/>
        <w:rPr>
          <w:sz w:val="16"/>
          <w:lang w:val="uk-UA"/>
        </w:rPr>
      </w:pPr>
      <w:r w:rsidRPr="006C4059">
        <w:rPr>
          <w:sz w:val="16"/>
          <w:lang w:val="uk-UA"/>
        </w:rPr>
        <w:t xml:space="preserve">        &lt;Setter Property="Padding" Value="4,2"/&gt;</w:t>
      </w:r>
    </w:p>
    <w:p w14:paraId="5C57F45C" w14:textId="77777777" w:rsidR="006C4059" w:rsidRPr="006C4059" w:rsidRDefault="006C4059" w:rsidP="006C4059">
      <w:pPr>
        <w:pStyle w:val="Code"/>
        <w:rPr>
          <w:sz w:val="16"/>
          <w:lang w:val="uk-UA"/>
        </w:rPr>
      </w:pPr>
      <w:r w:rsidRPr="006C4059">
        <w:rPr>
          <w:sz w:val="16"/>
          <w:lang w:val="uk-UA"/>
        </w:rPr>
        <w:t xml:space="preserve">        &lt;Setter Property="VerticalContentAlignment" Value="Center"/&gt;</w:t>
      </w:r>
    </w:p>
    <w:p w14:paraId="35465FFD" w14:textId="77777777" w:rsidR="006C4059" w:rsidRPr="006C4059" w:rsidRDefault="006C4059" w:rsidP="006C4059">
      <w:pPr>
        <w:pStyle w:val="Code"/>
        <w:rPr>
          <w:sz w:val="16"/>
          <w:lang w:val="uk-UA"/>
        </w:rPr>
      </w:pPr>
      <w:r w:rsidRPr="006C4059">
        <w:rPr>
          <w:sz w:val="16"/>
          <w:lang w:val="uk-UA"/>
        </w:rPr>
        <w:t xml:space="preserve">    &lt;/Style&gt;</w:t>
      </w:r>
    </w:p>
    <w:p w14:paraId="67DD3C55" w14:textId="77777777" w:rsidR="006C4059" w:rsidRPr="006C4059" w:rsidRDefault="006C4059" w:rsidP="006C4059">
      <w:pPr>
        <w:pStyle w:val="Code"/>
        <w:rPr>
          <w:lang w:val="uk-UA"/>
        </w:rPr>
      </w:pPr>
    </w:p>
    <w:p w14:paraId="2D607766" w14:textId="77777777" w:rsidR="006C4059" w:rsidRPr="006C4059" w:rsidRDefault="006C4059" w:rsidP="006C4059">
      <w:pPr>
        <w:pStyle w:val="Code"/>
        <w:rPr>
          <w:sz w:val="16"/>
          <w:lang w:val="uk-UA"/>
        </w:rPr>
      </w:pPr>
      <w:r w:rsidRPr="006C4059">
        <w:rPr>
          <w:sz w:val="16"/>
          <w:lang w:val="uk-UA"/>
        </w:rPr>
        <w:t xml:space="preserve">    &lt;!-- ListBox Item Style --&gt;</w:t>
      </w:r>
    </w:p>
    <w:p w14:paraId="68D15AD2" w14:textId="77777777" w:rsidR="006C4059" w:rsidRPr="006C4059" w:rsidRDefault="006C4059" w:rsidP="006C4059">
      <w:pPr>
        <w:pStyle w:val="Code"/>
        <w:rPr>
          <w:sz w:val="16"/>
          <w:lang w:val="uk-UA"/>
        </w:rPr>
      </w:pPr>
      <w:r w:rsidRPr="006C4059">
        <w:rPr>
          <w:sz w:val="16"/>
          <w:lang w:val="uk-UA"/>
        </w:rPr>
        <w:t xml:space="preserve">    &lt;Style x:Key="NoteListItem" TargetType="ListBoxItem"&gt;</w:t>
      </w:r>
    </w:p>
    <w:p w14:paraId="4296112A"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121D6129" w14:textId="77777777" w:rsidR="006C4059" w:rsidRPr="006C4059" w:rsidRDefault="006C4059" w:rsidP="006C4059">
      <w:pPr>
        <w:pStyle w:val="Code"/>
        <w:rPr>
          <w:sz w:val="16"/>
          <w:lang w:val="uk-UA"/>
        </w:rPr>
      </w:pPr>
      <w:r w:rsidRPr="006C4059">
        <w:rPr>
          <w:sz w:val="16"/>
          <w:lang w:val="uk-UA"/>
        </w:rPr>
        <w:t xml:space="preserve">        &lt;Setter Property="BorderThickness" Value="0"/&gt;</w:t>
      </w:r>
    </w:p>
    <w:p w14:paraId="0C2520C3" w14:textId="77777777" w:rsidR="006C4059" w:rsidRPr="006C4059" w:rsidRDefault="006C4059" w:rsidP="006C4059">
      <w:pPr>
        <w:pStyle w:val="Code"/>
        <w:rPr>
          <w:sz w:val="16"/>
          <w:lang w:val="uk-UA"/>
        </w:rPr>
      </w:pPr>
      <w:r w:rsidRPr="006C4059">
        <w:rPr>
          <w:sz w:val="16"/>
          <w:lang w:val="uk-UA"/>
        </w:rPr>
        <w:t xml:space="preserve">        &lt;Setter Property="Padding" Value="12,10"/&gt;</w:t>
      </w:r>
    </w:p>
    <w:p w14:paraId="07669B88" w14:textId="77777777" w:rsidR="006C4059" w:rsidRPr="006C4059" w:rsidRDefault="006C4059" w:rsidP="006C4059">
      <w:pPr>
        <w:pStyle w:val="Code"/>
        <w:rPr>
          <w:sz w:val="16"/>
          <w:lang w:val="uk-UA"/>
        </w:rPr>
      </w:pPr>
      <w:r w:rsidRPr="006C4059">
        <w:rPr>
          <w:sz w:val="16"/>
          <w:lang w:val="uk-UA"/>
        </w:rPr>
        <w:t xml:space="preserve">        &lt;Setter Property="Cursor" Value="Hand"/&gt;</w:t>
      </w:r>
    </w:p>
    <w:p w14:paraId="066956D9" w14:textId="77777777" w:rsidR="006C4059" w:rsidRPr="006C4059" w:rsidRDefault="006C4059" w:rsidP="006C4059">
      <w:pPr>
        <w:pStyle w:val="Code"/>
        <w:rPr>
          <w:sz w:val="16"/>
          <w:lang w:val="uk-UA"/>
        </w:rPr>
      </w:pPr>
      <w:r w:rsidRPr="006C4059">
        <w:rPr>
          <w:sz w:val="16"/>
          <w:lang w:val="uk-UA"/>
        </w:rPr>
        <w:t xml:space="preserve">        &lt;Setter Property="HorizontalContentAlignment" Value="Stretch"/&gt;</w:t>
      </w:r>
    </w:p>
    <w:p w14:paraId="12357D47" w14:textId="77777777" w:rsidR="006C4059" w:rsidRPr="006C4059" w:rsidRDefault="006C4059" w:rsidP="006C4059">
      <w:pPr>
        <w:pStyle w:val="Code"/>
        <w:rPr>
          <w:sz w:val="16"/>
          <w:lang w:val="uk-UA"/>
        </w:rPr>
      </w:pPr>
      <w:r w:rsidRPr="006C4059">
        <w:rPr>
          <w:sz w:val="16"/>
          <w:lang w:val="uk-UA"/>
        </w:rPr>
        <w:t xml:space="preserve">        &lt;Setter Property="Template"&gt;</w:t>
      </w:r>
    </w:p>
    <w:p w14:paraId="2913DA58" w14:textId="77777777" w:rsidR="006C4059" w:rsidRPr="006C4059" w:rsidRDefault="006C4059" w:rsidP="006C4059">
      <w:pPr>
        <w:pStyle w:val="Code"/>
        <w:rPr>
          <w:sz w:val="16"/>
          <w:lang w:val="uk-UA"/>
        </w:rPr>
      </w:pPr>
      <w:r w:rsidRPr="006C4059">
        <w:rPr>
          <w:sz w:val="16"/>
          <w:lang w:val="uk-UA"/>
        </w:rPr>
        <w:t xml:space="preserve">            &lt;Setter.Value&gt;</w:t>
      </w:r>
    </w:p>
    <w:p w14:paraId="79AC3BBB" w14:textId="77777777" w:rsidR="006C4059" w:rsidRPr="006C4059" w:rsidRDefault="006C4059" w:rsidP="006C4059">
      <w:pPr>
        <w:pStyle w:val="Code"/>
        <w:rPr>
          <w:sz w:val="16"/>
          <w:lang w:val="uk-UA"/>
        </w:rPr>
      </w:pPr>
      <w:r w:rsidRPr="006C4059">
        <w:rPr>
          <w:sz w:val="16"/>
          <w:lang w:val="uk-UA"/>
        </w:rPr>
        <w:t xml:space="preserve">                &lt;ControlTemplate TargetType="ListBoxItem"&gt;</w:t>
      </w:r>
    </w:p>
    <w:p w14:paraId="5F7C6600" w14:textId="77777777" w:rsidR="006C4059" w:rsidRPr="006C4059" w:rsidRDefault="006C4059" w:rsidP="006C4059">
      <w:pPr>
        <w:pStyle w:val="Code"/>
        <w:rPr>
          <w:sz w:val="16"/>
          <w:lang w:val="uk-UA"/>
        </w:rPr>
      </w:pPr>
      <w:r w:rsidRPr="006C4059">
        <w:rPr>
          <w:sz w:val="16"/>
          <w:lang w:val="uk-UA"/>
        </w:rPr>
        <w:t xml:space="preserve">                    &lt;Border Background="{TemplateBinding Background}"</w:t>
      </w:r>
    </w:p>
    <w:p w14:paraId="4261EB96" w14:textId="77777777" w:rsidR="006C4059" w:rsidRPr="006C4059" w:rsidRDefault="006C4059" w:rsidP="006C4059">
      <w:pPr>
        <w:pStyle w:val="Code"/>
        <w:rPr>
          <w:sz w:val="16"/>
          <w:lang w:val="uk-UA"/>
        </w:rPr>
      </w:pPr>
      <w:r w:rsidRPr="006C4059">
        <w:rPr>
          <w:sz w:val="16"/>
          <w:lang w:val="uk-UA"/>
        </w:rPr>
        <w:t xml:space="preserve">                            CornerRadius="8"</w:t>
      </w:r>
    </w:p>
    <w:p w14:paraId="4197AE50" w14:textId="77777777" w:rsidR="006C4059" w:rsidRPr="006C4059" w:rsidRDefault="006C4059" w:rsidP="006C4059">
      <w:pPr>
        <w:pStyle w:val="Code"/>
        <w:rPr>
          <w:sz w:val="16"/>
          <w:lang w:val="uk-UA"/>
        </w:rPr>
      </w:pPr>
      <w:r w:rsidRPr="006C4059">
        <w:rPr>
          <w:sz w:val="16"/>
          <w:lang w:val="uk-UA"/>
        </w:rPr>
        <w:t xml:space="preserve">                            Margin="4,2"</w:t>
      </w:r>
    </w:p>
    <w:p w14:paraId="7306FE36" w14:textId="77777777" w:rsidR="006C4059" w:rsidRPr="006C4059" w:rsidRDefault="006C4059" w:rsidP="006C4059">
      <w:pPr>
        <w:pStyle w:val="Code"/>
        <w:rPr>
          <w:sz w:val="16"/>
          <w:lang w:val="uk-UA"/>
        </w:rPr>
      </w:pPr>
      <w:r w:rsidRPr="006C4059">
        <w:rPr>
          <w:sz w:val="16"/>
          <w:lang w:val="uk-UA"/>
        </w:rPr>
        <w:t xml:space="preserve">                            Padding="{TemplateBinding Padding}"&gt;</w:t>
      </w:r>
    </w:p>
    <w:p w14:paraId="6E5364EF" w14:textId="77777777" w:rsidR="006C4059" w:rsidRPr="006C4059" w:rsidRDefault="006C4059" w:rsidP="006C4059">
      <w:pPr>
        <w:pStyle w:val="Code"/>
        <w:rPr>
          <w:sz w:val="16"/>
          <w:lang w:val="uk-UA"/>
        </w:rPr>
      </w:pPr>
      <w:r w:rsidRPr="006C4059">
        <w:rPr>
          <w:sz w:val="16"/>
          <w:lang w:val="uk-UA"/>
        </w:rPr>
        <w:t xml:space="preserve">                        &lt;ContentPresenter/&gt;</w:t>
      </w:r>
    </w:p>
    <w:p w14:paraId="105426D4" w14:textId="77777777" w:rsidR="006C4059" w:rsidRPr="006C4059" w:rsidRDefault="006C4059" w:rsidP="006C4059">
      <w:pPr>
        <w:pStyle w:val="Code"/>
        <w:rPr>
          <w:sz w:val="16"/>
          <w:lang w:val="uk-UA"/>
        </w:rPr>
      </w:pPr>
      <w:r w:rsidRPr="006C4059">
        <w:rPr>
          <w:sz w:val="16"/>
          <w:lang w:val="uk-UA"/>
        </w:rPr>
        <w:t xml:space="preserve">                    &lt;/Border&gt;</w:t>
      </w:r>
    </w:p>
    <w:p w14:paraId="07624C31" w14:textId="77777777" w:rsidR="006C4059" w:rsidRPr="006C4059" w:rsidRDefault="006C4059" w:rsidP="006C4059">
      <w:pPr>
        <w:pStyle w:val="Code"/>
        <w:rPr>
          <w:sz w:val="16"/>
          <w:lang w:val="uk-UA"/>
        </w:rPr>
      </w:pPr>
      <w:r w:rsidRPr="006C4059">
        <w:rPr>
          <w:sz w:val="16"/>
          <w:lang w:val="uk-UA"/>
        </w:rPr>
        <w:t xml:space="preserve">                    &lt;ControlTemplate.Triggers&gt;</w:t>
      </w:r>
    </w:p>
    <w:p w14:paraId="6111979D" w14:textId="77777777" w:rsidR="006C4059" w:rsidRPr="006C4059" w:rsidRDefault="006C4059" w:rsidP="006C4059">
      <w:pPr>
        <w:pStyle w:val="Code"/>
        <w:rPr>
          <w:sz w:val="16"/>
          <w:lang w:val="uk-UA"/>
        </w:rPr>
      </w:pPr>
      <w:r w:rsidRPr="006C4059">
        <w:rPr>
          <w:sz w:val="16"/>
          <w:lang w:val="uk-UA"/>
        </w:rPr>
        <w:t xml:space="preserve">                        &lt;Trigger Property="IsMouseOver" Value="True"&gt;</w:t>
      </w:r>
    </w:p>
    <w:p w14:paraId="7AF25B7E" w14:textId="77777777" w:rsidR="006C4059" w:rsidRPr="006C4059" w:rsidRDefault="006C4059" w:rsidP="006C4059">
      <w:pPr>
        <w:pStyle w:val="Code"/>
        <w:rPr>
          <w:sz w:val="16"/>
          <w:lang w:val="uk-UA"/>
        </w:rPr>
      </w:pPr>
      <w:r w:rsidRPr="006C4059">
        <w:rPr>
          <w:sz w:val="16"/>
          <w:lang w:val="uk-UA"/>
        </w:rPr>
        <w:t xml:space="preserve">                            &lt;Setter Property="Background" Value="#F0F4F8"/&gt;</w:t>
      </w:r>
    </w:p>
    <w:p w14:paraId="3EACDB79" w14:textId="77777777" w:rsidR="006C4059" w:rsidRPr="006C4059" w:rsidRDefault="006C4059" w:rsidP="006C4059">
      <w:pPr>
        <w:pStyle w:val="Code"/>
        <w:rPr>
          <w:sz w:val="16"/>
          <w:lang w:val="uk-UA"/>
        </w:rPr>
      </w:pPr>
      <w:r w:rsidRPr="006C4059">
        <w:rPr>
          <w:sz w:val="16"/>
          <w:lang w:val="uk-UA"/>
        </w:rPr>
        <w:t xml:space="preserve">                        &lt;/Trigger&gt;</w:t>
      </w:r>
    </w:p>
    <w:p w14:paraId="086C7D9D" w14:textId="77777777" w:rsidR="006C4059" w:rsidRPr="006C4059" w:rsidRDefault="006C4059" w:rsidP="006C4059">
      <w:pPr>
        <w:pStyle w:val="Code"/>
        <w:rPr>
          <w:sz w:val="16"/>
          <w:lang w:val="uk-UA"/>
        </w:rPr>
      </w:pPr>
      <w:r w:rsidRPr="006C4059">
        <w:rPr>
          <w:sz w:val="16"/>
          <w:lang w:val="uk-UA"/>
        </w:rPr>
        <w:t xml:space="preserve">                        &lt;Trigger Property="IsSelected" Value="True"&gt;</w:t>
      </w:r>
    </w:p>
    <w:p w14:paraId="451B9C8B" w14:textId="77777777" w:rsidR="006C4059" w:rsidRPr="006C4059" w:rsidRDefault="006C4059" w:rsidP="006C4059">
      <w:pPr>
        <w:pStyle w:val="Code"/>
        <w:rPr>
          <w:sz w:val="16"/>
          <w:lang w:val="uk-UA"/>
        </w:rPr>
      </w:pPr>
      <w:r w:rsidRPr="006C4059">
        <w:rPr>
          <w:sz w:val="16"/>
          <w:lang w:val="uk-UA"/>
        </w:rPr>
        <w:t xml:space="preserve">                            &lt;Setter Property="Background" Value="{StaticResource SelectedBrush}"/&gt;</w:t>
      </w:r>
    </w:p>
    <w:p w14:paraId="4F51564A" w14:textId="77777777" w:rsidR="006C4059" w:rsidRPr="006C4059" w:rsidRDefault="006C4059" w:rsidP="006C4059">
      <w:pPr>
        <w:pStyle w:val="Code"/>
        <w:rPr>
          <w:sz w:val="16"/>
          <w:lang w:val="uk-UA"/>
        </w:rPr>
      </w:pPr>
      <w:r w:rsidRPr="006C4059">
        <w:rPr>
          <w:sz w:val="16"/>
          <w:lang w:val="uk-UA"/>
        </w:rPr>
        <w:t xml:space="preserve">                        &lt;/Trigger&gt;</w:t>
      </w:r>
    </w:p>
    <w:p w14:paraId="7E682DE5" w14:textId="77777777" w:rsidR="006C4059" w:rsidRPr="006C4059" w:rsidRDefault="006C4059" w:rsidP="006C4059">
      <w:pPr>
        <w:pStyle w:val="Code"/>
        <w:rPr>
          <w:sz w:val="16"/>
          <w:lang w:val="uk-UA"/>
        </w:rPr>
      </w:pPr>
      <w:r w:rsidRPr="006C4059">
        <w:rPr>
          <w:sz w:val="16"/>
          <w:lang w:val="uk-UA"/>
        </w:rPr>
        <w:t xml:space="preserve">                    &lt;/ControlTemplate.Triggers&gt;</w:t>
      </w:r>
    </w:p>
    <w:p w14:paraId="7DB5A24C" w14:textId="77777777" w:rsidR="006C4059" w:rsidRPr="006C4059" w:rsidRDefault="006C4059" w:rsidP="006C4059">
      <w:pPr>
        <w:pStyle w:val="Code"/>
        <w:rPr>
          <w:sz w:val="16"/>
          <w:lang w:val="uk-UA"/>
        </w:rPr>
      </w:pPr>
      <w:r w:rsidRPr="006C4059">
        <w:rPr>
          <w:sz w:val="16"/>
          <w:lang w:val="uk-UA"/>
        </w:rPr>
        <w:t xml:space="preserve">                &lt;/ControlTemplate&gt;</w:t>
      </w:r>
    </w:p>
    <w:p w14:paraId="3C204468" w14:textId="77777777" w:rsidR="006C4059" w:rsidRPr="006C4059" w:rsidRDefault="006C4059" w:rsidP="006C4059">
      <w:pPr>
        <w:pStyle w:val="Code"/>
        <w:rPr>
          <w:sz w:val="16"/>
          <w:lang w:val="uk-UA"/>
        </w:rPr>
      </w:pPr>
      <w:r w:rsidRPr="006C4059">
        <w:rPr>
          <w:sz w:val="16"/>
          <w:lang w:val="uk-UA"/>
        </w:rPr>
        <w:t xml:space="preserve">            &lt;/Setter.Value&gt;</w:t>
      </w:r>
    </w:p>
    <w:p w14:paraId="3CED1AEE" w14:textId="77777777" w:rsidR="006C4059" w:rsidRPr="006C4059" w:rsidRDefault="006C4059" w:rsidP="006C4059">
      <w:pPr>
        <w:pStyle w:val="Code"/>
        <w:rPr>
          <w:sz w:val="16"/>
          <w:lang w:val="uk-UA"/>
        </w:rPr>
      </w:pPr>
      <w:r w:rsidRPr="006C4059">
        <w:rPr>
          <w:sz w:val="16"/>
          <w:lang w:val="uk-UA"/>
        </w:rPr>
        <w:t xml:space="preserve">        &lt;/Setter&gt;</w:t>
      </w:r>
    </w:p>
    <w:p w14:paraId="6F2EEB6F" w14:textId="77777777" w:rsidR="006C4059" w:rsidRPr="006C4059" w:rsidRDefault="006C4059" w:rsidP="006C4059">
      <w:pPr>
        <w:pStyle w:val="Code"/>
        <w:rPr>
          <w:sz w:val="16"/>
          <w:lang w:val="uk-UA"/>
        </w:rPr>
      </w:pPr>
      <w:r w:rsidRPr="006C4059">
        <w:rPr>
          <w:sz w:val="16"/>
          <w:lang w:val="uk-UA"/>
        </w:rPr>
        <w:t xml:space="preserve">    &lt;/Style&gt;</w:t>
      </w:r>
    </w:p>
    <w:p w14:paraId="760AEC65" w14:textId="77777777" w:rsidR="006C4059" w:rsidRPr="006C4059" w:rsidRDefault="006C4059" w:rsidP="006C4059">
      <w:pPr>
        <w:pStyle w:val="Code"/>
        <w:rPr>
          <w:lang w:val="uk-UA"/>
        </w:rPr>
      </w:pPr>
    </w:p>
    <w:p w14:paraId="1C1BCE43" w14:textId="77777777" w:rsidR="006C4059" w:rsidRPr="006C4059" w:rsidRDefault="006C4059" w:rsidP="006C4059">
      <w:pPr>
        <w:pStyle w:val="Code"/>
        <w:rPr>
          <w:sz w:val="16"/>
          <w:lang w:val="uk-UA"/>
        </w:rPr>
      </w:pPr>
      <w:r w:rsidRPr="006C4059">
        <w:rPr>
          <w:sz w:val="16"/>
          <w:lang w:val="uk-UA"/>
        </w:rPr>
        <w:t xml:space="preserve">    &lt;!-- ComboBox Style --&gt;</w:t>
      </w:r>
    </w:p>
    <w:p w14:paraId="71C4A5A5" w14:textId="77777777" w:rsidR="006C4059" w:rsidRPr="006C4059" w:rsidRDefault="006C4059" w:rsidP="006C4059">
      <w:pPr>
        <w:pStyle w:val="Code"/>
        <w:rPr>
          <w:sz w:val="16"/>
          <w:lang w:val="uk-UA"/>
        </w:rPr>
      </w:pPr>
      <w:r w:rsidRPr="006C4059">
        <w:rPr>
          <w:sz w:val="16"/>
          <w:lang w:val="uk-UA"/>
        </w:rPr>
        <w:t xml:space="preserve">    &lt;Style x:Key="ModernComboBox" TargetType="ComboBox"&gt;</w:t>
      </w:r>
    </w:p>
    <w:p w14:paraId="2013ABD2" w14:textId="77777777" w:rsidR="006C4059" w:rsidRPr="006C4059" w:rsidRDefault="006C4059" w:rsidP="006C4059">
      <w:pPr>
        <w:pStyle w:val="Code"/>
        <w:rPr>
          <w:sz w:val="16"/>
          <w:lang w:val="uk-UA"/>
        </w:rPr>
      </w:pPr>
      <w:r w:rsidRPr="006C4059">
        <w:rPr>
          <w:sz w:val="16"/>
          <w:lang w:val="uk-UA"/>
        </w:rPr>
        <w:t xml:space="preserve">        &lt;Setter Property="Background" Value="White"/&gt;</w:t>
      </w:r>
    </w:p>
    <w:p w14:paraId="2DB35AF3" w14:textId="77777777" w:rsidR="006C4059" w:rsidRPr="006C4059" w:rsidRDefault="006C4059" w:rsidP="006C4059">
      <w:pPr>
        <w:pStyle w:val="Code"/>
        <w:rPr>
          <w:sz w:val="16"/>
          <w:lang w:val="uk-UA"/>
        </w:rPr>
      </w:pPr>
      <w:r w:rsidRPr="006C4059">
        <w:rPr>
          <w:sz w:val="16"/>
          <w:lang w:val="uk-UA"/>
        </w:rPr>
        <w:t xml:space="preserve">        &lt;Setter Property="BorderBrush" Value="{StaticResource BorderBrush}"/&gt;</w:t>
      </w:r>
    </w:p>
    <w:p w14:paraId="54B4F6F1" w14:textId="77777777" w:rsidR="006C4059" w:rsidRPr="006C4059" w:rsidRDefault="006C4059" w:rsidP="006C4059">
      <w:pPr>
        <w:pStyle w:val="Code"/>
        <w:rPr>
          <w:sz w:val="16"/>
          <w:lang w:val="uk-UA"/>
        </w:rPr>
      </w:pPr>
      <w:r w:rsidRPr="006C4059">
        <w:rPr>
          <w:sz w:val="16"/>
          <w:lang w:val="uk-UA"/>
        </w:rPr>
        <w:t xml:space="preserve">        &lt;Setter Property="BorderThickness" Value="1"/&gt;</w:t>
      </w:r>
    </w:p>
    <w:p w14:paraId="3D724D26" w14:textId="77777777" w:rsidR="006C4059" w:rsidRPr="006C4059" w:rsidRDefault="006C4059" w:rsidP="006C4059">
      <w:pPr>
        <w:pStyle w:val="Code"/>
        <w:rPr>
          <w:sz w:val="16"/>
          <w:lang w:val="uk-UA"/>
        </w:rPr>
      </w:pPr>
      <w:r w:rsidRPr="006C4059">
        <w:rPr>
          <w:sz w:val="16"/>
          <w:lang w:val="uk-UA"/>
        </w:rPr>
        <w:t xml:space="preserve">        &lt;Setter Property="Padding" Value="6,3"/&gt;</w:t>
      </w:r>
    </w:p>
    <w:p w14:paraId="65067D39" w14:textId="77777777" w:rsidR="006C4059" w:rsidRPr="006C4059" w:rsidRDefault="006C4059" w:rsidP="006C4059">
      <w:pPr>
        <w:pStyle w:val="Code"/>
        <w:rPr>
          <w:sz w:val="16"/>
          <w:lang w:val="uk-UA"/>
        </w:rPr>
      </w:pPr>
      <w:r w:rsidRPr="006C4059">
        <w:rPr>
          <w:sz w:val="16"/>
          <w:lang w:val="uk-UA"/>
        </w:rPr>
        <w:t xml:space="preserve">        &lt;Setter Property="FontSize" Value="12"/&gt;</w:t>
      </w:r>
    </w:p>
    <w:p w14:paraId="44FEEC6B" w14:textId="77777777" w:rsidR="006C4059" w:rsidRPr="006C4059" w:rsidRDefault="006C4059" w:rsidP="006C4059">
      <w:pPr>
        <w:pStyle w:val="Code"/>
        <w:rPr>
          <w:sz w:val="16"/>
          <w:lang w:val="uk-UA"/>
        </w:rPr>
      </w:pPr>
      <w:r w:rsidRPr="006C4059">
        <w:rPr>
          <w:sz w:val="16"/>
          <w:lang w:val="uk-UA"/>
        </w:rPr>
        <w:t xml:space="preserve">        &lt;Setter Property="Height" Value="28"/&gt;</w:t>
      </w:r>
    </w:p>
    <w:p w14:paraId="02C09041" w14:textId="77777777" w:rsidR="006C4059" w:rsidRPr="006C4059" w:rsidRDefault="006C4059" w:rsidP="006C4059">
      <w:pPr>
        <w:pStyle w:val="Code"/>
        <w:rPr>
          <w:sz w:val="16"/>
          <w:lang w:val="uk-UA"/>
        </w:rPr>
      </w:pPr>
      <w:r w:rsidRPr="006C4059">
        <w:rPr>
          <w:sz w:val="16"/>
          <w:lang w:val="uk-UA"/>
        </w:rPr>
        <w:t xml:space="preserve">    &lt;/Style&gt;</w:t>
      </w:r>
    </w:p>
    <w:p w14:paraId="306AB6C0" w14:textId="77777777" w:rsidR="006C4059" w:rsidRPr="006C4059" w:rsidRDefault="006C4059" w:rsidP="006C4059">
      <w:pPr>
        <w:pStyle w:val="Code"/>
        <w:rPr>
          <w:lang w:val="uk-UA"/>
        </w:rPr>
      </w:pPr>
    </w:p>
    <w:p w14:paraId="08F1B2E1" w14:textId="77777777" w:rsidR="006C4059" w:rsidRPr="006C4059" w:rsidRDefault="006C4059" w:rsidP="006C4059">
      <w:pPr>
        <w:pStyle w:val="Code"/>
        <w:rPr>
          <w:sz w:val="16"/>
          <w:lang w:val="uk-UA"/>
        </w:rPr>
      </w:pPr>
      <w:r w:rsidRPr="006C4059">
        <w:rPr>
          <w:sz w:val="16"/>
          <w:lang w:val="uk-UA"/>
        </w:rPr>
        <w:t xml:space="preserve">    &lt;!-- ScrollBar styles --&gt;</w:t>
      </w:r>
    </w:p>
    <w:p w14:paraId="3B682506" w14:textId="77777777" w:rsidR="006C4059" w:rsidRPr="006C4059" w:rsidRDefault="006C4059" w:rsidP="006C4059">
      <w:pPr>
        <w:pStyle w:val="Code"/>
        <w:rPr>
          <w:sz w:val="16"/>
          <w:lang w:val="uk-UA"/>
        </w:rPr>
      </w:pPr>
      <w:r w:rsidRPr="006C4059">
        <w:rPr>
          <w:sz w:val="16"/>
          <w:lang w:val="uk-UA"/>
        </w:rPr>
        <w:t xml:space="preserve">    &lt;Style TargetType="ScrollBar"&gt;</w:t>
      </w:r>
    </w:p>
    <w:p w14:paraId="2561355E" w14:textId="77777777" w:rsidR="006C4059" w:rsidRPr="006C4059" w:rsidRDefault="006C4059" w:rsidP="006C4059">
      <w:pPr>
        <w:pStyle w:val="Code"/>
        <w:rPr>
          <w:sz w:val="16"/>
          <w:lang w:val="uk-UA"/>
        </w:rPr>
      </w:pPr>
      <w:r w:rsidRPr="006C4059">
        <w:rPr>
          <w:sz w:val="16"/>
          <w:lang w:val="uk-UA"/>
        </w:rPr>
        <w:t xml:space="preserve">        &lt;Setter Property="Width" Value="6"/&gt;</w:t>
      </w:r>
    </w:p>
    <w:p w14:paraId="1D4916FD" w14:textId="77777777" w:rsidR="006C4059" w:rsidRPr="006C4059" w:rsidRDefault="006C4059" w:rsidP="006C4059">
      <w:pPr>
        <w:pStyle w:val="Code"/>
        <w:rPr>
          <w:sz w:val="16"/>
          <w:lang w:val="uk-UA"/>
        </w:rPr>
      </w:pPr>
      <w:r w:rsidRPr="006C4059">
        <w:rPr>
          <w:sz w:val="16"/>
          <w:lang w:val="uk-UA"/>
        </w:rPr>
        <w:t xml:space="preserve">        &lt;Setter Property="Background" Value="Transparent"/&gt;</w:t>
      </w:r>
    </w:p>
    <w:p w14:paraId="1803B876" w14:textId="77777777" w:rsidR="006C4059" w:rsidRPr="006C4059" w:rsidRDefault="006C4059" w:rsidP="006C4059">
      <w:pPr>
        <w:pStyle w:val="Code"/>
        <w:rPr>
          <w:sz w:val="16"/>
          <w:lang w:val="uk-UA"/>
        </w:rPr>
      </w:pPr>
      <w:r w:rsidRPr="006C4059">
        <w:rPr>
          <w:sz w:val="16"/>
          <w:lang w:val="uk-UA"/>
        </w:rPr>
        <w:t xml:space="preserve">    &lt;/Style&gt;</w:t>
      </w:r>
    </w:p>
    <w:p w14:paraId="61C84475" w14:textId="77777777" w:rsidR="006C4059" w:rsidRPr="006C4059" w:rsidRDefault="006C4059" w:rsidP="006C4059">
      <w:pPr>
        <w:pStyle w:val="Code"/>
        <w:rPr>
          <w:lang w:val="uk-UA"/>
        </w:rPr>
      </w:pPr>
    </w:p>
    <w:p w14:paraId="5AF7222E" w14:textId="77777777" w:rsidR="006C4059" w:rsidRPr="006C4059" w:rsidRDefault="006C4059" w:rsidP="006C4059">
      <w:pPr>
        <w:pStyle w:val="Code"/>
        <w:rPr>
          <w:sz w:val="16"/>
          <w:lang w:val="uk-UA"/>
        </w:rPr>
      </w:pPr>
      <w:r w:rsidRPr="006C4059">
        <w:rPr>
          <w:sz w:val="16"/>
          <w:lang w:val="uk-UA"/>
        </w:rPr>
        <w:t>&lt;/ResourceDictionary&gt;</w:t>
      </w:r>
    </w:p>
    <w:p w14:paraId="1C2C6BF2" w14:textId="77777777" w:rsidR="006C4059" w:rsidRDefault="006C4059" w:rsidP="006C4059">
      <w:pPr>
        <w:pStyle w:val="Code"/>
      </w:pPr>
    </w:p>
    <w:p w14:paraId="02154183" w14:textId="365F2368" w:rsidR="006C4059" w:rsidRPr="006C4059" w:rsidRDefault="006C4059" w:rsidP="006C4059">
      <w:pPr>
        <w:pStyle w:val="Code"/>
        <w:rPr>
          <w:sz w:val="16"/>
        </w:rPr>
      </w:pPr>
      <w:r w:rsidRPr="006C4059">
        <w:rPr>
          <w:sz w:val="16"/>
        </w:rPr>
        <w:t>NoteService.cs</w:t>
      </w:r>
    </w:p>
    <w:p w14:paraId="7A26A1AC" w14:textId="77777777" w:rsidR="006C4059" w:rsidRPr="006C4059" w:rsidRDefault="006C4059" w:rsidP="006C4059">
      <w:pPr>
        <w:pStyle w:val="Code"/>
        <w:rPr>
          <w:sz w:val="16"/>
          <w:lang w:val="uk-UA"/>
        </w:rPr>
      </w:pPr>
      <w:r w:rsidRPr="006C4059">
        <w:rPr>
          <w:sz w:val="16"/>
          <w:lang w:val="uk-UA"/>
        </w:rPr>
        <w:t>using System;</w:t>
      </w:r>
    </w:p>
    <w:p w14:paraId="37153560" w14:textId="77777777" w:rsidR="006C4059" w:rsidRPr="006C4059" w:rsidRDefault="006C4059" w:rsidP="006C4059">
      <w:pPr>
        <w:pStyle w:val="Code"/>
        <w:rPr>
          <w:sz w:val="16"/>
          <w:lang w:val="uk-UA"/>
        </w:rPr>
      </w:pPr>
      <w:r w:rsidRPr="006C4059">
        <w:rPr>
          <w:sz w:val="16"/>
          <w:lang w:val="uk-UA"/>
        </w:rPr>
        <w:t>using System.Collections.Generic;</w:t>
      </w:r>
    </w:p>
    <w:p w14:paraId="43AD8150" w14:textId="77777777" w:rsidR="006C4059" w:rsidRPr="006C4059" w:rsidRDefault="006C4059" w:rsidP="006C4059">
      <w:pPr>
        <w:pStyle w:val="Code"/>
        <w:rPr>
          <w:sz w:val="16"/>
          <w:lang w:val="uk-UA"/>
        </w:rPr>
      </w:pPr>
      <w:r w:rsidRPr="006C4059">
        <w:rPr>
          <w:sz w:val="16"/>
          <w:lang w:val="uk-UA"/>
        </w:rPr>
        <w:t>using System.IO;</w:t>
      </w:r>
    </w:p>
    <w:p w14:paraId="7246A0F1" w14:textId="77777777" w:rsidR="006C4059" w:rsidRPr="006C4059" w:rsidRDefault="006C4059" w:rsidP="006C4059">
      <w:pPr>
        <w:pStyle w:val="Code"/>
        <w:rPr>
          <w:sz w:val="16"/>
          <w:lang w:val="uk-UA"/>
        </w:rPr>
      </w:pPr>
      <w:r w:rsidRPr="006C4059">
        <w:rPr>
          <w:sz w:val="16"/>
          <w:lang w:val="uk-UA"/>
        </w:rPr>
        <w:t>using System.Text.Json;</w:t>
      </w:r>
    </w:p>
    <w:p w14:paraId="1A993750" w14:textId="77777777" w:rsidR="006C4059" w:rsidRPr="006C4059" w:rsidRDefault="006C4059" w:rsidP="006C4059">
      <w:pPr>
        <w:pStyle w:val="Code"/>
        <w:rPr>
          <w:sz w:val="16"/>
          <w:lang w:val="uk-UA"/>
        </w:rPr>
      </w:pPr>
      <w:r w:rsidRPr="006C4059">
        <w:rPr>
          <w:sz w:val="16"/>
          <w:lang w:val="uk-UA"/>
        </w:rPr>
        <w:t>using Notepad.Models;</w:t>
      </w:r>
    </w:p>
    <w:p w14:paraId="02EBB1FC" w14:textId="77777777" w:rsidR="006C4059" w:rsidRPr="006C4059" w:rsidRDefault="006C4059" w:rsidP="006C4059">
      <w:pPr>
        <w:pStyle w:val="Code"/>
        <w:rPr>
          <w:lang w:val="uk-UA"/>
        </w:rPr>
      </w:pPr>
    </w:p>
    <w:p w14:paraId="2717D3AF" w14:textId="77777777" w:rsidR="006C4059" w:rsidRPr="006C4059" w:rsidRDefault="006C4059" w:rsidP="006C4059">
      <w:pPr>
        <w:pStyle w:val="Code"/>
        <w:rPr>
          <w:sz w:val="16"/>
          <w:lang w:val="uk-UA"/>
        </w:rPr>
      </w:pPr>
      <w:r w:rsidRPr="006C4059">
        <w:rPr>
          <w:sz w:val="16"/>
          <w:lang w:val="uk-UA"/>
        </w:rPr>
        <w:t>namespace Notepad.Services</w:t>
      </w:r>
    </w:p>
    <w:p w14:paraId="5820B0D3" w14:textId="77777777" w:rsidR="006C4059" w:rsidRPr="006C4059" w:rsidRDefault="006C4059" w:rsidP="006C4059">
      <w:pPr>
        <w:pStyle w:val="Code"/>
        <w:rPr>
          <w:sz w:val="16"/>
          <w:lang w:val="uk-UA"/>
        </w:rPr>
      </w:pPr>
      <w:r w:rsidRPr="006C4059">
        <w:rPr>
          <w:sz w:val="16"/>
          <w:lang w:val="uk-UA"/>
        </w:rPr>
        <w:t>{</w:t>
      </w:r>
    </w:p>
    <w:p w14:paraId="792C6DBC" w14:textId="77777777" w:rsidR="006C4059" w:rsidRPr="006C4059" w:rsidRDefault="006C4059" w:rsidP="006C4059">
      <w:pPr>
        <w:pStyle w:val="Code"/>
        <w:rPr>
          <w:sz w:val="16"/>
          <w:lang w:val="uk-UA"/>
        </w:rPr>
      </w:pPr>
      <w:r w:rsidRPr="006C4059">
        <w:rPr>
          <w:sz w:val="16"/>
          <w:lang w:val="uk-UA"/>
        </w:rPr>
        <w:t xml:space="preserve">    public class NoteService</w:t>
      </w:r>
    </w:p>
    <w:p w14:paraId="387AB265" w14:textId="77777777" w:rsidR="006C4059" w:rsidRPr="006C4059" w:rsidRDefault="006C4059" w:rsidP="006C4059">
      <w:pPr>
        <w:pStyle w:val="Code"/>
        <w:rPr>
          <w:sz w:val="16"/>
          <w:lang w:val="uk-UA"/>
        </w:rPr>
      </w:pPr>
      <w:r w:rsidRPr="006C4059">
        <w:rPr>
          <w:sz w:val="16"/>
          <w:lang w:val="uk-UA"/>
        </w:rPr>
        <w:t xml:space="preserve">    {</w:t>
      </w:r>
    </w:p>
    <w:p w14:paraId="561A9226" w14:textId="77777777" w:rsidR="006C4059" w:rsidRPr="006C4059" w:rsidRDefault="006C4059" w:rsidP="006C4059">
      <w:pPr>
        <w:pStyle w:val="Code"/>
        <w:rPr>
          <w:sz w:val="16"/>
          <w:lang w:val="uk-UA"/>
        </w:rPr>
      </w:pPr>
      <w:r w:rsidRPr="006C4059">
        <w:rPr>
          <w:sz w:val="16"/>
          <w:lang w:val="uk-UA"/>
        </w:rPr>
        <w:lastRenderedPageBreak/>
        <w:t xml:space="preserve">        private static readonly string DataFolder = Path.Combine(</w:t>
      </w:r>
    </w:p>
    <w:p w14:paraId="5465A441" w14:textId="77777777" w:rsidR="006C4059" w:rsidRPr="006C4059" w:rsidRDefault="006C4059" w:rsidP="006C4059">
      <w:pPr>
        <w:pStyle w:val="Code"/>
        <w:rPr>
          <w:sz w:val="16"/>
          <w:lang w:val="uk-UA"/>
        </w:rPr>
      </w:pPr>
      <w:r w:rsidRPr="006C4059">
        <w:rPr>
          <w:sz w:val="16"/>
          <w:lang w:val="uk-UA"/>
        </w:rPr>
        <w:t xml:space="preserve">            Environment.GetFolderPath(Environment.SpecialFolder.ApplicationData),</w:t>
      </w:r>
    </w:p>
    <w:p w14:paraId="5A5B3365" w14:textId="77777777" w:rsidR="006C4059" w:rsidRPr="006C4059" w:rsidRDefault="006C4059" w:rsidP="006C4059">
      <w:pPr>
        <w:pStyle w:val="Code"/>
        <w:rPr>
          <w:sz w:val="16"/>
          <w:lang w:val="uk-UA"/>
        </w:rPr>
      </w:pPr>
      <w:r w:rsidRPr="006C4059">
        <w:rPr>
          <w:sz w:val="16"/>
          <w:lang w:val="uk-UA"/>
        </w:rPr>
        <w:t xml:space="preserve">            "Notepad");</w:t>
      </w:r>
    </w:p>
    <w:p w14:paraId="77CF851A" w14:textId="77777777" w:rsidR="006C4059" w:rsidRPr="006C4059" w:rsidRDefault="006C4059" w:rsidP="006C4059">
      <w:pPr>
        <w:pStyle w:val="Code"/>
        <w:rPr>
          <w:sz w:val="16"/>
          <w:lang w:val="uk-UA"/>
        </w:rPr>
      </w:pPr>
      <w:r w:rsidRPr="006C4059">
        <w:rPr>
          <w:sz w:val="16"/>
          <w:lang w:val="uk-UA"/>
        </w:rPr>
        <w:t xml:space="preserve">        private static readonly string DataFile = Path.Combine(DataFolder, "notes.json");</w:t>
      </w:r>
    </w:p>
    <w:p w14:paraId="6F32275C" w14:textId="77777777" w:rsidR="006C4059" w:rsidRPr="006C4059" w:rsidRDefault="006C4059" w:rsidP="006C4059">
      <w:pPr>
        <w:pStyle w:val="Code"/>
        <w:rPr>
          <w:lang w:val="uk-UA"/>
        </w:rPr>
      </w:pPr>
    </w:p>
    <w:p w14:paraId="721CEA6E" w14:textId="77777777" w:rsidR="006C4059" w:rsidRPr="006C4059" w:rsidRDefault="006C4059" w:rsidP="006C4059">
      <w:pPr>
        <w:pStyle w:val="Code"/>
        <w:rPr>
          <w:sz w:val="16"/>
          <w:lang w:val="uk-UA"/>
        </w:rPr>
      </w:pPr>
      <w:r w:rsidRPr="006C4059">
        <w:rPr>
          <w:sz w:val="16"/>
          <w:lang w:val="uk-UA"/>
        </w:rPr>
        <w:t xml:space="preserve">        public List&lt;Note&gt; LoadAll()</w:t>
      </w:r>
    </w:p>
    <w:p w14:paraId="5A5A8175" w14:textId="77777777" w:rsidR="006C4059" w:rsidRPr="006C4059" w:rsidRDefault="006C4059" w:rsidP="006C4059">
      <w:pPr>
        <w:pStyle w:val="Code"/>
        <w:rPr>
          <w:sz w:val="16"/>
          <w:lang w:val="uk-UA"/>
        </w:rPr>
      </w:pPr>
      <w:r w:rsidRPr="006C4059">
        <w:rPr>
          <w:sz w:val="16"/>
          <w:lang w:val="uk-UA"/>
        </w:rPr>
        <w:t xml:space="preserve">        {</w:t>
      </w:r>
    </w:p>
    <w:p w14:paraId="5D255D50" w14:textId="77777777" w:rsidR="006C4059" w:rsidRPr="006C4059" w:rsidRDefault="006C4059" w:rsidP="006C4059">
      <w:pPr>
        <w:pStyle w:val="Code"/>
        <w:rPr>
          <w:sz w:val="16"/>
          <w:lang w:val="uk-UA"/>
        </w:rPr>
      </w:pPr>
      <w:r w:rsidRPr="006C4059">
        <w:rPr>
          <w:sz w:val="16"/>
          <w:lang w:val="uk-UA"/>
        </w:rPr>
        <w:t xml:space="preserve">            try</w:t>
      </w:r>
    </w:p>
    <w:p w14:paraId="7D79B0E8" w14:textId="77777777" w:rsidR="006C4059" w:rsidRPr="006C4059" w:rsidRDefault="006C4059" w:rsidP="006C4059">
      <w:pPr>
        <w:pStyle w:val="Code"/>
        <w:rPr>
          <w:sz w:val="16"/>
          <w:lang w:val="uk-UA"/>
        </w:rPr>
      </w:pPr>
      <w:r w:rsidRPr="006C4059">
        <w:rPr>
          <w:sz w:val="16"/>
          <w:lang w:val="uk-UA"/>
        </w:rPr>
        <w:t xml:space="preserve">            {</w:t>
      </w:r>
    </w:p>
    <w:p w14:paraId="4084B53C" w14:textId="77777777" w:rsidR="006C4059" w:rsidRPr="006C4059" w:rsidRDefault="006C4059" w:rsidP="006C4059">
      <w:pPr>
        <w:pStyle w:val="Code"/>
        <w:rPr>
          <w:sz w:val="16"/>
          <w:lang w:val="uk-UA"/>
        </w:rPr>
      </w:pPr>
      <w:r w:rsidRPr="006C4059">
        <w:rPr>
          <w:sz w:val="16"/>
          <w:lang w:val="uk-UA"/>
        </w:rPr>
        <w:t xml:space="preserve">                if (!File.Exists(DataFile)) return new List&lt;Note&gt;();</w:t>
      </w:r>
    </w:p>
    <w:p w14:paraId="3E298980" w14:textId="77777777" w:rsidR="006C4059" w:rsidRPr="006C4059" w:rsidRDefault="006C4059" w:rsidP="006C4059">
      <w:pPr>
        <w:pStyle w:val="Code"/>
        <w:rPr>
          <w:sz w:val="16"/>
          <w:lang w:val="uk-UA"/>
        </w:rPr>
      </w:pPr>
      <w:r w:rsidRPr="006C4059">
        <w:rPr>
          <w:sz w:val="16"/>
          <w:lang w:val="uk-UA"/>
        </w:rPr>
        <w:t xml:space="preserve">                var json = File.ReadAllText(DataFile);</w:t>
      </w:r>
    </w:p>
    <w:p w14:paraId="5A8CD102" w14:textId="77777777" w:rsidR="006C4059" w:rsidRPr="006C4059" w:rsidRDefault="006C4059" w:rsidP="006C4059">
      <w:pPr>
        <w:pStyle w:val="Code"/>
        <w:rPr>
          <w:sz w:val="16"/>
          <w:lang w:val="uk-UA"/>
        </w:rPr>
      </w:pPr>
      <w:r w:rsidRPr="006C4059">
        <w:rPr>
          <w:sz w:val="16"/>
          <w:lang w:val="uk-UA"/>
        </w:rPr>
        <w:t xml:space="preserve">                return JsonSerializer.Deserialize&lt;List&lt;Note&gt;&gt;(json) ?? new List&lt;Note&gt;();</w:t>
      </w:r>
    </w:p>
    <w:p w14:paraId="673B2DF0" w14:textId="77777777" w:rsidR="006C4059" w:rsidRPr="006C4059" w:rsidRDefault="006C4059" w:rsidP="006C4059">
      <w:pPr>
        <w:pStyle w:val="Code"/>
        <w:rPr>
          <w:sz w:val="16"/>
          <w:lang w:val="uk-UA"/>
        </w:rPr>
      </w:pPr>
      <w:r w:rsidRPr="006C4059">
        <w:rPr>
          <w:sz w:val="16"/>
          <w:lang w:val="uk-UA"/>
        </w:rPr>
        <w:t xml:space="preserve">            }</w:t>
      </w:r>
    </w:p>
    <w:p w14:paraId="645E45D3" w14:textId="77777777" w:rsidR="006C4059" w:rsidRPr="006C4059" w:rsidRDefault="006C4059" w:rsidP="006C4059">
      <w:pPr>
        <w:pStyle w:val="Code"/>
        <w:rPr>
          <w:sz w:val="16"/>
          <w:lang w:val="uk-UA"/>
        </w:rPr>
      </w:pPr>
      <w:r w:rsidRPr="006C4059">
        <w:rPr>
          <w:sz w:val="16"/>
          <w:lang w:val="uk-UA"/>
        </w:rPr>
        <w:t xml:space="preserve">            catch</w:t>
      </w:r>
    </w:p>
    <w:p w14:paraId="0FA9903D" w14:textId="77777777" w:rsidR="006C4059" w:rsidRPr="006C4059" w:rsidRDefault="006C4059" w:rsidP="006C4059">
      <w:pPr>
        <w:pStyle w:val="Code"/>
        <w:rPr>
          <w:sz w:val="16"/>
          <w:lang w:val="uk-UA"/>
        </w:rPr>
      </w:pPr>
      <w:r w:rsidRPr="006C4059">
        <w:rPr>
          <w:sz w:val="16"/>
          <w:lang w:val="uk-UA"/>
        </w:rPr>
        <w:t xml:space="preserve">            {</w:t>
      </w:r>
    </w:p>
    <w:p w14:paraId="770F2CCE" w14:textId="77777777" w:rsidR="006C4059" w:rsidRPr="006C4059" w:rsidRDefault="006C4059" w:rsidP="006C4059">
      <w:pPr>
        <w:pStyle w:val="Code"/>
        <w:rPr>
          <w:sz w:val="16"/>
          <w:lang w:val="uk-UA"/>
        </w:rPr>
      </w:pPr>
      <w:r w:rsidRPr="006C4059">
        <w:rPr>
          <w:sz w:val="16"/>
          <w:lang w:val="uk-UA"/>
        </w:rPr>
        <w:t xml:space="preserve">                return new List&lt;Note&gt;();</w:t>
      </w:r>
    </w:p>
    <w:p w14:paraId="1C36C0F7" w14:textId="77777777" w:rsidR="006C4059" w:rsidRPr="006C4059" w:rsidRDefault="006C4059" w:rsidP="006C4059">
      <w:pPr>
        <w:pStyle w:val="Code"/>
        <w:rPr>
          <w:sz w:val="16"/>
          <w:lang w:val="uk-UA"/>
        </w:rPr>
      </w:pPr>
      <w:r w:rsidRPr="006C4059">
        <w:rPr>
          <w:sz w:val="16"/>
          <w:lang w:val="uk-UA"/>
        </w:rPr>
        <w:t xml:space="preserve">            }</w:t>
      </w:r>
    </w:p>
    <w:p w14:paraId="7B958D62" w14:textId="77777777" w:rsidR="006C4059" w:rsidRPr="006C4059" w:rsidRDefault="006C4059" w:rsidP="006C4059">
      <w:pPr>
        <w:pStyle w:val="Code"/>
        <w:rPr>
          <w:sz w:val="16"/>
          <w:lang w:val="uk-UA"/>
        </w:rPr>
      </w:pPr>
      <w:r w:rsidRPr="006C4059">
        <w:rPr>
          <w:sz w:val="16"/>
          <w:lang w:val="uk-UA"/>
        </w:rPr>
        <w:t xml:space="preserve">        }</w:t>
      </w:r>
    </w:p>
    <w:p w14:paraId="335DD7A5" w14:textId="77777777" w:rsidR="006C4059" w:rsidRPr="006C4059" w:rsidRDefault="006C4059" w:rsidP="006C4059">
      <w:pPr>
        <w:pStyle w:val="Code"/>
        <w:rPr>
          <w:lang w:val="uk-UA"/>
        </w:rPr>
      </w:pPr>
    </w:p>
    <w:p w14:paraId="3226B646" w14:textId="77777777" w:rsidR="006C4059" w:rsidRPr="006C4059" w:rsidRDefault="006C4059" w:rsidP="006C4059">
      <w:pPr>
        <w:pStyle w:val="Code"/>
        <w:rPr>
          <w:sz w:val="16"/>
          <w:lang w:val="uk-UA"/>
        </w:rPr>
      </w:pPr>
      <w:r w:rsidRPr="006C4059">
        <w:rPr>
          <w:sz w:val="16"/>
          <w:lang w:val="uk-UA"/>
        </w:rPr>
        <w:t xml:space="preserve">        public void SaveAll(IEnumerable&lt;Note&gt; notes)</w:t>
      </w:r>
    </w:p>
    <w:p w14:paraId="122B7366" w14:textId="77777777" w:rsidR="006C4059" w:rsidRPr="006C4059" w:rsidRDefault="006C4059" w:rsidP="006C4059">
      <w:pPr>
        <w:pStyle w:val="Code"/>
        <w:rPr>
          <w:sz w:val="16"/>
          <w:lang w:val="uk-UA"/>
        </w:rPr>
      </w:pPr>
      <w:r w:rsidRPr="006C4059">
        <w:rPr>
          <w:sz w:val="16"/>
          <w:lang w:val="uk-UA"/>
        </w:rPr>
        <w:t xml:space="preserve">        {</w:t>
      </w:r>
    </w:p>
    <w:p w14:paraId="27F6CCF9" w14:textId="77777777" w:rsidR="006C4059" w:rsidRPr="006C4059" w:rsidRDefault="006C4059" w:rsidP="006C4059">
      <w:pPr>
        <w:pStyle w:val="Code"/>
        <w:rPr>
          <w:sz w:val="16"/>
          <w:lang w:val="uk-UA"/>
        </w:rPr>
      </w:pPr>
      <w:r w:rsidRPr="006C4059">
        <w:rPr>
          <w:sz w:val="16"/>
          <w:lang w:val="uk-UA"/>
        </w:rPr>
        <w:t xml:space="preserve">            Directory.CreateDirectory(DataFolder);</w:t>
      </w:r>
    </w:p>
    <w:p w14:paraId="422239C9" w14:textId="77777777" w:rsidR="006C4059" w:rsidRPr="006C4059" w:rsidRDefault="006C4059" w:rsidP="006C4059">
      <w:pPr>
        <w:pStyle w:val="Code"/>
        <w:rPr>
          <w:sz w:val="16"/>
          <w:lang w:val="uk-UA"/>
        </w:rPr>
      </w:pPr>
      <w:r w:rsidRPr="006C4059">
        <w:rPr>
          <w:sz w:val="16"/>
          <w:lang w:val="uk-UA"/>
        </w:rPr>
        <w:t xml:space="preserve">            var json = JsonSerializer.Serialize(notes, new JsonSerializerOptions { WriteIndented = true });</w:t>
      </w:r>
    </w:p>
    <w:p w14:paraId="360F98E1" w14:textId="77777777" w:rsidR="006C4059" w:rsidRPr="006C4059" w:rsidRDefault="006C4059" w:rsidP="006C4059">
      <w:pPr>
        <w:pStyle w:val="Code"/>
        <w:rPr>
          <w:sz w:val="16"/>
          <w:lang w:val="uk-UA"/>
        </w:rPr>
      </w:pPr>
      <w:r w:rsidRPr="006C4059">
        <w:rPr>
          <w:sz w:val="16"/>
          <w:lang w:val="uk-UA"/>
        </w:rPr>
        <w:t xml:space="preserve">            File.WriteAllText(DataFile, json);</w:t>
      </w:r>
    </w:p>
    <w:p w14:paraId="0F68C6CF" w14:textId="77777777" w:rsidR="006C4059" w:rsidRPr="006C4059" w:rsidRDefault="006C4059" w:rsidP="006C4059">
      <w:pPr>
        <w:pStyle w:val="Code"/>
        <w:rPr>
          <w:sz w:val="16"/>
          <w:lang w:val="uk-UA"/>
        </w:rPr>
      </w:pPr>
      <w:r w:rsidRPr="006C4059">
        <w:rPr>
          <w:sz w:val="16"/>
          <w:lang w:val="uk-UA"/>
        </w:rPr>
        <w:t xml:space="preserve">        }</w:t>
      </w:r>
    </w:p>
    <w:p w14:paraId="419FA939" w14:textId="77777777" w:rsidR="006C4059" w:rsidRPr="006C4059" w:rsidRDefault="006C4059" w:rsidP="006C4059">
      <w:pPr>
        <w:pStyle w:val="Code"/>
        <w:rPr>
          <w:sz w:val="16"/>
          <w:lang w:val="uk-UA"/>
        </w:rPr>
      </w:pPr>
      <w:r w:rsidRPr="006C4059">
        <w:rPr>
          <w:sz w:val="16"/>
          <w:lang w:val="uk-UA"/>
        </w:rPr>
        <w:t xml:space="preserve">    }</w:t>
      </w:r>
    </w:p>
    <w:p w14:paraId="252BC820" w14:textId="77777777" w:rsidR="006C4059" w:rsidRPr="006C4059" w:rsidRDefault="006C4059" w:rsidP="006C4059">
      <w:pPr>
        <w:pStyle w:val="Code"/>
        <w:rPr>
          <w:sz w:val="16"/>
          <w:lang w:val="uk-UA"/>
        </w:rPr>
      </w:pPr>
      <w:r w:rsidRPr="006C4059">
        <w:rPr>
          <w:sz w:val="16"/>
          <w:lang w:val="uk-UA"/>
        </w:rPr>
        <w:t>}</w:t>
      </w:r>
    </w:p>
    <w:p w14:paraId="2B27424F" w14:textId="77777777" w:rsidR="006C4059" w:rsidRDefault="006C4059" w:rsidP="006C4059">
      <w:pPr>
        <w:pStyle w:val="Code"/>
      </w:pPr>
    </w:p>
    <w:p w14:paraId="331878D1" w14:textId="06B0B8AC" w:rsidR="006C4059" w:rsidRPr="006C4059" w:rsidRDefault="006C4059" w:rsidP="006C4059">
      <w:pPr>
        <w:pStyle w:val="Code"/>
        <w:rPr>
          <w:sz w:val="16"/>
        </w:rPr>
      </w:pPr>
      <w:r w:rsidRPr="006C4059">
        <w:rPr>
          <w:sz w:val="16"/>
        </w:rPr>
        <w:t>Note.cs</w:t>
      </w:r>
    </w:p>
    <w:p w14:paraId="242C232D" w14:textId="77777777" w:rsidR="006C4059" w:rsidRPr="006C4059" w:rsidRDefault="006C4059" w:rsidP="006C4059">
      <w:pPr>
        <w:pStyle w:val="Code"/>
        <w:rPr>
          <w:sz w:val="16"/>
          <w:lang w:val="uk-UA"/>
        </w:rPr>
      </w:pPr>
      <w:r w:rsidRPr="006C4059">
        <w:rPr>
          <w:sz w:val="16"/>
          <w:lang w:val="uk-UA"/>
        </w:rPr>
        <w:t>using System;</w:t>
      </w:r>
    </w:p>
    <w:p w14:paraId="4C4E2C92" w14:textId="77777777" w:rsidR="006C4059" w:rsidRPr="006C4059" w:rsidRDefault="006C4059" w:rsidP="006C4059">
      <w:pPr>
        <w:pStyle w:val="Code"/>
        <w:rPr>
          <w:sz w:val="16"/>
          <w:lang w:val="uk-UA"/>
        </w:rPr>
      </w:pPr>
      <w:r w:rsidRPr="006C4059">
        <w:rPr>
          <w:sz w:val="16"/>
          <w:lang w:val="uk-UA"/>
        </w:rPr>
        <w:t>using System.ComponentModel;</w:t>
      </w:r>
    </w:p>
    <w:p w14:paraId="6E10B1DB" w14:textId="77777777" w:rsidR="006C4059" w:rsidRPr="006C4059" w:rsidRDefault="006C4059" w:rsidP="006C4059">
      <w:pPr>
        <w:pStyle w:val="Code"/>
        <w:rPr>
          <w:sz w:val="16"/>
          <w:lang w:val="uk-UA"/>
        </w:rPr>
      </w:pPr>
      <w:r w:rsidRPr="006C4059">
        <w:rPr>
          <w:sz w:val="16"/>
          <w:lang w:val="uk-UA"/>
        </w:rPr>
        <w:t>using System.Runtime.CompilerServices;</w:t>
      </w:r>
    </w:p>
    <w:p w14:paraId="11841014" w14:textId="77777777" w:rsidR="006C4059" w:rsidRPr="006C4059" w:rsidRDefault="006C4059" w:rsidP="006C4059">
      <w:pPr>
        <w:pStyle w:val="Code"/>
        <w:rPr>
          <w:lang w:val="uk-UA"/>
        </w:rPr>
      </w:pPr>
    </w:p>
    <w:p w14:paraId="126989F0" w14:textId="77777777" w:rsidR="006C4059" w:rsidRPr="006C4059" w:rsidRDefault="006C4059" w:rsidP="006C4059">
      <w:pPr>
        <w:pStyle w:val="Code"/>
        <w:rPr>
          <w:sz w:val="16"/>
          <w:lang w:val="uk-UA"/>
        </w:rPr>
      </w:pPr>
      <w:r w:rsidRPr="006C4059">
        <w:rPr>
          <w:sz w:val="16"/>
          <w:lang w:val="uk-UA"/>
        </w:rPr>
        <w:t>namespace Notepad.Models</w:t>
      </w:r>
    </w:p>
    <w:p w14:paraId="75DD7847" w14:textId="77777777" w:rsidR="006C4059" w:rsidRPr="006C4059" w:rsidRDefault="006C4059" w:rsidP="006C4059">
      <w:pPr>
        <w:pStyle w:val="Code"/>
        <w:rPr>
          <w:sz w:val="16"/>
          <w:lang w:val="uk-UA"/>
        </w:rPr>
      </w:pPr>
      <w:r w:rsidRPr="006C4059">
        <w:rPr>
          <w:sz w:val="16"/>
          <w:lang w:val="uk-UA"/>
        </w:rPr>
        <w:t>{</w:t>
      </w:r>
    </w:p>
    <w:p w14:paraId="4C5C2F8F" w14:textId="77777777" w:rsidR="006C4059" w:rsidRPr="006C4059" w:rsidRDefault="006C4059" w:rsidP="006C4059">
      <w:pPr>
        <w:pStyle w:val="Code"/>
        <w:rPr>
          <w:sz w:val="16"/>
          <w:lang w:val="uk-UA"/>
        </w:rPr>
      </w:pPr>
      <w:r w:rsidRPr="006C4059">
        <w:rPr>
          <w:sz w:val="16"/>
          <w:lang w:val="uk-UA"/>
        </w:rPr>
        <w:t xml:space="preserve">    public class Note : INotifyPropertyChanged</w:t>
      </w:r>
    </w:p>
    <w:p w14:paraId="07994CDB" w14:textId="77777777" w:rsidR="006C4059" w:rsidRPr="006C4059" w:rsidRDefault="006C4059" w:rsidP="006C4059">
      <w:pPr>
        <w:pStyle w:val="Code"/>
        <w:rPr>
          <w:sz w:val="16"/>
          <w:lang w:val="uk-UA"/>
        </w:rPr>
      </w:pPr>
      <w:r w:rsidRPr="006C4059">
        <w:rPr>
          <w:sz w:val="16"/>
          <w:lang w:val="uk-UA"/>
        </w:rPr>
        <w:t xml:space="preserve">    {</w:t>
      </w:r>
    </w:p>
    <w:p w14:paraId="1F26211D" w14:textId="77777777" w:rsidR="006C4059" w:rsidRPr="006C4059" w:rsidRDefault="006C4059" w:rsidP="006C4059">
      <w:pPr>
        <w:pStyle w:val="Code"/>
        <w:rPr>
          <w:sz w:val="16"/>
          <w:lang w:val="uk-UA"/>
        </w:rPr>
      </w:pPr>
      <w:r w:rsidRPr="006C4059">
        <w:rPr>
          <w:sz w:val="16"/>
          <w:lang w:val="uk-UA"/>
        </w:rPr>
        <w:t xml:space="preserve">        public event PropertyChangedEventHandler? PropertyChanged;</w:t>
      </w:r>
    </w:p>
    <w:p w14:paraId="14D107D1" w14:textId="77777777" w:rsidR="006C4059" w:rsidRPr="006C4059" w:rsidRDefault="006C4059" w:rsidP="006C4059">
      <w:pPr>
        <w:pStyle w:val="Code"/>
        <w:rPr>
          <w:sz w:val="16"/>
          <w:lang w:val="uk-UA"/>
        </w:rPr>
      </w:pPr>
      <w:r w:rsidRPr="006C4059">
        <w:rPr>
          <w:sz w:val="16"/>
          <w:lang w:val="uk-UA"/>
        </w:rPr>
        <w:t xml:space="preserve">        private void OnPropertyChanged([CallerMemberName] string? name = null)</w:t>
      </w:r>
    </w:p>
    <w:p w14:paraId="32258BD5" w14:textId="77777777" w:rsidR="006C4059" w:rsidRPr="006C4059" w:rsidRDefault="006C4059" w:rsidP="006C4059">
      <w:pPr>
        <w:pStyle w:val="Code"/>
        <w:rPr>
          <w:sz w:val="16"/>
          <w:lang w:val="uk-UA"/>
        </w:rPr>
      </w:pPr>
      <w:r w:rsidRPr="006C4059">
        <w:rPr>
          <w:sz w:val="16"/>
          <w:lang w:val="uk-UA"/>
        </w:rPr>
        <w:t xml:space="preserve">            =&gt; PropertyChanged?.Invoke(this, new PropertyChangedEventArgs(name));</w:t>
      </w:r>
    </w:p>
    <w:p w14:paraId="657238FA" w14:textId="77777777" w:rsidR="006C4059" w:rsidRPr="006C4059" w:rsidRDefault="006C4059" w:rsidP="006C4059">
      <w:pPr>
        <w:pStyle w:val="Code"/>
        <w:rPr>
          <w:lang w:val="uk-UA"/>
        </w:rPr>
      </w:pPr>
    </w:p>
    <w:p w14:paraId="6A00BD6A" w14:textId="77777777" w:rsidR="006C4059" w:rsidRPr="006C4059" w:rsidRDefault="006C4059" w:rsidP="006C4059">
      <w:pPr>
        <w:pStyle w:val="Code"/>
        <w:rPr>
          <w:sz w:val="16"/>
          <w:lang w:val="uk-UA"/>
        </w:rPr>
      </w:pPr>
      <w:r w:rsidRPr="006C4059">
        <w:rPr>
          <w:sz w:val="16"/>
          <w:lang w:val="uk-UA"/>
        </w:rPr>
        <w:t xml:space="preserve">        public Guid Id { get; set; } = Guid.NewGuid();</w:t>
      </w:r>
    </w:p>
    <w:p w14:paraId="396F693E" w14:textId="77777777" w:rsidR="006C4059" w:rsidRPr="006C4059" w:rsidRDefault="006C4059" w:rsidP="006C4059">
      <w:pPr>
        <w:pStyle w:val="Code"/>
        <w:rPr>
          <w:lang w:val="uk-UA"/>
        </w:rPr>
      </w:pPr>
    </w:p>
    <w:p w14:paraId="02255248" w14:textId="77777777" w:rsidR="006C4059" w:rsidRPr="006C4059" w:rsidRDefault="006C4059" w:rsidP="006C4059">
      <w:pPr>
        <w:pStyle w:val="Code"/>
        <w:rPr>
          <w:sz w:val="16"/>
          <w:lang w:val="uk-UA"/>
        </w:rPr>
      </w:pPr>
      <w:r w:rsidRPr="006C4059">
        <w:rPr>
          <w:sz w:val="16"/>
          <w:lang w:val="uk-UA"/>
        </w:rPr>
        <w:t xml:space="preserve">        private string _title = string.Empty;</w:t>
      </w:r>
    </w:p>
    <w:p w14:paraId="6CD25711" w14:textId="77777777" w:rsidR="006C4059" w:rsidRPr="006C4059" w:rsidRDefault="006C4059" w:rsidP="006C4059">
      <w:pPr>
        <w:pStyle w:val="Code"/>
        <w:rPr>
          <w:sz w:val="16"/>
          <w:lang w:val="uk-UA"/>
        </w:rPr>
      </w:pPr>
      <w:r w:rsidRPr="006C4059">
        <w:rPr>
          <w:sz w:val="16"/>
          <w:lang w:val="uk-UA"/>
        </w:rPr>
        <w:t xml:space="preserve">        public string Title</w:t>
      </w:r>
    </w:p>
    <w:p w14:paraId="5C6308E2" w14:textId="77777777" w:rsidR="006C4059" w:rsidRPr="006C4059" w:rsidRDefault="006C4059" w:rsidP="006C4059">
      <w:pPr>
        <w:pStyle w:val="Code"/>
        <w:rPr>
          <w:sz w:val="16"/>
          <w:lang w:val="uk-UA"/>
        </w:rPr>
      </w:pPr>
      <w:r w:rsidRPr="006C4059">
        <w:rPr>
          <w:sz w:val="16"/>
          <w:lang w:val="uk-UA"/>
        </w:rPr>
        <w:t xml:space="preserve">        {</w:t>
      </w:r>
    </w:p>
    <w:p w14:paraId="5E58B19F" w14:textId="77777777" w:rsidR="006C4059" w:rsidRPr="006C4059" w:rsidRDefault="006C4059" w:rsidP="006C4059">
      <w:pPr>
        <w:pStyle w:val="Code"/>
        <w:rPr>
          <w:sz w:val="16"/>
          <w:lang w:val="uk-UA"/>
        </w:rPr>
      </w:pPr>
      <w:r w:rsidRPr="006C4059">
        <w:rPr>
          <w:sz w:val="16"/>
          <w:lang w:val="uk-UA"/>
        </w:rPr>
        <w:t xml:space="preserve">            get =&gt; _title;</w:t>
      </w:r>
    </w:p>
    <w:p w14:paraId="0BA313B5" w14:textId="77777777" w:rsidR="006C4059" w:rsidRPr="006C4059" w:rsidRDefault="006C4059" w:rsidP="006C4059">
      <w:pPr>
        <w:pStyle w:val="Code"/>
        <w:rPr>
          <w:sz w:val="16"/>
          <w:lang w:val="uk-UA"/>
        </w:rPr>
      </w:pPr>
      <w:r w:rsidRPr="006C4059">
        <w:rPr>
          <w:sz w:val="16"/>
          <w:lang w:val="uk-UA"/>
        </w:rPr>
        <w:t xml:space="preserve">            set { if (_title != value) { _title = value; OnPropertyChanged(); } }</w:t>
      </w:r>
    </w:p>
    <w:p w14:paraId="0A37AC4C" w14:textId="77777777" w:rsidR="006C4059" w:rsidRPr="006C4059" w:rsidRDefault="006C4059" w:rsidP="006C4059">
      <w:pPr>
        <w:pStyle w:val="Code"/>
        <w:rPr>
          <w:sz w:val="16"/>
          <w:lang w:val="uk-UA"/>
        </w:rPr>
      </w:pPr>
      <w:r w:rsidRPr="006C4059">
        <w:rPr>
          <w:sz w:val="16"/>
          <w:lang w:val="uk-UA"/>
        </w:rPr>
        <w:t xml:space="preserve">        }</w:t>
      </w:r>
    </w:p>
    <w:p w14:paraId="14D9932A" w14:textId="77777777" w:rsidR="006C4059" w:rsidRPr="006C4059" w:rsidRDefault="006C4059" w:rsidP="006C4059">
      <w:pPr>
        <w:pStyle w:val="Code"/>
        <w:rPr>
          <w:lang w:val="uk-UA"/>
        </w:rPr>
      </w:pPr>
    </w:p>
    <w:p w14:paraId="79EF6488" w14:textId="77777777" w:rsidR="006C4059" w:rsidRPr="006C4059" w:rsidRDefault="006C4059" w:rsidP="006C4059">
      <w:pPr>
        <w:pStyle w:val="Code"/>
        <w:rPr>
          <w:sz w:val="16"/>
          <w:lang w:val="uk-UA"/>
        </w:rPr>
      </w:pPr>
      <w:r w:rsidRPr="006C4059">
        <w:rPr>
          <w:sz w:val="16"/>
          <w:lang w:val="uk-UA"/>
        </w:rPr>
        <w:t xml:space="preserve">        private string _content = string.Empty;</w:t>
      </w:r>
    </w:p>
    <w:p w14:paraId="6FF0B109" w14:textId="77777777" w:rsidR="006C4059" w:rsidRPr="006C4059" w:rsidRDefault="006C4059" w:rsidP="006C4059">
      <w:pPr>
        <w:pStyle w:val="Code"/>
        <w:rPr>
          <w:sz w:val="16"/>
          <w:lang w:val="uk-UA"/>
        </w:rPr>
      </w:pPr>
      <w:r w:rsidRPr="006C4059">
        <w:rPr>
          <w:sz w:val="16"/>
          <w:lang w:val="uk-UA"/>
        </w:rPr>
        <w:t xml:space="preserve">        public string Content</w:t>
      </w:r>
    </w:p>
    <w:p w14:paraId="7FC49B61" w14:textId="77777777" w:rsidR="006C4059" w:rsidRPr="006C4059" w:rsidRDefault="006C4059" w:rsidP="006C4059">
      <w:pPr>
        <w:pStyle w:val="Code"/>
        <w:rPr>
          <w:sz w:val="16"/>
          <w:lang w:val="uk-UA"/>
        </w:rPr>
      </w:pPr>
      <w:r w:rsidRPr="006C4059">
        <w:rPr>
          <w:sz w:val="16"/>
          <w:lang w:val="uk-UA"/>
        </w:rPr>
        <w:t xml:space="preserve">        {</w:t>
      </w:r>
    </w:p>
    <w:p w14:paraId="3489D4D8" w14:textId="77777777" w:rsidR="006C4059" w:rsidRPr="006C4059" w:rsidRDefault="006C4059" w:rsidP="006C4059">
      <w:pPr>
        <w:pStyle w:val="Code"/>
        <w:rPr>
          <w:sz w:val="16"/>
          <w:lang w:val="uk-UA"/>
        </w:rPr>
      </w:pPr>
      <w:r w:rsidRPr="006C4059">
        <w:rPr>
          <w:sz w:val="16"/>
          <w:lang w:val="uk-UA"/>
        </w:rPr>
        <w:t xml:space="preserve">            get =&gt; _content;</w:t>
      </w:r>
    </w:p>
    <w:p w14:paraId="26B73F02" w14:textId="77777777" w:rsidR="006C4059" w:rsidRPr="006C4059" w:rsidRDefault="006C4059" w:rsidP="006C4059">
      <w:pPr>
        <w:pStyle w:val="Code"/>
        <w:rPr>
          <w:sz w:val="16"/>
          <w:lang w:val="uk-UA"/>
        </w:rPr>
      </w:pPr>
      <w:r w:rsidRPr="006C4059">
        <w:rPr>
          <w:sz w:val="16"/>
          <w:lang w:val="uk-UA"/>
        </w:rPr>
        <w:t xml:space="preserve">            set { if (_content != value) { _content = value; OnPropertyChanged(); } }</w:t>
      </w:r>
    </w:p>
    <w:p w14:paraId="5EF8EFB7" w14:textId="77777777" w:rsidR="006C4059" w:rsidRPr="006C4059" w:rsidRDefault="006C4059" w:rsidP="006C4059">
      <w:pPr>
        <w:pStyle w:val="Code"/>
        <w:rPr>
          <w:sz w:val="16"/>
          <w:lang w:val="uk-UA"/>
        </w:rPr>
      </w:pPr>
      <w:r w:rsidRPr="006C4059">
        <w:rPr>
          <w:sz w:val="16"/>
          <w:lang w:val="uk-UA"/>
        </w:rPr>
        <w:t xml:space="preserve">        }</w:t>
      </w:r>
    </w:p>
    <w:p w14:paraId="0F111DF8" w14:textId="77777777" w:rsidR="006C4059" w:rsidRPr="006C4059" w:rsidRDefault="006C4059" w:rsidP="006C4059">
      <w:pPr>
        <w:pStyle w:val="Code"/>
        <w:rPr>
          <w:lang w:val="uk-UA"/>
        </w:rPr>
      </w:pPr>
    </w:p>
    <w:p w14:paraId="1EB76872" w14:textId="77777777" w:rsidR="006C4059" w:rsidRPr="006C4059" w:rsidRDefault="006C4059" w:rsidP="006C4059">
      <w:pPr>
        <w:pStyle w:val="Code"/>
        <w:rPr>
          <w:sz w:val="16"/>
          <w:lang w:val="uk-UA"/>
        </w:rPr>
      </w:pPr>
      <w:r w:rsidRPr="006C4059">
        <w:rPr>
          <w:sz w:val="16"/>
          <w:lang w:val="uk-UA"/>
        </w:rPr>
        <w:t xml:space="preserve">        public DateTime CreatedAt { get; set; } = DateTime.Now;</w:t>
      </w:r>
    </w:p>
    <w:p w14:paraId="7D2E9D79" w14:textId="77777777" w:rsidR="006C4059" w:rsidRPr="006C4059" w:rsidRDefault="006C4059" w:rsidP="006C4059">
      <w:pPr>
        <w:pStyle w:val="Code"/>
        <w:rPr>
          <w:sz w:val="16"/>
          <w:lang w:val="uk-UA"/>
        </w:rPr>
      </w:pPr>
      <w:r w:rsidRPr="006C4059">
        <w:rPr>
          <w:sz w:val="16"/>
          <w:lang w:val="uk-UA"/>
        </w:rPr>
        <w:t xml:space="preserve">        public DateTime ModifiedAt { get; set; } = DateTime.Now;</w:t>
      </w:r>
    </w:p>
    <w:p w14:paraId="005C36C7" w14:textId="77777777" w:rsidR="006C4059" w:rsidRPr="006C4059" w:rsidRDefault="006C4059" w:rsidP="006C4059">
      <w:pPr>
        <w:pStyle w:val="Code"/>
        <w:rPr>
          <w:lang w:val="uk-UA"/>
        </w:rPr>
      </w:pPr>
    </w:p>
    <w:p w14:paraId="6CAE21AB" w14:textId="77777777" w:rsidR="006C4059" w:rsidRPr="006C4059" w:rsidRDefault="006C4059" w:rsidP="006C4059">
      <w:pPr>
        <w:pStyle w:val="Code"/>
        <w:rPr>
          <w:sz w:val="16"/>
          <w:lang w:val="uk-UA"/>
        </w:rPr>
      </w:pPr>
      <w:r w:rsidRPr="006C4059">
        <w:rPr>
          <w:sz w:val="16"/>
          <w:lang w:val="uk-UA"/>
        </w:rPr>
        <w:t xml:space="preserve">        public string FontFamily { get; set; } = "Segoe Print";</w:t>
      </w:r>
    </w:p>
    <w:p w14:paraId="6F4E91DC" w14:textId="77777777" w:rsidR="006C4059" w:rsidRPr="006C4059" w:rsidRDefault="006C4059" w:rsidP="006C4059">
      <w:pPr>
        <w:pStyle w:val="Code"/>
        <w:rPr>
          <w:sz w:val="16"/>
          <w:lang w:val="uk-UA"/>
        </w:rPr>
      </w:pPr>
      <w:r w:rsidRPr="006C4059">
        <w:rPr>
          <w:sz w:val="16"/>
          <w:lang w:val="uk-UA"/>
        </w:rPr>
        <w:t xml:space="preserve">        public double FontSize { get; set; } = 14;</w:t>
      </w:r>
    </w:p>
    <w:p w14:paraId="343E8D00" w14:textId="77777777" w:rsidR="006C4059" w:rsidRPr="006C4059" w:rsidRDefault="006C4059" w:rsidP="006C4059">
      <w:pPr>
        <w:pStyle w:val="Code"/>
        <w:rPr>
          <w:sz w:val="16"/>
          <w:lang w:val="uk-UA"/>
        </w:rPr>
      </w:pPr>
      <w:r w:rsidRPr="006C4059">
        <w:rPr>
          <w:sz w:val="16"/>
          <w:lang w:val="uk-UA"/>
        </w:rPr>
        <w:t xml:space="preserve">        public bool IsBold { get; set; } = false;</w:t>
      </w:r>
    </w:p>
    <w:p w14:paraId="5EB3F803" w14:textId="77777777" w:rsidR="006C4059" w:rsidRPr="006C4059" w:rsidRDefault="006C4059" w:rsidP="006C4059">
      <w:pPr>
        <w:pStyle w:val="Code"/>
        <w:rPr>
          <w:sz w:val="16"/>
          <w:lang w:val="uk-UA"/>
        </w:rPr>
      </w:pPr>
      <w:r w:rsidRPr="006C4059">
        <w:rPr>
          <w:sz w:val="16"/>
          <w:lang w:val="uk-UA"/>
        </w:rPr>
        <w:t xml:space="preserve">        public bool IsItalic { get; set; } = false;</w:t>
      </w:r>
    </w:p>
    <w:p w14:paraId="393E8214" w14:textId="77777777" w:rsidR="006C4059" w:rsidRPr="006C4059" w:rsidRDefault="006C4059" w:rsidP="006C4059">
      <w:pPr>
        <w:pStyle w:val="Code"/>
        <w:rPr>
          <w:sz w:val="16"/>
          <w:lang w:val="uk-UA"/>
        </w:rPr>
      </w:pPr>
      <w:r w:rsidRPr="006C4059">
        <w:rPr>
          <w:sz w:val="16"/>
          <w:lang w:val="uk-UA"/>
        </w:rPr>
        <w:t xml:space="preserve">        public bool IsUnderline { get; set; } = false;</w:t>
      </w:r>
    </w:p>
    <w:p w14:paraId="2E10FDD4" w14:textId="77777777" w:rsidR="006C4059" w:rsidRPr="006C4059" w:rsidRDefault="006C4059" w:rsidP="006C4059">
      <w:pPr>
        <w:pStyle w:val="Code"/>
        <w:rPr>
          <w:sz w:val="16"/>
          <w:lang w:val="uk-UA"/>
        </w:rPr>
      </w:pPr>
      <w:r w:rsidRPr="006C4059">
        <w:rPr>
          <w:sz w:val="16"/>
          <w:lang w:val="uk-UA"/>
        </w:rPr>
        <w:t xml:space="preserve">        public string TextColor { get; set; } = "#212121";</w:t>
      </w:r>
    </w:p>
    <w:p w14:paraId="5CE66935" w14:textId="77777777" w:rsidR="006C4059" w:rsidRPr="006C4059" w:rsidRDefault="006C4059" w:rsidP="006C4059">
      <w:pPr>
        <w:pStyle w:val="Code"/>
        <w:rPr>
          <w:lang w:val="uk-UA"/>
        </w:rPr>
      </w:pPr>
    </w:p>
    <w:p w14:paraId="0E5F0321" w14:textId="77777777" w:rsidR="006C4059" w:rsidRPr="006C4059" w:rsidRDefault="006C4059" w:rsidP="006C4059">
      <w:pPr>
        <w:pStyle w:val="Code"/>
        <w:rPr>
          <w:sz w:val="16"/>
          <w:lang w:val="uk-UA"/>
        </w:rPr>
      </w:pPr>
      <w:r w:rsidRPr="006C4059">
        <w:rPr>
          <w:sz w:val="16"/>
          <w:lang w:val="uk-UA"/>
        </w:rPr>
        <w:t xml:space="preserve">        public Note Clone() =&gt; new Note</w:t>
      </w:r>
    </w:p>
    <w:p w14:paraId="6E07B98A" w14:textId="77777777" w:rsidR="006C4059" w:rsidRPr="006C4059" w:rsidRDefault="006C4059" w:rsidP="006C4059">
      <w:pPr>
        <w:pStyle w:val="Code"/>
        <w:rPr>
          <w:sz w:val="16"/>
          <w:lang w:val="uk-UA"/>
        </w:rPr>
      </w:pPr>
      <w:r w:rsidRPr="006C4059">
        <w:rPr>
          <w:sz w:val="16"/>
          <w:lang w:val="uk-UA"/>
        </w:rPr>
        <w:t xml:space="preserve">        {</w:t>
      </w:r>
    </w:p>
    <w:p w14:paraId="3965D7F2" w14:textId="77777777" w:rsidR="006C4059" w:rsidRPr="006C4059" w:rsidRDefault="006C4059" w:rsidP="006C4059">
      <w:pPr>
        <w:pStyle w:val="Code"/>
        <w:rPr>
          <w:sz w:val="16"/>
          <w:lang w:val="uk-UA"/>
        </w:rPr>
      </w:pPr>
      <w:r w:rsidRPr="006C4059">
        <w:rPr>
          <w:sz w:val="16"/>
          <w:lang w:val="uk-UA"/>
        </w:rPr>
        <w:t xml:space="preserve">            Id = Id,</w:t>
      </w:r>
    </w:p>
    <w:p w14:paraId="131A3FA6" w14:textId="77777777" w:rsidR="006C4059" w:rsidRPr="006C4059" w:rsidRDefault="006C4059" w:rsidP="006C4059">
      <w:pPr>
        <w:pStyle w:val="Code"/>
        <w:rPr>
          <w:sz w:val="16"/>
          <w:lang w:val="uk-UA"/>
        </w:rPr>
      </w:pPr>
      <w:r w:rsidRPr="006C4059">
        <w:rPr>
          <w:sz w:val="16"/>
          <w:lang w:val="uk-UA"/>
        </w:rPr>
        <w:lastRenderedPageBreak/>
        <w:t xml:space="preserve">            Title = Title,</w:t>
      </w:r>
    </w:p>
    <w:p w14:paraId="710889E2" w14:textId="77777777" w:rsidR="006C4059" w:rsidRPr="006C4059" w:rsidRDefault="006C4059" w:rsidP="006C4059">
      <w:pPr>
        <w:pStyle w:val="Code"/>
        <w:rPr>
          <w:sz w:val="16"/>
          <w:lang w:val="uk-UA"/>
        </w:rPr>
      </w:pPr>
      <w:r w:rsidRPr="006C4059">
        <w:rPr>
          <w:sz w:val="16"/>
          <w:lang w:val="uk-UA"/>
        </w:rPr>
        <w:t xml:space="preserve">            Content = Content,</w:t>
      </w:r>
    </w:p>
    <w:p w14:paraId="6F9EA759" w14:textId="77777777" w:rsidR="006C4059" w:rsidRPr="006C4059" w:rsidRDefault="006C4059" w:rsidP="006C4059">
      <w:pPr>
        <w:pStyle w:val="Code"/>
        <w:rPr>
          <w:sz w:val="16"/>
          <w:lang w:val="uk-UA"/>
        </w:rPr>
      </w:pPr>
      <w:r w:rsidRPr="006C4059">
        <w:rPr>
          <w:sz w:val="16"/>
          <w:lang w:val="uk-UA"/>
        </w:rPr>
        <w:t xml:space="preserve">            CreatedAt = CreatedAt,</w:t>
      </w:r>
    </w:p>
    <w:p w14:paraId="3486F21A" w14:textId="77777777" w:rsidR="006C4059" w:rsidRPr="006C4059" w:rsidRDefault="006C4059" w:rsidP="006C4059">
      <w:pPr>
        <w:pStyle w:val="Code"/>
        <w:rPr>
          <w:sz w:val="16"/>
          <w:lang w:val="uk-UA"/>
        </w:rPr>
      </w:pPr>
      <w:r w:rsidRPr="006C4059">
        <w:rPr>
          <w:sz w:val="16"/>
          <w:lang w:val="uk-UA"/>
        </w:rPr>
        <w:t xml:space="preserve">            ModifiedAt = ModifiedAt,</w:t>
      </w:r>
    </w:p>
    <w:p w14:paraId="38029129" w14:textId="77777777" w:rsidR="006C4059" w:rsidRPr="006C4059" w:rsidRDefault="006C4059" w:rsidP="006C4059">
      <w:pPr>
        <w:pStyle w:val="Code"/>
        <w:rPr>
          <w:sz w:val="16"/>
          <w:lang w:val="uk-UA"/>
        </w:rPr>
      </w:pPr>
      <w:r w:rsidRPr="006C4059">
        <w:rPr>
          <w:sz w:val="16"/>
          <w:lang w:val="uk-UA"/>
        </w:rPr>
        <w:t xml:space="preserve">            FontFamily = FontFamily,</w:t>
      </w:r>
    </w:p>
    <w:p w14:paraId="558790D5" w14:textId="77777777" w:rsidR="006C4059" w:rsidRPr="006C4059" w:rsidRDefault="006C4059" w:rsidP="006C4059">
      <w:pPr>
        <w:pStyle w:val="Code"/>
        <w:rPr>
          <w:sz w:val="16"/>
          <w:lang w:val="uk-UA"/>
        </w:rPr>
      </w:pPr>
      <w:r w:rsidRPr="006C4059">
        <w:rPr>
          <w:sz w:val="16"/>
          <w:lang w:val="uk-UA"/>
        </w:rPr>
        <w:t xml:space="preserve">            FontSize = FontSize,</w:t>
      </w:r>
    </w:p>
    <w:p w14:paraId="4CCC2B65" w14:textId="77777777" w:rsidR="006C4059" w:rsidRPr="006C4059" w:rsidRDefault="006C4059" w:rsidP="006C4059">
      <w:pPr>
        <w:pStyle w:val="Code"/>
        <w:rPr>
          <w:sz w:val="16"/>
          <w:lang w:val="uk-UA"/>
        </w:rPr>
      </w:pPr>
      <w:r w:rsidRPr="006C4059">
        <w:rPr>
          <w:sz w:val="16"/>
          <w:lang w:val="uk-UA"/>
        </w:rPr>
        <w:t xml:space="preserve">            IsBold = IsBold,</w:t>
      </w:r>
    </w:p>
    <w:p w14:paraId="4FA9B0BC" w14:textId="77777777" w:rsidR="006C4059" w:rsidRPr="006C4059" w:rsidRDefault="006C4059" w:rsidP="006C4059">
      <w:pPr>
        <w:pStyle w:val="Code"/>
        <w:rPr>
          <w:sz w:val="16"/>
          <w:lang w:val="uk-UA"/>
        </w:rPr>
      </w:pPr>
      <w:r w:rsidRPr="006C4059">
        <w:rPr>
          <w:sz w:val="16"/>
          <w:lang w:val="uk-UA"/>
        </w:rPr>
        <w:t xml:space="preserve">            IsItalic = IsItalic,</w:t>
      </w:r>
    </w:p>
    <w:p w14:paraId="3BEDFD7B" w14:textId="77777777" w:rsidR="006C4059" w:rsidRPr="006C4059" w:rsidRDefault="006C4059" w:rsidP="006C4059">
      <w:pPr>
        <w:pStyle w:val="Code"/>
        <w:rPr>
          <w:sz w:val="16"/>
          <w:lang w:val="uk-UA"/>
        </w:rPr>
      </w:pPr>
      <w:r w:rsidRPr="006C4059">
        <w:rPr>
          <w:sz w:val="16"/>
          <w:lang w:val="uk-UA"/>
        </w:rPr>
        <w:t xml:space="preserve">            IsUnderline = IsUnderline,</w:t>
      </w:r>
    </w:p>
    <w:p w14:paraId="342221B7" w14:textId="77777777" w:rsidR="006C4059" w:rsidRPr="006C4059" w:rsidRDefault="006C4059" w:rsidP="006C4059">
      <w:pPr>
        <w:pStyle w:val="Code"/>
        <w:rPr>
          <w:sz w:val="16"/>
          <w:lang w:val="uk-UA"/>
        </w:rPr>
      </w:pPr>
      <w:r w:rsidRPr="006C4059">
        <w:rPr>
          <w:sz w:val="16"/>
          <w:lang w:val="uk-UA"/>
        </w:rPr>
        <w:t xml:space="preserve">            TextColor = TextColor</w:t>
      </w:r>
    </w:p>
    <w:p w14:paraId="1C742EA4" w14:textId="77777777" w:rsidR="006C4059" w:rsidRPr="006C4059" w:rsidRDefault="006C4059" w:rsidP="006C4059">
      <w:pPr>
        <w:pStyle w:val="Code"/>
        <w:rPr>
          <w:sz w:val="16"/>
          <w:lang w:val="uk-UA"/>
        </w:rPr>
      </w:pPr>
      <w:r w:rsidRPr="006C4059">
        <w:rPr>
          <w:sz w:val="16"/>
          <w:lang w:val="uk-UA"/>
        </w:rPr>
        <w:t xml:space="preserve">        };</w:t>
      </w:r>
    </w:p>
    <w:p w14:paraId="302E1628" w14:textId="77777777" w:rsidR="006C4059" w:rsidRPr="006C4059" w:rsidRDefault="006C4059" w:rsidP="006C4059">
      <w:pPr>
        <w:pStyle w:val="Code"/>
        <w:rPr>
          <w:sz w:val="16"/>
          <w:lang w:val="uk-UA"/>
        </w:rPr>
      </w:pPr>
      <w:r w:rsidRPr="006C4059">
        <w:rPr>
          <w:sz w:val="16"/>
          <w:lang w:val="uk-UA"/>
        </w:rPr>
        <w:t xml:space="preserve">    }</w:t>
      </w:r>
    </w:p>
    <w:p w14:paraId="7314C86E" w14:textId="77777777" w:rsidR="006C4059" w:rsidRPr="006C4059" w:rsidRDefault="006C4059" w:rsidP="006C4059">
      <w:pPr>
        <w:pStyle w:val="Code"/>
        <w:rPr>
          <w:sz w:val="16"/>
          <w:lang w:val="uk-UA"/>
        </w:rPr>
      </w:pPr>
      <w:r w:rsidRPr="006C4059">
        <w:rPr>
          <w:sz w:val="16"/>
          <w:lang w:val="uk-UA"/>
        </w:rPr>
        <w:t>}</w:t>
      </w:r>
    </w:p>
    <w:p w14:paraId="3CA8A76E" w14:textId="77777777" w:rsidR="006C4059" w:rsidRDefault="006C4059" w:rsidP="006C4059">
      <w:pPr>
        <w:pStyle w:val="Code"/>
      </w:pPr>
    </w:p>
    <w:p w14:paraId="30C82460" w14:textId="0AB06AB2" w:rsidR="006C4059" w:rsidRPr="006C4059" w:rsidRDefault="006C4059" w:rsidP="006C4059">
      <w:pPr>
        <w:pStyle w:val="Code"/>
        <w:rPr>
          <w:sz w:val="16"/>
        </w:rPr>
      </w:pPr>
      <w:r w:rsidRPr="006C4059">
        <w:rPr>
          <w:sz w:val="16"/>
        </w:rPr>
        <w:t>LocalizationManager.cs</w:t>
      </w:r>
    </w:p>
    <w:p w14:paraId="3CC5129B" w14:textId="77777777" w:rsidR="006C4059" w:rsidRPr="006C4059" w:rsidRDefault="006C4059" w:rsidP="006C4059">
      <w:pPr>
        <w:pStyle w:val="Code"/>
        <w:rPr>
          <w:sz w:val="16"/>
          <w:lang w:val="uk-UA"/>
        </w:rPr>
      </w:pPr>
      <w:r w:rsidRPr="006C4059">
        <w:rPr>
          <w:sz w:val="16"/>
          <w:lang w:val="uk-UA"/>
        </w:rPr>
        <w:t>using System;</w:t>
      </w:r>
    </w:p>
    <w:p w14:paraId="6F678E69" w14:textId="77777777" w:rsidR="006C4059" w:rsidRPr="006C4059" w:rsidRDefault="006C4059" w:rsidP="006C4059">
      <w:pPr>
        <w:pStyle w:val="Code"/>
        <w:rPr>
          <w:sz w:val="16"/>
          <w:lang w:val="uk-UA"/>
        </w:rPr>
      </w:pPr>
      <w:r w:rsidRPr="006C4059">
        <w:rPr>
          <w:sz w:val="16"/>
          <w:lang w:val="uk-UA"/>
        </w:rPr>
        <w:t>using System.Collections.Generic;</w:t>
      </w:r>
    </w:p>
    <w:p w14:paraId="72CF44A2" w14:textId="77777777" w:rsidR="006C4059" w:rsidRPr="006C4059" w:rsidRDefault="006C4059" w:rsidP="006C4059">
      <w:pPr>
        <w:pStyle w:val="Code"/>
        <w:rPr>
          <w:sz w:val="16"/>
          <w:lang w:val="uk-UA"/>
        </w:rPr>
      </w:pPr>
      <w:r w:rsidRPr="006C4059">
        <w:rPr>
          <w:sz w:val="16"/>
          <w:lang w:val="uk-UA"/>
        </w:rPr>
        <w:t>using System.Globalization;</w:t>
      </w:r>
    </w:p>
    <w:p w14:paraId="1488E9AC" w14:textId="77777777" w:rsidR="006C4059" w:rsidRPr="006C4059" w:rsidRDefault="006C4059" w:rsidP="006C4059">
      <w:pPr>
        <w:pStyle w:val="Code"/>
        <w:rPr>
          <w:sz w:val="16"/>
          <w:lang w:val="uk-UA"/>
        </w:rPr>
      </w:pPr>
      <w:r w:rsidRPr="006C4059">
        <w:rPr>
          <w:sz w:val="16"/>
          <w:lang w:val="uk-UA"/>
        </w:rPr>
        <w:t>using System.Windows;</w:t>
      </w:r>
    </w:p>
    <w:p w14:paraId="637937D6" w14:textId="77777777" w:rsidR="006C4059" w:rsidRPr="006C4059" w:rsidRDefault="006C4059" w:rsidP="006C4059">
      <w:pPr>
        <w:pStyle w:val="Code"/>
        <w:rPr>
          <w:lang w:val="uk-UA"/>
        </w:rPr>
      </w:pPr>
    </w:p>
    <w:p w14:paraId="3C5FEA1A" w14:textId="77777777" w:rsidR="006C4059" w:rsidRPr="006C4059" w:rsidRDefault="006C4059" w:rsidP="006C4059">
      <w:pPr>
        <w:pStyle w:val="Code"/>
        <w:rPr>
          <w:sz w:val="16"/>
          <w:lang w:val="uk-UA"/>
        </w:rPr>
      </w:pPr>
      <w:r w:rsidRPr="006C4059">
        <w:rPr>
          <w:sz w:val="16"/>
          <w:lang w:val="uk-UA"/>
        </w:rPr>
        <w:t>namespace Notepad.Localization</w:t>
      </w:r>
    </w:p>
    <w:p w14:paraId="46A4CDB9" w14:textId="77777777" w:rsidR="006C4059" w:rsidRPr="006C4059" w:rsidRDefault="006C4059" w:rsidP="006C4059">
      <w:pPr>
        <w:pStyle w:val="Code"/>
        <w:rPr>
          <w:sz w:val="16"/>
          <w:lang w:val="uk-UA"/>
        </w:rPr>
      </w:pPr>
      <w:r w:rsidRPr="006C4059">
        <w:rPr>
          <w:sz w:val="16"/>
          <w:lang w:val="uk-UA"/>
        </w:rPr>
        <w:t>{</w:t>
      </w:r>
    </w:p>
    <w:p w14:paraId="3B7509B9" w14:textId="77777777" w:rsidR="006C4059" w:rsidRPr="006C4059" w:rsidRDefault="006C4059" w:rsidP="006C4059">
      <w:pPr>
        <w:pStyle w:val="Code"/>
        <w:rPr>
          <w:sz w:val="16"/>
          <w:lang w:val="uk-UA"/>
        </w:rPr>
      </w:pPr>
      <w:r w:rsidRPr="006C4059">
        <w:rPr>
          <w:sz w:val="16"/>
          <w:lang w:val="uk-UA"/>
        </w:rPr>
        <w:t xml:space="preserve">    public class LocalizationManager</w:t>
      </w:r>
    </w:p>
    <w:p w14:paraId="1402DE0B" w14:textId="77777777" w:rsidR="006C4059" w:rsidRPr="006C4059" w:rsidRDefault="006C4059" w:rsidP="006C4059">
      <w:pPr>
        <w:pStyle w:val="Code"/>
        <w:rPr>
          <w:sz w:val="16"/>
          <w:lang w:val="uk-UA"/>
        </w:rPr>
      </w:pPr>
      <w:r w:rsidRPr="006C4059">
        <w:rPr>
          <w:sz w:val="16"/>
          <w:lang w:val="uk-UA"/>
        </w:rPr>
        <w:t xml:space="preserve">    {</w:t>
      </w:r>
    </w:p>
    <w:p w14:paraId="4D0D0BAF" w14:textId="77777777" w:rsidR="006C4059" w:rsidRPr="006C4059" w:rsidRDefault="006C4059" w:rsidP="006C4059">
      <w:pPr>
        <w:pStyle w:val="Code"/>
        <w:rPr>
          <w:sz w:val="16"/>
          <w:lang w:val="uk-UA"/>
        </w:rPr>
      </w:pPr>
      <w:r w:rsidRPr="006C4059">
        <w:rPr>
          <w:sz w:val="16"/>
          <w:lang w:val="uk-UA"/>
        </w:rPr>
        <w:t xml:space="preserve">        private static LocalizationManager? _instance;</w:t>
      </w:r>
    </w:p>
    <w:p w14:paraId="0886218D" w14:textId="77777777" w:rsidR="006C4059" w:rsidRPr="006C4059" w:rsidRDefault="006C4059" w:rsidP="006C4059">
      <w:pPr>
        <w:pStyle w:val="Code"/>
        <w:rPr>
          <w:sz w:val="16"/>
          <w:lang w:val="uk-UA"/>
        </w:rPr>
      </w:pPr>
      <w:r w:rsidRPr="006C4059">
        <w:rPr>
          <w:sz w:val="16"/>
          <w:lang w:val="uk-UA"/>
        </w:rPr>
        <w:t xml:space="preserve">        public static LocalizationManager Instance =&gt; _instance ??= new LocalizationManager();</w:t>
      </w:r>
    </w:p>
    <w:p w14:paraId="1CC1E40F" w14:textId="77777777" w:rsidR="006C4059" w:rsidRPr="006C4059" w:rsidRDefault="006C4059" w:rsidP="006C4059">
      <w:pPr>
        <w:pStyle w:val="Code"/>
        <w:rPr>
          <w:lang w:val="uk-UA"/>
        </w:rPr>
      </w:pPr>
    </w:p>
    <w:p w14:paraId="5556D203" w14:textId="77777777" w:rsidR="006C4059" w:rsidRPr="006C4059" w:rsidRDefault="006C4059" w:rsidP="006C4059">
      <w:pPr>
        <w:pStyle w:val="Code"/>
        <w:rPr>
          <w:sz w:val="16"/>
          <w:lang w:val="uk-UA"/>
        </w:rPr>
      </w:pPr>
      <w:r w:rsidRPr="006C4059">
        <w:rPr>
          <w:sz w:val="16"/>
          <w:lang w:val="uk-UA"/>
        </w:rPr>
        <w:t xml:space="preserve">        private string _currentLanguage = "en";</w:t>
      </w:r>
    </w:p>
    <w:p w14:paraId="7EC3B0A0" w14:textId="77777777" w:rsidR="006C4059" w:rsidRPr="006C4059" w:rsidRDefault="006C4059" w:rsidP="006C4059">
      <w:pPr>
        <w:pStyle w:val="Code"/>
        <w:rPr>
          <w:lang w:val="uk-UA"/>
        </w:rPr>
      </w:pPr>
    </w:p>
    <w:p w14:paraId="345BEDC6" w14:textId="77777777" w:rsidR="006C4059" w:rsidRPr="006C4059" w:rsidRDefault="006C4059" w:rsidP="006C4059">
      <w:pPr>
        <w:pStyle w:val="Code"/>
        <w:rPr>
          <w:sz w:val="16"/>
          <w:lang w:val="uk-UA"/>
        </w:rPr>
      </w:pPr>
      <w:r w:rsidRPr="006C4059">
        <w:rPr>
          <w:sz w:val="16"/>
          <w:lang w:val="uk-UA"/>
        </w:rPr>
        <w:t xml:space="preserve">        public string CurrentLanguage</w:t>
      </w:r>
    </w:p>
    <w:p w14:paraId="45BDA450" w14:textId="77777777" w:rsidR="006C4059" w:rsidRPr="006C4059" w:rsidRDefault="006C4059" w:rsidP="006C4059">
      <w:pPr>
        <w:pStyle w:val="Code"/>
        <w:rPr>
          <w:sz w:val="16"/>
          <w:lang w:val="uk-UA"/>
        </w:rPr>
      </w:pPr>
      <w:r w:rsidRPr="006C4059">
        <w:rPr>
          <w:sz w:val="16"/>
          <w:lang w:val="uk-UA"/>
        </w:rPr>
        <w:t xml:space="preserve">        {</w:t>
      </w:r>
    </w:p>
    <w:p w14:paraId="175573AC" w14:textId="77777777" w:rsidR="006C4059" w:rsidRPr="006C4059" w:rsidRDefault="006C4059" w:rsidP="006C4059">
      <w:pPr>
        <w:pStyle w:val="Code"/>
        <w:rPr>
          <w:sz w:val="16"/>
          <w:lang w:val="uk-UA"/>
        </w:rPr>
      </w:pPr>
      <w:r w:rsidRPr="006C4059">
        <w:rPr>
          <w:sz w:val="16"/>
          <w:lang w:val="uk-UA"/>
        </w:rPr>
        <w:t xml:space="preserve">            get =&gt; _currentLanguage;</w:t>
      </w:r>
    </w:p>
    <w:p w14:paraId="44434275" w14:textId="77777777" w:rsidR="006C4059" w:rsidRPr="006C4059" w:rsidRDefault="006C4059" w:rsidP="006C4059">
      <w:pPr>
        <w:pStyle w:val="Code"/>
        <w:rPr>
          <w:sz w:val="16"/>
          <w:lang w:val="uk-UA"/>
        </w:rPr>
      </w:pPr>
      <w:r w:rsidRPr="006C4059">
        <w:rPr>
          <w:sz w:val="16"/>
          <w:lang w:val="uk-UA"/>
        </w:rPr>
        <w:t xml:space="preserve">            set</w:t>
      </w:r>
    </w:p>
    <w:p w14:paraId="63596C73" w14:textId="77777777" w:rsidR="006C4059" w:rsidRPr="006C4059" w:rsidRDefault="006C4059" w:rsidP="006C4059">
      <w:pPr>
        <w:pStyle w:val="Code"/>
        <w:rPr>
          <w:sz w:val="16"/>
          <w:lang w:val="uk-UA"/>
        </w:rPr>
      </w:pPr>
      <w:r w:rsidRPr="006C4059">
        <w:rPr>
          <w:sz w:val="16"/>
          <w:lang w:val="uk-UA"/>
        </w:rPr>
        <w:t xml:space="preserve">            {</w:t>
      </w:r>
    </w:p>
    <w:p w14:paraId="78A271D5" w14:textId="77777777" w:rsidR="006C4059" w:rsidRPr="006C4059" w:rsidRDefault="006C4059" w:rsidP="006C4059">
      <w:pPr>
        <w:pStyle w:val="Code"/>
        <w:rPr>
          <w:sz w:val="16"/>
          <w:lang w:val="uk-UA"/>
        </w:rPr>
      </w:pPr>
      <w:r w:rsidRPr="006C4059">
        <w:rPr>
          <w:sz w:val="16"/>
          <w:lang w:val="uk-UA"/>
        </w:rPr>
        <w:t xml:space="preserve">                _currentLanguage = value;</w:t>
      </w:r>
    </w:p>
    <w:p w14:paraId="0AF5F477" w14:textId="77777777" w:rsidR="006C4059" w:rsidRPr="006C4059" w:rsidRDefault="006C4059" w:rsidP="006C4059">
      <w:pPr>
        <w:pStyle w:val="Code"/>
        <w:rPr>
          <w:sz w:val="16"/>
          <w:lang w:val="uk-UA"/>
        </w:rPr>
      </w:pPr>
      <w:r w:rsidRPr="006C4059">
        <w:rPr>
          <w:sz w:val="16"/>
          <w:lang w:val="uk-UA"/>
        </w:rPr>
        <w:t xml:space="preserve">                ApplyLanguage(value);</w:t>
      </w:r>
    </w:p>
    <w:p w14:paraId="18B024EB" w14:textId="77777777" w:rsidR="006C4059" w:rsidRPr="006C4059" w:rsidRDefault="006C4059" w:rsidP="006C4059">
      <w:pPr>
        <w:pStyle w:val="Code"/>
        <w:rPr>
          <w:sz w:val="16"/>
          <w:lang w:val="uk-UA"/>
        </w:rPr>
      </w:pPr>
      <w:r w:rsidRPr="006C4059">
        <w:rPr>
          <w:sz w:val="16"/>
          <w:lang w:val="uk-UA"/>
        </w:rPr>
        <w:t xml:space="preserve">            }</w:t>
      </w:r>
    </w:p>
    <w:p w14:paraId="3884FAE0" w14:textId="77777777" w:rsidR="006C4059" w:rsidRPr="006C4059" w:rsidRDefault="006C4059" w:rsidP="006C4059">
      <w:pPr>
        <w:pStyle w:val="Code"/>
        <w:rPr>
          <w:sz w:val="16"/>
          <w:lang w:val="uk-UA"/>
        </w:rPr>
      </w:pPr>
      <w:r w:rsidRPr="006C4059">
        <w:rPr>
          <w:sz w:val="16"/>
          <w:lang w:val="uk-UA"/>
        </w:rPr>
        <w:t xml:space="preserve">        }</w:t>
      </w:r>
    </w:p>
    <w:p w14:paraId="6099435B" w14:textId="77777777" w:rsidR="006C4059" w:rsidRPr="006C4059" w:rsidRDefault="006C4059" w:rsidP="006C4059">
      <w:pPr>
        <w:pStyle w:val="Code"/>
        <w:rPr>
          <w:lang w:val="uk-UA"/>
        </w:rPr>
      </w:pPr>
    </w:p>
    <w:p w14:paraId="72B9EE0B" w14:textId="77777777" w:rsidR="006C4059" w:rsidRPr="006C4059" w:rsidRDefault="006C4059" w:rsidP="006C4059">
      <w:pPr>
        <w:pStyle w:val="Code"/>
        <w:rPr>
          <w:sz w:val="16"/>
          <w:lang w:val="uk-UA"/>
        </w:rPr>
      </w:pPr>
      <w:r w:rsidRPr="006C4059">
        <w:rPr>
          <w:sz w:val="16"/>
          <w:lang w:val="uk-UA"/>
        </w:rPr>
        <w:t xml:space="preserve">        public List&lt;string&gt; SupportedLanguages { get; } = new() { "en", "uk" };</w:t>
      </w:r>
    </w:p>
    <w:p w14:paraId="61EE2317" w14:textId="77777777" w:rsidR="006C4059" w:rsidRPr="006C4059" w:rsidRDefault="006C4059" w:rsidP="006C4059">
      <w:pPr>
        <w:pStyle w:val="Code"/>
        <w:rPr>
          <w:lang w:val="uk-UA"/>
        </w:rPr>
      </w:pPr>
    </w:p>
    <w:p w14:paraId="07C51661" w14:textId="77777777" w:rsidR="006C4059" w:rsidRPr="006C4059" w:rsidRDefault="006C4059" w:rsidP="006C4059">
      <w:pPr>
        <w:pStyle w:val="Code"/>
        <w:rPr>
          <w:sz w:val="16"/>
          <w:lang w:val="uk-UA"/>
        </w:rPr>
      </w:pPr>
      <w:r w:rsidRPr="006C4059">
        <w:rPr>
          <w:sz w:val="16"/>
          <w:lang w:val="uk-UA"/>
        </w:rPr>
        <w:t xml:space="preserve">        public void ApplyLanguage(string lang)</w:t>
      </w:r>
    </w:p>
    <w:p w14:paraId="2EF845BB" w14:textId="77777777" w:rsidR="006C4059" w:rsidRPr="006C4059" w:rsidRDefault="006C4059" w:rsidP="006C4059">
      <w:pPr>
        <w:pStyle w:val="Code"/>
        <w:rPr>
          <w:sz w:val="16"/>
          <w:lang w:val="uk-UA"/>
        </w:rPr>
      </w:pPr>
      <w:r w:rsidRPr="006C4059">
        <w:rPr>
          <w:sz w:val="16"/>
          <w:lang w:val="uk-UA"/>
        </w:rPr>
        <w:t xml:space="preserve">        {</w:t>
      </w:r>
    </w:p>
    <w:p w14:paraId="0597DD25" w14:textId="77777777" w:rsidR="006C4059" w:rsidRPr="006C4059" w:rsidRDefault="006C4059" w:rsidP="006C4059">
      <w:pPr>
        <w:pStyle w:val="Code"/>
        <w:rPr>
          <w:sz w:val="16"/>
          <w:lang w:val="uk-UA"/>
        </w:rPr>
      </w:pPr>
      <w:r w:rsidRPr="006C4059">
        <w:rPr>
          <w:sz w:val="16"/>
          <w:lang w:val="uk-UA"/>
        </w:rPr>
        <w:t xml:space="preserve">            var dict = new ResourceDictionary</w:t>
      </w:r>
    </w:p>
    <w:p w14:paraId="2E0B8F7C" w14:textId="77777777" w:rsidR="006C4059" w:rsidRPr="006C4059" w:rsidRDefault="006C4059" w:rsidP="006C4059">
      <w:pPr>
        <w:pStyle w:val="Code"/>
        <w:rPr>
          <w:sz w:val="16"/>
          <w:lang w:val="uk-UA"/>
        </w:rPr>
      </w:pPr>
      <w:r w:rsidRPr="006C4059">
        <w:rPr>
          <w:sz w:val="16"/>
          <w:lang w:val="uk-UA"/>
        </w:rPr>
        <w:t xml:space="preserve">            {</w:t>
      </w:r>
    </w:p>
    <w:p w14:paraId="0C8C66FC" w14:textId="77777777" w:rsidR="006C4059" w:rsidRPr="006C4059" w:rsidRDefault="006C4059" w:rsidP="006C4059">
      <w:pPr>
        <w:pStyle w:val="Code"/>
        <w:rPr>
          <w:sz w:val="16"/>
          <w:lang w:val="uk-UA"/>
        </w:rPr>
      </w:pPr>
      <w:r w:rsidRPr="006C4059">
        <w:rPr>
          <w:sz w:val="16"/>
          <w:lang w:val="uk-UA"/>
        </w:rPr>
        <w:t xml:space="preserve">                Source = new Uri($"/Notepad;component/Localization/Strings.{lang}.xaml", UriKind.Relative)</w:t>
      </w:r>
    </w:p>
    <w:p w14:paraId="01578A59" w14:textId="77777777" w:rsidR="006C4059" w:rsidRPr="006C4059" w:rsidRDefault="006C4059" w:rsidP="006C4059">
      <w:pPr>
        <w:pStyle w:val="Code"/>
        <w:rPr>
          <w:sz w:val="16"/>
          <w:lang w:val="uk-UA"/>
        </w:rPr>
      </w:pPr>
      <w:r w:rsidRPr="006C4059">
        <w:rPr>
          <w:sz w:val="16"/>
          <w:lang w:val="uk-UA"/>
        </w:rPr>
        <w:t xml:space="preserve">            };</w:t>
      </w:r>
    </w:p>
    <w:p w14:paraId="16631FAC" w14:textId="77777777" w:rsidR="006C4059" w:rsidRPr="006C4059" w:rsidRDefault="006C4059" w:rsidP="006C4059">
      <w:pPr>
        <w:pStyle w:val="Code"/>
        <w:rPr>
          <w:lang w:val="uk-UA"/>
        </w:rPr>
      </w:pPr>
    </w:p>
    <w:p w14:paraId="73C2CAD2" w14:textId="77777777" w:rsidR="006C4059" w:rsidRPr="006C4059" w:rsidRDefault="006C4059" w:rsidP="006C4059">
      <w:pPr>
        <w:pStyle w:val="Code"/>
        <w:rPr>
          <w:sz w:val="16"/>
          <w:lang w:val="uk-UA"/>
        </w:rPr>
      </w:pPr>
      <w:r w:rsidRPr="006C4059">
        <w:rPr>
          <w:sz w:val="16"/>
          <w:lang w:val="uk-UA"/>
        </w:rPr>
        <w:t xml:space="preserve">            var app = Application.Current;</w:t>
      </w:r>
    </w:p>
    <w:p w14:paraId="12EBCE9E" w14:textId="77777777" w:rsidR="006C4059" w:rsidRPr="006C4059" w:rsidRDefault="006C4059" w:rsidP="006C4059">
      <w:pPr>
        <w:pStyle w:val="Code"/>
        <w:rPr>
          <w:sz w:val="16"/>
          <w:lang w:val="uk-UA"/>
        </w:rPr>
      </w:pPr>
      <w:r w:rsidRPr="006C4059">
        <w:rPr>
          <w:sz w:val="16"/>
          <w:lang w:val="uk-UA"/>
        </w:rPr>
        <w:t xml:space="preserve">            // Remove existing localization dictionaries</w:t>
      </w:r>
    </w:p>
    <w:p w14:paraId="7B624A0D" w14:textId="77777777" w:rsidR="006C4059" w:rsidRPr="006C4059" w:rsidRDefault="006C4059" w:rsidP="006C4059">
      <w:pPr>
        <w:pStyle w:val="Code"/>
        <w:rPr>
          <w:sz w:val="16"/>
          <w:lang w:val="uk-UA"/>
        </w:rPr>
      </w:pPr>
      <w:r w:rsidRPr="006C4059">
        <w:rPr>
          <w:sz w:val="16"/>
          <w:lang w:val="uk-UA"/>
        </w:rPr>
        <w:t xml:space="preserve">            for (int i = app.Resources.MergedDictionaries.Count - 1; i &gt;= 0; i--)</w:t>
      </w:r>
    </w:p>
    <w:p w14:paraId="04BFDFF2" w14:textId="77777777" w:rsidR="006C4059" w:rsidRPr="006C4059" w:rsidRDefault="006C4059" w:rsidP="006C4059">
      <w:pPr>
        <w:pStyle w:val="Code"/>
        <w:rPr>
          <w:sz w:val="16"/>
          <w:lang w:val="uk-UA"/>
        </w:rPr>
      </w:pPr>
      <w:r w:rsidRPr="006C4059">
        <w:rPr>
          <w:sz w:val="16"/>
          <w:lang w:val="uk-UA"/>
        </w:rPr>
        <w:t xml:space="preserve">            {</w:t>
      </w:r>
    </w:p>
    <w:p w14:paraId="4FFEE6E8" w14:textId="77777777" w:rsidR="006C4059" w:rsidRPr="006C4059" w:rsidRDefault="006C4059" w:rsidP="006C4059">
      <w:pPr>
        <w:pStyle w:val="Code"/>
        <w:rPr>
          <w:sz w:val="16"/>
          <w:lang w:val="uk-UA"/>
        </w:rPr>
      </w:pPr>
      <w:r w:rsidRPr="006C4059">
        <w:rPr>
          <w:sz w:val="16"/>
          <w:lang w:val="uk-UA"/>
        </w:rPr>
        <w:t xml:space="preserve">                var d = app.Resources.MergedDictionaries[i];</w:t>
      </w:r>
    </w:p>
    <w:p w14:paraId="00ED41A1" w14:textId="77777777" w:rsidR="006C4059" w:rsidRPr="006C4059" w:rsidRDefault="006C4059" w:rsidP="006C4059">
      <w:pPr>
        <w:pStyle w:val="Code"/>
        <w:rPr>
          <w:sz w:val="16"/>
          <w:lang w:val="uk-UA"/>
        </w:rPr>
      </w:pPr>
      <w:r w:rsidRPr="006C4059">
        <w:rPr>
          <w:sz w:val="16"/>
          <w:lang w:val="uk-UA"/>
        </w:rPr>
        <w:t xml:space="preserve">                if (d.Source?.OriginalString.Contains("/Localization/Strings.") == true)</w:t>
      </w:r>
    </w:p>
    <w:p w14:paraId="28FB6DD2" w14:textId="77777777" w:rsidR="006C4059" w:rsidRPr="006C4059" w:rsidRDefault="006C4059" w:rsidP="006C4059">
      <w:pPr>
        <w:pStyle w:val="Code"/>
        <w:rPr>
          <w:sz w:val="16"/>
          <w:lang w:val="uk-UA"/>
        </w:rPr>
      </w:pPr>
      <w:r w:rsidRPr="006C4059">
        <w:rPr>
          <w:sz w:val="16"/>
          <w:lang w:val="uk-UA"/>
        </w:rPr>
        <w:t xml:space="preserve">                {</w:t>
      </w:r>
    </w:p>
    <w:p w14:paraId="50B0CAD6" w14:textId="77777777" w:rsidR="006C4059" w:rsidRPr="006C4059" w:rsidRDefault="006C4059" w:rsidP="006C4059">
      <w:pPr>
        <w:pStyle w:val="Code"/>
        <w:rPr>
          <w:sz w:val="16"/>
          <w:lang w:val="uk-UA"/>
        </w:rPr>
      </w:pPr>
      <w:r w:rsidRPr="006C4059">
        <w:rPr>
          <w:sz w:val="16"/>
          <w:lang w:val="uk-UA"/>
        </w:rPr>
        <w:t xml:space="preserve">                    app.Resources.MergedDictionaries.RemoveAt(i);</w:t>
      </w:r>
    </w:p>
    <w:p w14:paraId="296245E7" w14:textId="77777777" w:rsidR="006C4059" w:rsidRPr="006C4059" w:rsidRDefault="006C4059" w:rsidP="006C4059">
      <w:pPr>
        <w:pStyle w:val="Code"/>
        <w:rPr>
          <w:sz w:val="16"/>
          <w:lang w:val="uk-UA"/>
        </w:rPr>
      </w:pPr>
      <w:r w:rsidRPr="006C4059">
        <w:rPr>
          <w:sz w:val="16"/>
          <w:lang w:val="uk-UA"/>
        </w:rPr>
        <w:t xml:space="preserve">                }</w:t>
      </w:r>
    </w:p>
    <w:p w14:paraId="3A207C18" w14:textId="77777777" w:rsidR="006C4059" w:rsidRPr="006C4059" w:rsidRDefault="006C4059" w:rsidP="006C4059">
      <w:pPr>
        <w:pStyle w:val="Code"/>
        <w:rPr>
          <w:sz w:val="16"/>
          <w:lang w:val="uk-UA"/>
        </w:rPr>
      </w:pPr>
      <w:r w:rsidRPr="006C4059">
        <w:rPr>
          <w:sz w:val="16"/>
          <w:lang w:val="uk-UA"/>
        </w:rPr>
        <w:t xml:space="preserve">            }</w:t>
      </w:r>
    </w:p>
    <w:p w14:paraId="0B458202" w14:textId="77777777" w:rsidR="006C4059" w:rsidRPr="006C4059" w:rsidRDefault="006C4059" w:rsidP="006C4059">
      <w:pPr>
        <w:pStyle w:val="Code"/>
        <w:rPr>
          <w:sz w:val="16"/>
          <w:lang w:val="uk-UA"/>
        </w:rPr>
      </w:pPr>
      <w:r w:rsidRPr="006C4059">
        <w:rPr>
          <w:sz w:val="16"/>
          <w:lang w:val="uk-UA"/>
        </w:rPr>
        <w:t xml:space="preserve">            app.Resources.MergedDictionaries.Add(dict);</w:t>
      </w:r>
    </w:p>
    <w:p w14:paraId="04993FAD" w14:textId="77777777" w:rsidR="006C4059" w:rsidRPr="006C4059" w:rsidRDefault="006C4059" w:rsidP="006C4059">
      <w:pPr>
        <w:pStyle w:val="Code"/>
        <w:rPr>
          <w:sz w:val="16"/>
          <w:lang w:val="uk-UA"/>
        </w:rPr>
      </w:pPr>
      <w:r w:rsidRPr="006C4059">
        <w:rPr>
          <w:sz w:val="16"/>
          <w:lang w:val="uk-UA"/>
        </w:rPr>
        <w:t xml:space="preserve">            _currentLanguage = lang;</w:t>
      </w:r>
    </w:p>
    <w:p w14:paraId="062C8520" w14:textId="77777777" w:rsidR="006C4059" w:rsidRPr="006C4059" w:rsidRDefault="006C4059" w:rsidP="006C4059">
      <w:pPr>
        <w:pStyle w:val="Code"/>
        <w:rPr>
          <w:sz w:val="16"/>
          <w:lang w:val="uk-UA"/>
        </w:rPr>
      </w:pPr>
      <w:r w:rsidRPr="006C4059">
        <w:rPr>
          <w:sz w:val="16"/>
          <w:lang w:val="uk-UA"/>
        </w:rPr>
        <w:t xml:space="preserve">        }</w:t>
      </w:r>
    </w:p>
    <w:p w14:paraId="74FBD5B8" w14:textId="77777777" w:rsidR="006C4059" w:rsidRPr="006C4059" w:rsidRDefault="006C4059" w:rsidP="006C4059">
      <w:pPr>
        <w:pStyle w:val="Code"/>
        <w:rPr>
          <w:lang w:val="uk-UA"/>
        </w:rPr>
      </w:pPr>
    </w:p>
    <w:p w14:paraId="7C42DD6A" w14:textId="77777777" w:rsidR="006C4059" w:rsidRPr="006C4059" w:rsidRDefault="006C4059" w:rsidP="006C4059">
      <w:pPr>
        <w:pStyle w:val="Code"/>
        <w:rPr>
          <w:sz w:val="16"/>
          <w:lang w:val="uk-UA"/>
        </w:rPr>
      </w:pPr>
      <w:r w:rsidRPr="006C4059">
        <w:rPr>
          <w:sz w:val="16"/>
          <w:lang w:val="uk-UA"/>
        </w:rPr>
        <w:t xml:space="preserve">        public static string Get(string key)</w:t>
      </w:r>
    </w:p>
    <w:p w14:paraId="2C35292A" w14:textId="77777777" w:rsidR="006C4059" w:rsidRPr="006C4059" w:rsidRDefault="006C4059" w:rsidP="006C4059">
      <w:pPr>
        <w:pStyle w:val="Code"/>
        <w:rPr>
          <w:sz w:val="16"/>
          <w:lang w:val="uk-UA"/>
        </w:rPr>
      </w:pPr>
      <w:r w:rsidRPr="006C4059">
        <w:rPr>
          <w:sz w:val="16"/>
          <w:lang w:val="uk-UA"/>
        </w:rPr>
        <w:t xml:space="preserve">        {</w:t>
      </w:r>
    </w:p>
    <w:p w14:paraId="0E78FB44" w14:textId="77777777" w:rsidR="006C4059" w:rsidRPr="006C4059" w:rsidRDefault="006C4059" w:rsidP="006C4059">
      <w:pPr>
        <w:pStyle w:val="Code"/>
        <w:rPr>
          <w:sz w:val="16"/>
          <w:lang w:val="uk-UA"/>
        </w:rPr>
      </w:pPr>
      <w:r w:rsidRPr="006C4059">
        <w:rPr>
          <w:sz w:val="16"/>
          <w:lang w:val="uk-UA"/>
        </w:rPr>
        <w:t xml:space="preserve">            if (Application.Current.Resources.Contains(key))</w:t>
      </w:r>
    </w:p>
    <w:p w14:paraId="524C0C5C" w14:textId="77777777" w:rsidR="006C4059" w:rsidRPr="006C4059" w:rsidRDefault="006C4059" w:rsidP="006C4059">
      <w:pPr>
        <w:pStyle w:val="Code"/>
        <w:rPr>
          <w:sz w:val="16"/>
          <w:lang w:val="uk-UA"/>
        </w:rPr>
      </w:pPr>
      <w:r w:rsidRPr="006C4059">
        <w:rPr>
          <w:sz w:val="16"/>
          <w:lang w:val="uk-UA"/>
        </w:rPr>
        <w:t xml:space="preserve">                return Application.Current.Resources[key]?.ToString() ?? key;</w:t>
      </w:r>
    </w:p>
    <w:p w14:paraId="4A830927" w14:textId="77777777" w:rsidR="006C4059" w:rsidRPr="006C4059" w:rsidRDefault="006C4059" w:rsidP="006C4059">
      <w:pPr>
        <w:pStyle w:val="Code"/>
        <w:rPr>
          <w:sz w:val="16"/>
          <w:lang w:val="uk-UA"/>
        </w:rPr>
      </w:pPr>
      <w:r w:rsidRPr="006C4059">
        <w:rPr>
          <w:sz w:val="16"/>
          <w:lang w:val="uk-UA"/>
        </w:rPr>
        <w:t xml:space="preserve">            return key;</w:t>
      </w:r>
    </w:p>
    <w:p w14:paraId="2002EDF1" w14:textId="77777777" w:rsidR="006C4059" w:rsidRPr="006C4059" w:rsidRDefault="006C4059" w:rsidP="006C4059">
      <w:pPr>
        <w:pStyle w:val="Code"/>
        <w:rPr>
          <w:sz w:val="16"/>
          <w:lang w:val="uk-UA"/>
        </w:rPr>
      </w:pPr>
      <w:r w:rsidRPr="006C4059">
        <w:rPr>
          <w:sz w:val="16"/>
          <w:lang w:val="uk-UA"/>
        </w:rPr>
        <w:t xml:space="preserve">        }</w:t>
      </w:r>
    </w:p>
    <w:p w14:paraId="2B6F090C" w14:textId="77777777" w:rsidR="006C4059" w:rsidRPr="006C4059" w:rsidRDefault="006C4059" w:rsidP="006C4059">
      <w:pPr>
        <w:pStyle w:val="Code"/>
        <w:rPr>
          <w:sz w:val="16"/>
          <w:lang w:val="uk-UA"/>
        </w:rPr>
      </w:pPr>
      <w:r w:rsidRPr="006C4059">
        <w:rPr>
          <w:sz w:val="16"/>
          <w:lang w:val="uk-UA"/>
        </w:rPr>
        <w:t xml:space="preserve">    }</w:t>
      </w:r>
    </w:p>
    <w:p w14:paraId="5DBAEAAC" w14:textId="77777777" w:rsidR="006C4059" w:rsidRPr="006C4059" w:rsidRDefault="006C4059" w:rsidP="006C4059">
      <w:pPr>
        <w:pStyle w:val="Code"/>
        <w:rPr>
          <w:sz w:val="16"/>
          <w:lang w:val="uk-UA"/>
        </w:rPr>
      </w:pPr>
      <w:r w:rsidRPr="006C4059">
        <w:rPr>
          <w:sz w:val="16"/>
          <w:lang w:val="uk-UA"/>
        </w:rPr>
        <w:t>}</w:t>
      </w:r>
    </w:p>
    <w:p w14:paraId="0BA15705" w14:textId="77777777" w:rsidR="006C4059" w:rsidRDefault="006C4059" w:rsidP="006C4059">
      <w:pPr>
        <w:pStyle w:val="Code"/>
      </w:pPr>
    </w:p>
    <w:p w14:paraId="6C051417" w14:textId="0BD43950" w:rsidR="006C4059" w:rsidRPr="006C4059" w:rsidRDefault="006C4059" w:rsidP="006C4059">
      <w:pPr>
        <w:pStyle w:val="Code"/>
        <w:rPr>
          <w:sz w:val="16"/>
        </w:rPr>
      </w:pPr>
      <w:r w:rsidRPr="006C4059">
        <w:rPr>
          <w:sz w:val="16"/>
        </w:rPr>
        <w:t>Strings.en.xaml</w:t>
      </w:r>
    </w:p>
    <w:p w14:paraId="66C3B583" w14:textId="77777777" w:rsidR="006C4059" w:rsidRPr="006C4059" w:rsidRDefault="006C4059" w:rsidP="006C4059">
      <w:pPr>
        <w:pStyle w:val="Code"/>
        <w:rPr>
          <w:sz w:val="16"/>
          <w:lang w:val="uk-UA"/>
        </w:rPr>
      </w:pPr>
      <w:r w:rsidRPr="006C4059">
        <w:rPr>
          <w:sz w:val="16"/>
          <w:lang w:val="uk-UA"/>
        </w:rPr>
        <w:t>&lt;ResourceDictionary xmlns="http://schemas.microsoft.com/winfx/2006/xaml/presentation"</w:t>
      </w:r>
    </w:p>
    <w:p w14:paraId="7D174DF5" w14:textId="77777777" w:rsidR="006C4059" w:rsidRPr="006C4059" w:rsidRDefault="006C4059" w:rsidP="006C4059">
      <w:pPr>
        <w:pStyle w:val="Code"/>
        <w:rPr>
          <w:sz w:val="16"/>
          <w:lang w:val="uk-UA"/>
        </w:rPr>
      </w:pPr>
      <w:r w:rsidRPr="006C4059">
        <w:rPr>
          <w:sz w:val="16"/>
          <w:lang w:val="uk-UA"/>
        </w:rPr>
        <w:t xml:space="preserve">                    xmlns:x="http://schemas.microsoft.com/winfx/2006/xaml"</w:t>
      </w:r>
    </w:p>
    <w:p w14:paraId="0216BB60" w14:textId="77777777" w:rsidR="006C4059" w:rsidRPr="006C4059" w:rsidRDefault="006C4059" w:rsidP="006C4059">
      <w:pPr>
        <w:pStyle w:val="Code"/>
        <w:rPr>
          <w:sz w:val="16"/>
          <w:lang w:val="uk-UA"/>
        </w:rPr>
      </w:pPr>
      <w:r w:rsidRPr="006C4059">
        <w:rPr>
          <w:sz w:val="16"/>
          <w:lang w:val="uk-UA"/>
        </w:rPr>
        <w:t xml:space="preserve">                    xmlns:sys="clr-namespace:System;assembly=mscorlib"&gt;</w:t>
      </w:r>
    </w:p>
    <w:p w14:paraId="3D1EFFA8" w14:textId="77777777" w:rsidR="006C4059" w:rsidRPr="006C4059" w:rsidRDefault="006C4059" w:rsidP="006C4059">
      <w:pPr>
        <w:pStyle w:val="Code"/>
        <w:rPr>
          <w:lang w:val="uk-UA"/>
        </w:rPr>
      </w:pPr>
    </w:p>
    <w:p w14:paraId="6942A932" w14:textId="77777777" w:rsidR="006C4059" w:rsidRPr="006C4059" w:rsidRDefault="006C4059" w:rsidP="006C4059">
      <w:pPr>
        <w:pStyle w:val="Code"/>
        <w:rPr>
          <w:sz w:val="16"/>
          <w:lang w:val="uk-UA"/>
        </w:rPr>
      </w:pPr>
      <w:r w:rsidRPr="006C4059">
        <w:rPr>
          <w:sz w:val="16"/>
          <w:lang w:val="uk-UA"/>
        </w:rPr>
        <w:t xml:space="preserve">    &lt;sys:String x:Key="AppTitle"&gt;Notepad&lt;/sys:String&gt;</w:t>
      </w:r>
    </w:p>
    <w:p w14:paraId="3D61D9DA" w14:textId="77777777" w:rsidR="006C4059" w:rsidRPr="006C4059" w:rsidRDefault="006C4059" w:rsidP="006C4059">
      <w:pPr>
        <w:pStyle w:val="Code"/>
        <w:rPr>
          <w:sz w:val="16"/>
          <w:lang w:val="uk-UA"/>
        </w:rPr>
      </w:pPr>
      <w:r w:rsidRPr="006C4059">
        <w:rPr>
          <w:sz w:val="16"/>
          <w:lang w:val="uk-UA"/>
        </w:rPr>
        <w:t xml:space="preserve">    &lt;sys:String x:Key="NewNote"&gt;New Note&lt;/sys:String&gt;</w:t>
      </w:r>
    </w:p>
    <w:p w14:paraId="6DEF4F3E" w14:textId="77777777" w:rsidR="006C4059" w:rsidRPr="006C4059" w:rsidRDefault="006C4059" w:rsidP="006C4059">
      <w:pPr>
        <w:pStyle w:val="Code"/>
        <w:rPr>
          <w:sz w:val="16"/>
          <w:lang w:val="uk-UA"/>
        </w:rPr>
      </w:pPr>
      <w:r w:rsidRPr="006C4059">
        <w:rPr>
          <w:sz w:val="16"/>
          <w:lang w:val="uk-UA"/>
        </w:rPr>
        <w:t xml:space="preserve">    &lt;sys:String x:Key="SaveNote"&gt;Save&lt;/sys:String&gt;</w:t>
      </w:r>
    </w:p>
    <w:p w14:paraId="10BFEF91" w14:textId="77777777" w:rsidR="006C4059" w:rsidRPr="006C4059" w:rsidRDefault="006C4059" w:rsidP="006C4059">
      <w:pPr>
        <w:pStyle w:val="Code"/>
        <w:rPr>
          <w:sz w:val="16"/>
          <w:lang w:val="uk-UA"/>
        </w:rPr>
      </w:pPr>
      <w:r w:rsidRPr="006C4059">
        <w:rPr>
          <w:sz w:val="16"/>
          <w:lang w:val="uk-UA"/>
        </w:rPr>
        <w:t xml:space="preserve">    &lt;sys:String x:Key="DeleteNote"&gt;Delete&lt;/sys:String&gt;</w:t>
      </w:r>
    </w:p>
    <w:p w14:paraId="2E5652D6" w14:textId="77777777" w:rsidR="006C4059" w:rsidRPr="006C4059" w:rsidRDefault="006C4059" w:rsidP="006C4059">
      <w:pPr>
        <w:pStyle w:val="Code"/>
        <w:rPr>
          <w:sz w:val="16"/>
          <w:lang w:val="uk-UA"/>
        </w:rPr>
      </w:pPr>
      <w:r w:rsidRPr="006C4059">
        <w:rPr>
          <w:sz w:val="16"/>
          <w:lang w:val="uk-UA"/>
        </w:rPr>
        <w:t xml:space="preserve">    &lt;sys:String x:Key="UndoNote"&gt;Undo&lt;/sys:String&gt;</w:t>
      </w:r>
    </w:p>
    <w:p w14:paraId="40B4A852" w14:textId="77777777" w:rsidR="006C4059" w:rsidRPr="006C4059" w:rsidRDefault="006C4059" w:rsidP="006C4059">
      <w:pPr>
        <w:pStyle w:val="Code"/>
        <w:rPr>
          <w:sz w:val="16"/>
          <w:lang w:val="uk-UA"/>
        </w:rPr>
      </w:pPr>
      <w:r w:rsidRPr="006C4059">
        <w:rPr>
          <w:sz w:val="16"/>
          <w:lang w:val="uk-UA"/>
        </w:rPr>
        <w:t xml:space="preserve">    &lt;sys:String x:Key="NoteTitlePlaceholder"&gt;Note title...&lt;/sys:String&gt;</w:t>
      </w:r>
    </w:p>
    <w:p w14:paraId="6DAA1DB0" w14:textId="77777777" w:rsidR="006C4059" w:rsidRPr="006C4059" w:rsidRDefault="006C4059" w:rsidP="006C4059">
      <w:pPr>
        <w:pStyle w:val="Code"/>
        <w:rPr>
          <w:sz w:val="16"/>
          <w:lang w:val="uk-UA"/>
        </w:rPr>
      </w:pPr>
      <w:r w:rsidRPr="006C4059">
        <w:rPr>
          <w:sz w:val="16"/>
          <w:lang w:val="uk-UA"/>
        </w:rPr>
        <w:t xml:space="preserve">    &lt;sys:String x:Key="NoteContentPlaceholder"&gt;Start typing your note here...&lt;/sys:String&gt;</w:t>
      </w:r>
    </w:p>
    <w:p w14:paraId="3241E937" w14:textId="77777777" w:rsidR="006C4059" w:rsidRPr="006C4059" w:rsidRDefault="006C4059" w:rsidP="006C4059">
      <w:pPr>
        <w:pStyle w:val="Code"/>
        <w:rPr>
          <w:sz w:val="16"/>
          <w:lang w:val="uk-UA"/>
        </w:rPr>
      </w:pPr>
      <w:r w:rsidRPr="006C4059">
        <w:rPr>
          <w:sz w:val="16"/>
          <w:lang w:val="uk-UA"/>
        </w:rPr>
        <w:t xml:space="preserve">    &lt;sys:String x:Key="SearchPlaceholder"&gt;Search notes...&lt;/sys:String&gt;</w:t>
      </w:r>
    </w:p>
    <w:p w14:paraId="259CBB9F" w14:textId="77777777" w:rsidR="006C4059" w:rsidRPr="006C4059" w:rsidRDefault="006C4059" w:rsidP="006C4059">
      <w:pPr>
        <w:pStyle w:val="Code"/>
        <w:rPr>
          <w:sz w:val="16"/>
          <w:lang w:val="uk-UA"/>
        </w:rPr>
      </w:pPr>
      <w:r w:rsidRPr="006C4059">
        <w:rPr>
          <w:sz w:val="16"/>
          <w:lang w:val="uk-UA"/>
        </w:rPr>
        <w:t xml:space="preserve">    &lt;sys:String x:Key="FontFamily"&gt;Font&lt;/sys:String&gt;</w:t>
      </w:r>
    </w:p>
    <w:p w14:paraId="08D69809" w14:textId="77777777" w:rsidR="006C4059" w:rsidRPr="006C4059" w:rsidRDefault="006C4059" w:rsidP="006C4059">
      <w:pPr>
        <w:pStyle w:val="Code"/>
        <w:rPr>
          <w:sz w:val="16"/>
          <w:lang w:val="uk-UA"/>
        </w:rPr>
      </w:pPr>
      <w:r w:rsidRPr="006C4059">
        <w:rPr>
          <w:sz w:val="16"/>
          <w:lang w:val="uk-UA"/>
        </w:rPr>
        <w:t xml:space="preserve">    &lt;sys:String x:Key="FontSize"&gt;Size&lt;/sys:String&gt;</w:t>
      </w:r>
    </w:p>
    <w:p w14:paraId="2B933982" w14:textId="77777777" w:rsidR="006C4059" w:rsidRPr="006C4059" w:rsidRDefault="006C4059" w:rsidP="006C4059">
      <w:pPr>
        <w:pStyle w:val="Code"/>
        <w:rPr>
          <w:sz w:val="16"/>
          <w:lang w:val="uk-UA"/>
        </w:rPr>
      </w:pPr>
      <w:r w:rsidRPr="006C4059">
        <w:rPr>
          <w:sz w:val="16"/>
          <w:lang w:val="uk-UA"/>
        </w:rPr>
        <w:t xml:space="preserve">    &lt;sys:String x:Key="Bold"&gt;Bold&lt;/sys:String&gt;</w:t>
      </w:r>
    </w:p>
    <w:p w14:paraId="4A11F875" w14:textId="77777777" w:rsidR="006C4059" w:rsidRPr="006C4059" w:rsidRDefault="006C4059" w:rsidP="006C4059">
      <w:pPr>
        <w:pStyle w:val="Code"/>
        <w:rPr>
          <w:sz w:val="16"/>
          <w:lang w:val="uk-UA"/>
        </w:rPr>
      </w:pPr>
      <w:r w:rsidRPr="006C4059">
        <w:rPr>
          <w:sz w:val="16"/>
          <w:lang w:val="uk-UA"/>
        </w:rPr>
        <w:t xml:space="preserve">    &lt;sys:String x:Key="Italic"&gt;Italic&lt;/sys:String&gt;</w:t>
      </w:r>
    </w:p>
    <w:p w14:paraId="2E757E3E" w14:textId="77777777" w:rsidR="006C4059" w:rsidRPr="006C4059" w:rsidRDefault="006C4059" w:rsidP="006C4059">
      <w:pPr>
        <w:pStyle w:val="Code"/>
        <w:rPr>
          <w:sz w:val="16"/>
          <w:lang w:val="uk-UA"/>
        </w:rPr>
      </w:pPr>
      <w:r w:rsidRPr="006C4059">
        <w:rPr>
          <w:sz w:val="16"/>
          <w:lang w:val="uk-UA"/>
        </w:rPr>
        <w:t xml:space="preserve">    &lt;sys:String x:Key="Underline"&gt;Underline&lt;/sys:String&gt;</w:t>
      </w:r>
    </w:p>
    <w:p w14:paraId="6C78CCEA" w14:textId="77777777" w:rsidR="006C4059" w:rsidRPr="006C4059" w:rsidRDefault="006C4059" w:rsidP="006C4059">
      <w:pPr>
        <w:pStyle w:val="Code"/>
        <w:rPr>
          <w:sz w:val="16"/>
          <w:lang w:val="uk-UA"/>
        </w:rPr>
      </w:pPr>
      <w:r w:rsidRPr="006C4059">
        <w:rPr>
          <w:sz w:val="16"/>
          <w:lang w:val="uk-UA"/>
        </w:rPr>
        <w:t xml:space="preserve">    &lt;sys:String x:Key="TextColor"&gt;Color&lt;/sys:String&gt;</w:t>
      </w:r>
    </w:p>
    <w:p w14:paraId="715A1648" w14:textId="77777777" w:rsidR="006C4059" w:rsidRPr="006C4059" w:rsidRDefault="006C4059" w:rsidP="006C4059">
      <w:pPr>
        <w:pStyle w:val="Code"/>
        <w:rPr>
          <w:sz w:val="16"/>
          <w:lang w:val="uk-UA"/>
        </w:rPr>
      </w:pPr>
      <w:r w:rsidRPr="006C4059">
        <w:rPr>
          <w:sz w:val="16"/>
          <w:lang w:val="uk-UA"/>
        </w:rPr>
        <w:t xml:space="preserve">    &lt;sys:String x:Key="Language"&gt;Language&lt;/sys:String&gt;</w:t>
      </w:r>
    </w:p>
    <w:p w14:paraId="2815A9F1" w14:textId="77777777" w:rsidR="006C4059" w:rsidRPr="006C4059" w:rsidRDefault="006C4059" w:rsidP="006C4059">
      <w:pPr>
        <w:pStyle w:val="Code"/>
        <w:rPr>
          <w:sz w:val="16"/>
          <w:lang w:val="uk-UA"/>
        </w:rPr>
      </w:pPr>
      <w:r w:rsidRPr="006C4059">
        <w:rPr>
          <w:sz w:val="16"/>
          <w:lang w:val="uk-UA"/>
        </w:rPr>
        <w:t xml:space="preserve">    &lt;sys:String x:Key="English"&gt;English&lt;/sys:String&gt;</w:t>
      </w:r>
    </w:p>
    <w:p w14:paraId="622537AC" w14:textId="77777777" w:rsidR="006C4059" w:rsidRPr="006C4059" w:rsidRDefault="006C4059" w:rsidP="006C4059">
      <w:pPr>
        <w:pStyle w:val="Code"/>
        <w:rPr>
          <w:sz w:val="16"/>
          <w:lang w:val="uk-UA"/>
        </w:rPr>
      </w:pPr>
      <w:r w:rsidRPr="006C4059">
        <w:rPr>
          <w:sz w:val="16"/>
          <w:lang w:val="uk-UA"/>
        </w:rPr>
        <w:t xml:space="preserve">    &lt;sys:String x:Key="Ukrainian"&gt;Ukrainian&lt;/sys:String&gt;</w:t>
      </w:r>
    </w:p>
    <w:p w14:paraId="48D5B95F" w14:textId="77777777" w:rsidR="006C4059" w:rsidRPr="006C4059" w:rsidRDefault="006C4059" w:rsidP="006C4059">
      <w:pPr>
        <w:pStyle w:val="Code"/>
        <w:rPr>
          <w:sz w:val="16"/>
          <w:lang w:val="uk-UA"/>
        </w:rPr>
      </w:pPr>
      <w:r w:rsidRPr="006C4059">
        <w:rPr>
          <w:sz w:val="16"/>
          <w:lang w:val="uk-UA"/>
        </w:rPr>
        <w:t xml:space="preserve">    &lt;sys:String x:Key="ConfirmDelete"&gt;Are you sure you want to delete this note?&lt;/sys:String&gt;</w:t>
      </w:r>
    </w:p>
    <w:p w14:paraId="4A353CF7" w14:textId="77777777" w:rsidR="006C4059" w:rsidRPr="006C4059" w:rsidRDefault="006C4059" w:rsidP="006C4059">
      <w:pPr>
        <w:pStyle w:val="Code"/>
        <w:rPr>
          <w:sz w:val="16"/>
          <w:lang w:val="uk-UA"/>
        </w:rPr>
      </w:pPr>
      <w:r w:rsidRPr="006C4059">
        <w:rPr>
          <w:sz w:val="16"/>
          <w:lang w:val="uk-UA"/>
        </w:rPr>
        <w:t xml:space="preserve">    &lt;sys:String x:Key="ConfirmDeleteTitle"&gt;Delete Note&lt;/sys:String&gt;</w:t>
      </w:r>
    </w:p>
    <w:p w14:paraId="7770A632" w14:textId="77777777" w:rsidR="006C4059" w:rsidRPr="006C4059" w:rsidRDefault="006C4059" w:rsidP="006C4059">
      <w:pPr>
        <w:pStyle w:val="Code"/>
        <w:rPr>
          <w:sz w:val="16"/>
          <w:lang w:val="uk-UA"/>
        </w:rPr>
      </w:pPr>
      <w:r w:rsidRPr="006C4059">
        <w:rPr>
          <w:sz w:val="16"/>
          <w:lang w:val="uk-UA"/>
        </w:rPr>
        <w:t xml:space="preserve">    &lt;sys:String x:Key="Notes"&gt;Notes&lt;/sys:String&gt;</w:t>
      </w:r>
    </w:p>
    <w:p w14:paraId="37A4BD88" w14:textId="77777777" w:rsidR="006C4059" w:rsidRPr="006C4059" w:rsidRDefault="006C4059" w:rsidP="006C4059">
      <w:pPr>
        <w:pStyle w:val="Code"/>
        <w:rPr>
          <w:sz w:val="16"/>
          <w:lang w:val="uk-UA"/>
        </w:rPr>
      </w:pPr>
      <w:r w:rsidRPr="006C4059">
        <w:rPr>
          <w:sz w:val="16"/>
          <w:lang w:val="uk-UA"/>
        </w:rPr>
        <w:t xml:space="preserve">    &lt;sys:String x:Key="NoNoteSelected"&gt;Select or create a note&lt;/sys:String&gt;</w:t>
      </w:r>
    </w:p>
    <w:p w14:paraId="4607DD80" w14:textId="77777777" w:rsidR="006C4059" w:rsidRPr="006C4059" w:rsidRDefault="006C4059" w:rsidP="006C4059">
      <w:pPr>
        <w:pStyle w:val="Code"/>
        <w:rPr>
          <w:sz w:val="16"/>
          <w:lang w:val="uk-UA"/>
        </w:rPr>
      </w:pPr>
      <w:r w:rsidRPr="006C4059">
        <w:rPr>
          <w:sz w:val="16"/>
          <w:lang w:val="uk-UA"/>
        </w:rPr>
        <w:t xml:space="preserve">    &lt;sys:String x:Key="SavedAt"&gt;Saved&lt;/sys:String&gt;</w:t>
      </w:r>
    </w:p>
    <w:p w14:paraId="36C96233" w14:textId="77777777" w:rsidR="006C4059" w:rsidRPr="006C4059" w:rsidRDefault="006C4059" w:rsidP="006C4059">
      <w:pPr>
        <w:pStyle w:val="Code"/>
        <w:rPr>
          <w:sz w:val="16"/>
          <w:lang w:val="uk-UA"/>
        </w:rPr>
      </w:pPr>
      <w:r w:rsidRPr="006C4059">
        <w:rPr>
          <w:sz w:val="16"/>
          <w:lang w:val="uk-UA"/>
        </w:rPr>
        <w:t xml:space="preserve">    &lt;sys:String x:Key="Modified"&gt;Modified&lt;/sys:String&gt;</w:t>
      </w:r>
    </w:p>
    <w:p w14:paraId="66C90B2D" w14:textId="77777777" w:rsidR="006C4059" w:rsidRPr="006C4059" w:rsidRDefault="006C4059" w:rsidP="006C4059">
      <w:pPr>
        <w:pStyle w:val="Code"/>
        <w:rPr>
          <w:sz w:val="16"/>
          <w:lang w:val="uk-UA"/>
        </w:rPr>
      </w:pPr>
      <w:r w:rsidRPr="006C4059">
        <w:rPr>
          <w:sz w:val="16"/>
          <w:lang w:val="uk-UA"/>
        </w:rPr>
        <w:t xml:space="preserve">    &lt;sys:String x:Key="Created"&gt;Created&lt;/sys:String&gt;</w:t>
      </w:r>
    </w:p>
    <w:p w14:paraId="49BEB695" w14:textId="77777777" w:rsidR="006C4059" w:rsidRPr="006C4059" w:rsidRDefault="006C4059" w:rsidP="006C4059">
      <w:pPr>
        <w:pStyle w:val="Code"/>
        <w:rPr>
          <w:sz w:val="16"/>
          <w:lang w:val="uk-UA"/>
        </w:rPr>
      </w:pPr>
      <w:r w:rsidRPr="006C4059">
        <w:rPr>
          <w:sz w:val="16"/>
          <w:lang w:val="uk-UA"/>
        </w:rPr>
        <w:t xml:space="preserve">    &lt;sys:String x:Key="UntitledNote"&gt;Untitled Note&lt;/sys:String&gt;</w:t>
      </w:r>
    </w:p>
    <w:p w14:paraId="346F47EC" w14:textId="77777777" w:rsidR="006C4059" w:rsidRPr="006C4059" w:rsidRDefault="006C4059" w:rsidP="006C4059">
      <w:pPr>
        <w:pStyle w:val="Code"/>
        <w:rPr>
          <w:sz w:val="16"/>
          <w:lang w:val="uk-UA"/>
        </w:rPr>
      </w:pPr>
      <w:r w:rsidRPr="006C4059">
        <w:rPr>
          <w:sz w:val="16"/>
          <w:lang w:val="uk-UA"/>
        </w:rPr>
        <w:t xml:space="preserve">    &lt;sys:String x:Key="Format"&gt;Format&lt;/sys:String&gt;</w:t>
      </w:r>
    </w:p>
    <w:p w14:paraId="2C2701C0" w14:textId="77777777" w:rsidR="006C4059" w:rsidRPr="006C4059" w:rsidRDefault="006C4059" w:rsidP="006C4059">
      <w:pPr>
        <w:pStyle w:val="Code"/>
        <w:rPr>
          <w:sz w:val="16"/>
          <w:lang w:val="uk-UA"/>
        </w:rPr>
      </w:pPr>
      <w:r w:rsidRPr="006C4059">
        <w:rPr>
          <w:sz w:val="16"/>
          <w:lang w:val="uk-UA"/>
        </w:rPr>
        <w:t xml:space="preserve">    &lt;sys:String x:Key="File"&gt;File&lt;/sys:String&gt;</w:t>
      </w:r>
    </w:p>
    <w:p w14:paraId="6F7AF47F" w14:textId="77777777" w:rsidR="006C4059" w:rsidRPr="006C4059" w:rsidRDefault="006C4059" w:rsidP="006C4059">
      <w:pPr>
        <w:pStyle w:val="Code"/>
        <w:rPr>
          <w:sz w:val="16"/>
          <w:lang w:val="uk-UA"/>
        </w:rPr>
      </w:pPr>
      <w:r w:rsidRPr="006C4059">
        <w:rPr>
          <w:sz w:val="16"/>
          <w:lang w:val="uk-UA"/>
        </w:rPr>
        <w:t xml:space="preserve">    &lt;sys:String x:Key="Edit"&gt;Edit&lt;/sys:String&gt;</w:t>
      </w:r>
    </w:p>
    <w:p w14:paraId="5B028C7E" w14:textId="77777777" w:rsidR="006C4059" w:rsidRPr="006C4059" w:rsidRDefault="006C4059" w:rsidP="006C4059">
      <w:pPr>
        <w:pStyle w:val="Code"/>
        <w:rPr>
          <w:sz w:val="16"/>
          <w:lang w:val="uk-UA"/>
        </w:rPr>
      </w:pPr>
      <w:r w:rsidRPr="006C4059">
        <w:rPr>
          <w:sz w:val="16"/>
          <w:lang w:val="uk-UA"/>
        </w:rPr>
        <w:t xml:space="preserve">    &lt;sys:String x:Key="View"&gt;View&lt;/sys:String&gt;</w:t>
      </w:r>
    </w:p>
    <w:p w14:paraId="0BD4AE65" w14:textId="77777777" w:rsidR="006C4059" w:rsidRPr="006C4059" w:rsidRDefault="006C4059" w:rsidP="006C4059">
      <w:pPr>
        <w:pStyle w:val="Code"/>
        <w:rPr>
          <w:lang w:val="uk-UA"/>
        </w:rPr>
      </w:pPr>
    </w:p>
    <w:p w14:paraId="79330C64" w14:textId="77777777" w:rsidR="006C4059" w:rsidRPr="006C4059" w:rsidRDefault="006C4059" w:rsidP="006C4059">
      <w:pPr>
        <w:pStyle w:val="Code"/>
        <w:rPr>
          <w:sz w:val="16"/>
          <w:lang w:val="uk-UA"/>
        </w:rPr>
      </w:pPr>
      <w:r w:rsidRPr="006C4059">
        <w:rPr>
          <w:sz w:val="16"/>
          <w:lang w:val="uk-UA"/>
        </w:rPr>
        <w:t>&lt;/ResourceDictionary&gt;</w:t>
      </w:r>
    </w:p>
    <w:p w14:paraId="249E883E" w14:textId="77777777" w:rsidR="006C4059" w:rsidRDefault="006C4059" w:rsidP="006C4059">
      <w:pPr>
        <w:pStyle w:val="Code"/>
      </w:pPr>
    </w:p>
    <w:p w14:paraId="1E05D8C1" w14:textId="18FE8E19" w:rsidR="006C4059" w:rsidRPr="006C4059" w:rsidRDefault="006C4059" w:rsidP="006C4059">
      <w:pPr>
        <w:pStyle w:val="Code"/>
        <w:rPr>
          <w:sz w:val="16"/>
        </w:rPr>
      </w:pPr>
      <w:r w:rsidRPr="006C4059">
        <w:rPr>
          <w:sz w:val="16"/>
        </w:rPr>
        <w:t>Strings.uk.xaml</w:t>
      </w:r>
    </w:p>
    <w:p w14:paraId="43F8CF1B" w14:textId="77777777" w:rsidR="006C4059" w:rsidRPr="006C4059" w:rsidRDefault="006C4059" w:rsidP="006C4059">
      <w:pPr>
        <w:pStyle w:val="Code"/>
        <w:rPr>
          <w:sz w:val="16"/>
          <w:lang w:val="uk-UA"/>
        </w:rPr>
      </w:pPr>
      <w:r w:rsidRPr="006C4059">
        <w:rPr>
          <w:sz w:val="16"/>
          <w:lang w:val="uk-UA"/>
        </w:rPr>
        <w:t>&lt;ResourceDictionary xmlns="http://schemas.microsoft.com/winfx/2006/xaml/presentation"</w:t>
      </w:r>
    </w:p>
    <w:p w14:paraId="3B2E2503" w14:textId="77777777" w:rsidR="006C4059" w:rsidRPr="006C4059" w:rsidRDefault="006C4059" w:rsidP="006C4059">
      <w:pPr>
        <w:pStyle w:val="Code"/>
        <w:rPr>
          <w:sz w:val="16"/>
          <w:lang w:val="uk-UA"/>
        </w:rPr>
      </w:pPr>
      <w:r w:rsidRPr="006C4059">
        <w:rPr>
          <w:sz w:val="16"/>
          <w:lang w:val="uk-UA"/>
        </w:rPr>
        <w:t xml:space="preserve">                    xmlns:x="http://schemas.microsoft.com/winfx/2006/xaml"</w:t>
      </w:r>
    </w:p>
    <w:p w14:paraId="744EB4A3" w14:textId="77777777" w:rsidR="006C4059" w:rsidRPr="006C4059" w:rsidRDefault="006C4059" w:rsidP="006C4059">
      <w:pPr>
        <w:pStyle w:val="Code"/>
        <w:rPr>
          <w:sz w:val="16"/>
          <w:lang w:val="uk-UA"/>
        </w:rPr>
      </w:pPr>
      <w:r w:rsidRPr="006C4059">
        <w:rPr>
          <w:sz w:val="16"/>
          <w:lang w:val="uk-UA"/>
        </w:rPr>
        <w:t xml:space="preserve">                    xmlns:sys="clr-namespace:System;assembly=mscorlib"&gt;</w:t>
      </w:r>
    </w:p>
    <w:p w14:paraId="0A74B52C" w14:textId="77777777" w:rsidR="006C4059" w:rsidRPr="006C4059" w:rsidRDefault="006C4059" w:rsidP="006C4059">
      <w:pPr>
        <w:pStyle w:val="Code"/>
        <w:rPr>
          <w:lang w:val="uk-UA"/>
        </w:rPr>
      </w:pPr>
    </w:p>
    <w:p w14:paraId="3A571873" w14:textId="77777777" w:rsidR="006C4059" w:rsidRPr="006C4059" w:rsidRDefault="006C4059" w:rsidP="006C4059">
      <w:pPr>
        <w:pStyle w:val="Code"/>
        <w:rPr>
          <w:sz w:val="16"/>
          <w:lang w:val="uk-UA"/>
        </w:rPr>
      </w:pPr>
      <w:r w:rsidRPr="006C4059">
        <w:rPr>
          <w:sz w:val="16"/>
          <w:lang w:val="uk-UA"/>
        </w:rPr>
        <w:t xml:space="preserve">    &lt;sys:String x:Key="AppTitle"&gt;Notepad&lt;/sys:String&gt;</w:t>
      </w:r>
    </w:p>
    <w:p w14:paraId="3A51C7D9" w14:textId="77777777" w:rsidR="006C4059" w:rsidRPr="006C4059" w:rsidRDefault="006C4059" w:rsidP="006C4059">
      <w:pPr>
        <w:pStyle w:val="Code"/>
        <w:rPr>
          <w:sz w:val="16"/>
          <w:lang w:val="uk-UA"/>
        </w:rPr>
      </w:pPr>
      <w:r w:rsidRPr="006C4059">
        <w:rPr>
          <w:sz w:val="16"/>
          <w:lang w:val="uk-UA"/>
        </w:rPr>
        <w:t xml:space="preserve">    &lt;sys:String x:Key="NewNote"&gt;Нова нотатка&lt;/sys:String&gt;</w:t>
      </w:r>
    </w:p>
    <w:p w14:paraId="6E6CA207" w14:textId="77777777" w:rsidR="006C4059" w:rsidRPr="006C4059" w:rsidRDefault="006C4059" w:rsidP="006C4059">
      <w:pPr>
        <w:pStyle w:val="Code"/>
        <w:rPr>
          <w:sz w:val="16"/>
          <w:lang w:val="uk-UA"/>
        </w:rPr>
      </w:pPr>
      <w:r w:rsidRPr="006C4059">
        <w:rPr>
          <w:sz w:val="16"/>
          <w:lang w:val="uk-UA"/>
        </w:rPr>
        <w:t xml:space="preserve">    &lt;sys:String x:Key="SaveNote"&gt;Зберегти&lt;/sys:String&gt;</w:t>
      </w:r>
    </w:p>
    <w:p w14:paraId="5890CA59" w14:textId="77777777" w:rsidR="006C4059" w:rsidRPr="006C4059" w:rsidRDefault="006C4059" w:rsidP="006C4059">
      <w:pPr>
        <w:pStyle w:val="Code"/>
        <w:rPr>
          <w:sz w:val="16"/>
          <w:lang w:val="uk-UA"/>
        </w:rPr>
      </w:pPr>
      <w:r w:rsidRPr="006C4059">
        <w:rPr>
          <w:sz w:val="16"/>
          <w:lang w:val="uk-UA"/>
        </w:rPr>
        <w:t xml:space="preserve">    &lt;sys:String x:Key="DeleteNote"&gt;Видалити&lt;/sys:String&gt;</w:t>
      </w:r>
    </w:p>
    <w:p w14:paraId="45AF9013" w14:textId="77777777" w:rsidR="006C4059" w:rsidRPr="006C4059" w:rsidRDefault="006C4059" w:rsidP="006C4059">
      <w:pPr>
        <w:pStyle w:val="Code"/>
        <w:rPr>
          <w:sz w:val="16"/>
          <w:lang w:val="uk-UA"/>
        </w:rPr>
      </w:pPr>
      <w:r w:rsidRPr="006C4059">
        <w:rPr>
          <w:sz w:val="16"/>
          <w:lang w:val="uk-UA"/>
        </w:rPr>
        <w:t xml:space="preserve">    &lt;sys:String x:Key="UndoNote"&gt;Скасувати&lt;/sys:String&gt;</w:t>
      </w:r>
    </w:p>
    <w:p w14:paraId="7B36F746" w14:textId="77777777" w:rsidR="006C4059" w:rsidRPr="006C4059" w:rsidRDefault="006C4059" w:rsidP="006C4059">
      <w:pPr>
        <w:pStyle w:val="Code"/>
        <w:rPr>
          <w:sz w:val="16"/>
          <w:lang w:val="uk-UA"/>
        </w:rPr>
      </w:pPr>
      <w:r w:rsidRPr="006C4059">
        <w:rPr>
          <w:sz w:val="16"/>
          <w:lang w:val="uk-UA"/>
        </w:rPr>
        <w:t xml:space="preserve">    &lt;sys:String x:Key="NoteTitlePlaceholder"&gt;Назва нотатки...&lt;/sys:String&gt;</w:t>
      </w:r>
    </w:p>
    <w:p w14:paraId="06B9387C" w14:textId="77777777" w:rsidR="006C4059" w:rsidRPr="006C4059" w:rsidRDefault="006C4059" w:rsidP="006C4059">
      <w:pPr>
        <w:pStyle w:val="Code"/>
        <w:rPr>
          <w:sz w:val="16"/>
          <w:lang w:val="uk-UA"/>
        </w:rPr>
      </w:pPr>
      <w:r w:rsidRPr="006C4059">
        <w:rPr>
          <w:sz w:val="16"/>
          <w:lang w:val="uk-UA"/>
        </w:rPr>
        <w:t xml:space="preserve">    &lt;sys:String x:Key="NoteContentPlaceholder"&gt;Почніть вводити текст тут...&lt;/sys:String&gt;</w:t>
      </w:r>
    </w:p>
    <w:p w14:paraId="0AB8B0DC" w14:textId="77777777" w:rsidR="006C4059" w:rsidRPr="006C4059" w:rsidRDefault="006C4059" w:rsidP="006C4059">
      <w:pPr>
        <w:pStyle w:val="Code"/>
        <w:rPr>
          <w:sz w:val="16"/>
          <w:lang w:val="uk-UA"/>
        </w:rPr>
      </w:pPr>
      <w:r w:rsidRPr="006C4059">
        <w:rPr>
          <w:sz w:val="16"/>
          <w:lang w:val="uk-UA"/>
        </w:rPr>
        <w:t xml:space="preserve">    &lt;sys:String x:Key="SearchPlaceholder"&gt;Пошук нотаток...&lt;/sys:String&gt;</w:t>
      </w:r>
    </w:p>
    <w:p w14:paraId="6A65AA28" w14:textId="77777777" w:rsidR="006C4059" w:rsidRPr="006C4059" w:rsidRDefault="006C4059" w:rsidP="006C4059">
      <w:pPr>
        <w:pStyle w:val="Code"/>
        <w:rPr>
          <w:sz w:val="16"/>
          <w:lang w:val="uk-UA"/>
        </w:rPr>
      </w:pPr>
      <w:r w:rsidRPr="006C4059">
        <w:rPr>
          <w:sz w:val="16"/>
          <w:lang w:val="uk-UA"/>
        </w:rPr>
        <w:t xml:space="preserve">    &lt;sys:String x:Key="FontFamily"&gt;Шрифт&lt;/sys:String&gt;</w:t>
      </w:r>
    </w:p>
    <w:p w14:paraId="593DB040" w14:textId="77777777" w:rsidR="006C4059" w:rsidRPr="006C4059" w:rsidRDefault="006C4059" w:rsidP="006C4059">
      <w:pPr>
        <w:pStyle w:val="Code"/>
        <w:rPr>
          <w:sz w:val="16"/>
          <w:lang w:val="uk-UA"/>
        </w:rPr>
      </w:pPr>
      <w:r w:rsidRPr="006C4059">
        <w:rPr>
          <w:sz w:val="16"/>
          <w:lang w:val="uk-UA"/>
        </w:rPr>
        <w:t xml:space="preserve">    &lt;sys:String x:Key="FontSize"&gt;Розмір&lt;/sys:String&gt;</w:t>
      </w:r>
    </w:p>
    <w:p w14:paraId="2E9F5A6C" w14:textId="77777777" w:rsidR="006C4059" w:rsidRPr="006C4059" w:rsidRDefault="006C4059" w:rsidP="006C4059">
      <w:pPr>
        <w:pStyle w:val="Code"/>
        <w:rPr>
          <w:sz w:val="16"/>
          <w:lang w:val="uk-UA"/>
        </w:rPr>
      </w:pPr>
      <w:r w:rsidRPr="006C4059">
        <w:rPr>
          <w:sz w:val="16"/>
          <w:lang w:val="uk-UA"/>
        </w:rPr>
        <w:t xml:space="preserve">    &lt;sys:String x:Key="Bold"&gt;Жирний&lt;/sys:String&gt;</w:t>
      </w:r>
    </w:p>
    <w:p w14:paraId="325CAC8A" w14:textId="77777777" w:rsidR="006C4059" w:rsidRPr="006C4059" w:rsidRDefault="006C4059" w:rsidP="006C4059">
      <w:pPr>
        <w:pStyle w:val="Code"/>
        <w:rPr>
          <w:sz w:val="16"/>
          <w:lang w:val="uk-UA"/>
        </w:rPr>
      </w:pPr>
      <w:r w:rsidRPr="006C4059">
        <w:rPr>
          <w:sz w:val="16"/>
          <w:lang w:val="uk-UA"/>
        </w:rPr>
        <w:t xml:space="preserve">    &lt;sys:String x:Key="Italic"&gt;Курсив&lt;/sys:String&gt;</w:t>
      </w:r>
    </w:p>
    <w:p w14:paraId="2853F2AA" w14:textId="77777777" w:rsidR="006C4059" w:rsidRPr="006C4059" w:rsidRDefault="006C4059" w:rsidP="006C4059">
      <w:pPr>
        <w:pStyle w:val="Code"/>
        <w:rPr>
          <w:sz w:val="16"/>
          <w:lang w:val="uk-UA"/>
        </w:rPr>
      </w:pPr>
      <w:r w:rsidRPr="006C4059">
        <w:rPr>
          <w:sz w:val="16"/>
          <w:lang w:val="uk-UA"/>
        </w:rPr>
        <w:t xml:space="preserve">    &lt;sys:String x:Key="Underline"&gt;Підкреслений&lt;/sys:String&gt;</w:t>
      </w:r>
    </w:p>
    <w:p w14:paraId="37913701" w14:textId="77777777" w:rsidR="006C4059" w:rsidRPr="006C4059" w:rsidRDefault="006C4059" w:rsidP="006C4059">
      <w:pPr>
        <w:pStyle w:val="Code"/>
        <w:rPr>
          <w:sz w:val="16"/>
          <w:lang w:val="uk-UA"/>
        </w:rPr>
      </w:pPr>
      <w:r w:rsidRPr="006C4059">
        <w:rPr>
          <w:sz w:val="16"/>
          <w:lang w:val="uk-UA"/>
        </w:rPr>
        <w:t xml:space="preserve">    &lt;sys:String x:Key="TextColor"&gt;Колір&lt;/sys:String&gt;</w:t>
      </w:r>
    </w:p>
    <w:p w14:paraId="58F7F3A2" w14:textId="77777777" w:rsidR="006C4059" w:rsidRPr="006C4059" w:rsidRDefault="006C4059" w:rsidP="006C4059">
      <w:pPr>
        <w:pStyle w:val="Code"/>
        <w:rPr>
          <w:sz w:val="16"/>
          <w:lang w:val="uk-UA"/>
        </w:rPr>
      </w:pPr>
      <w:r w:rsidRPr="006C4059">
        <w:rPr>
          <w:sz w:val="16"/>
          <w:lang w:val="uk-UA"/>
        </w:rPr>
        <w:t xml:space="preserve">    &lt;sys:String x:Key="Language"&gt;Мова&lt;/sys:String&gt;</w:t>
      </w:r>
    </w:p>
    <w:p w14:paraId="3B4A78A0" w14:textId="77777777" w:rsidR="006C4059" w:rsidRPr="006C4059" w:rsidRDefault="006C4059" w:rsidP="006C4059">
      <w:pPr>
        <w:pStyle w:val="Code"/>
        <w:rPr>
          <w:sz w:val="16"/>
          <w:lang w:val="uk-UA"/>
        </w:rPr>
      </w:pPr>
      <w:r w:rsidRPr="006C4059">
        <w:rPr>
          <w:sz w:val="16"/>
          <w:lang w:val="uk-UA"/>
        </w:rPr>
        <w:t xml:space="preserve">    &lt;sys:String x:Key="English"&gt;Англійська&lt;/sys:String&gt;</w:t>
      </w:r>
    </w:p>
    <w:p w14:paraId="330265BF" w14:textId="77777777" w:rsidR="006C4059" w:rsidRPr="006C4059" w:rsidRDefault="006C4059" w:rsidP="006C4059">
      <w:pPr>
        <w:pStyle w:val="Code"/>
        <w:rPr>
          <w:sz w:val="16"/>
          <w:lang w:val="uk-UA"/>
        </w:rPr>
      </w:pPr>
      <w:r w:rsidRPr="006C4059">
        <w:rPr>
          <w:sz w:val="16"/>
          <w:lang w:val="uk-UA"/>
        </w:rPr>
        <w:t xml:space="preserve">    &lt;sys:String x:Key="Ukrainian"&gt;Українська&lt;/sys:String&gt;</w:t>
      </w:r>
    </w:p>
    <w:p w14:paraId="7E061F22" w14:textId="77777777" w:rsidR="006C4059" w:rsidRPr="006C4059" w:rsidRDefault="006C4059" w:rsidP="006C4059">
      <w:pPr>
        <w:pStyle w:val="Code"/>
        <w:rPr>
          <w:sz w:val="16"/>
          <w:lang w:val="uk-UA"/>
        </w:rPr>
      </w:pPr>
      <w:r w:rsidRPr="006C4059">
        <w:rPr>
          <w:sz w:val="16"/>
          <w:lang w:val="uk-UA"/>
        </w:rPr>
        <w:t xml:space="preserve">    &lt;sys:String x:Key="ConfirmDelete"&gt;Ви впевнені, що хочете видалити цю нотатку?&lt;/sys:String&gt;</w:t>
      </w:r>
    </w:p>
    <w:p w14:paraId="4BE557E2" w14:textId="77777777" w:rsidR="006C4059" w:rsidRPr="006C4059" w:rsidRDefault="006C4059" w:rsidP="006C4059">
      <w:pPr>
        <w:pStyle w:val="Code"/>
        <w:rPr>
          <w:sz w:val="16"/>
          <w:lang w:val="uk-UA"/>
        </w:rPr>
      </w:pPr>
      <w:r w:rsidRPr="006C4059">
        <w:rPr>
          <w:sz w:val="16"/>
          <w:lang w:val="uk-UA"/>
        </w:rPr>
        <w:t xml:space="preserve">    &lt;sys:String x:Key="ConfirmDeleteTitle"&gt;Видалення нотатки&lt;/sys:String&gt;</w:t>
      </w:r>
    </w:p>
    <w:p w14:paraId="38694EBF" w14:textId="77777777" w:rsidR="006C4059" w:rsidRPr="006C4059" w:rsidRDefault="006C4059" w:rsidP="006C4059">
      <w:pPr>
        <w:pStyle w:val="Code"/>
        <w:rPr>
          <w:sz w:val="16"/>
          <w:lang w:val="uk-UA"/>
        </w:rPr>
      </w:pPr>
      <w:r w:rsidRPr="006C4059">
        <w:rPr>
          <w:sz w:val="16"/>
          <w:lang w:val="uk-UA"/>
        </w:rPr>
        <w:t xml:space="preserve">    &lt;sys:String x:Key="Notes"&gt;Нотатки&lt;/sys:String&gt;</w:t>
      </w:r>
    </w:p>
    <w:p w14:paraId="3AFEC077" w14:textId="77777777" w:rsidR="006C4059" w:rsidRPr="006C4059" w:rsidRDefault="006C4059" w:rsidP="006C4059">
      <w:pPr>
        <w:pStyle w:val="Code"/>
        <w:rPr>
          <w:sz w:val="16"/>
          <w:lang w:val="uk-UA"/>
        </w:rPr>
      </w:pPr>
      <w:r w:rsidRPr="006C4059">
        <w:rPr>
          <w:sz w:val="16"/>
          <w:lang w:val="uk-UA"/>
        </w:rPr>
        <w:t xml:space="preserve">    &lt;sys:String x:Key="NoNoteSelected"&gt;Оберіть або створіть нотатку&lt;/sys:String&gt;</w:t>
      </w:r>
    </w:p>
    <w:p w14:paraId="5A2A6F38" w14:textId="77777777" w:rsidR="006C4059" w:rsidRPr="006C4059" w:rsidRDefault="006C4059" w:rsidP="006C4059">
      <w:pPr>
        <w:pStyle w:val="Code"/>
        <w:rPr>
          <w:sz w:val="16"/>
          <w:lang w:val="uk-UA"/>
        </w:rPr>
      </w:pPr>
      <w:r w:rsidRPr="006C4059">
        <w:rPr>
          <w:sz w:val="16"/>
          <w:lang w:val="uk-UA"/>
        </w:rPr>
        <w:t xml:space="preserve">    &lt;sys:String x:Key="SavedAt"&gt;Збережено&lt;/sys:String&gt;</w:t>
      </w:r>
    </w:p>
    <w:p w14:paraId="28F996F4" w14:textId="77777777" w:rsidR="006C4059" w:rsidRPr="006C4059" w:rsidRDefault="006C4059" w:rsidP="006C4059">
      <w:pPr>
        <w:pStyle w:val="Code"/>
        <w:rPr>
          <w:sz w:val="16"/>
          <w:lang w:val="uk-UA"/>
        </w:rPr>
      </w:pPr>
      <w:r w:rsidRPr="006C4059">
        <w:rPr>
          <w:sz w:val="16"/>
          <w:lang w:val="uk-UA"/>
        </w:rPr>
        <w:t xml:space="preserve">    &lt;sys:String x:Key="Modified"&gt;Змінено&lt;/sys:String&gt;</w:t>
      </w:r>
    </w:p>
    <w:p w14:paraId="0A20DFCB" w14:textId="77777777" w:rsidR="006C4059" w:rsidRPr="006C4059" w:rsidRDefault="006C4059" w:rsidP="006C4059">
      <w:pPr>
        <w:pStyle w:val="Code"/>
        <w:rPr>
          <w:sz w:val="16"/>
          <w:lang w:val="uk-UA"/>
        </w:rPr>
      </w:pPr>
      <w:r w:rsidRPr="006C4059">
        <w:rPr>
          <w:sz w:val="16"/>
          <w:lang w:val="uk-UA"/>
        </w:rPr>
        <w:t xml:space="preserve">    &lt;sys:String x:Key="Created"&gt;Створено&lt;/sys:String&gt;</w:t>
      </w:r>
    </w:p>
    <w:p w14:paraId="2A36175C" w14:textId="77777777" w:rsidR="006C4059" w:rsidRPr="006C4059" w:rsidRDefault="006C4059" w:rsidP="006C4059">
      <w:pPr>
        <w:pStyle w:val="Code"/>
        <w:rPr>
          <w:sz w:val="16"/>
          <w:lang w:val="uk-UA"/>
        </w:rPr>
      </w:pPr>
      <w:r w:rsidRPr="006C4059">
        <w:rPr>
          <w:sz w:val="16"/>
          <w:lang w:val="uk-UA"/>
        </w:rPr>
        <w:t xml:space="preserve">    &lt;sys:String x:Key="UntitledNote"&gt;Без назви&lt;/sys:String&gt;</w:t>
      </w:r>
    </w:p>
    <w:p w14:paraId="782AE921" w14:textId="77777777" w:rsidR="006C4059" w:rsidRPr="006C4059" w:rsidRDefault="006C4059" w:rsidP="006C4059">
      <w:pPr>
        <w:pStyle w:val="Code"/>
        <w:rPr>
          <w:sz w:val="16"/>
          <w:lang w:val="uk-UA"/>
        </w:rPr>
      </w:pPr>
      <w:r w:rsidRPr="006C4059">
        <w:rPr>
          <w:sz w:val="16"/>
          <w:lang w:val="uk-UA"/>
        </w:rPr>
        <w:t xml:space="preserve">    &lt;sys:String x:Key="Format"&gt;Форматування&lt;/sys:String&gt;</w:t>
      </w:r>
    </w:p>
    <w:p w14:paraId="213E867C" w14:textId="77777777" w:rsidR="006C4059" w:rsidRPr="006C4059" w:rsidRDefault="006C4059" w:rsidP="006C4059">
      <w:pPr>
        <w:pStyle w:val="Code"/>
        <w:rPr>
          <w:sz w:val="16"/>
          <w:lang w:val="uk-UA"/>
        </w:rPr>
      </w:pPr>
      <w:r w:rsidRPr="006C4059">
        <w:rPr>
          <w:sz w:val="16"/>
          <w:lang w:val="uk-UA"/>
        </w:rPr>
        <w:t xml:space="preserve">    &lt;sys:String x:Key="File"&gt;Файл&lt;/sys:String&gt;</w:t>
      </w:r>
    </w:p>
    <w:p w14:paraId="76BA014F" w14:textId="77777777" w:rsidR="006C4059" w:rsidRPr="006C4059" w:rsidRDefault="006C4059" w:rsidP="006C4059">
      <w:pPr>
        <w:pStyle w:val="Code"/>
        <w:rPr>
          <w:sz w:val="16"/>
          <w:lang w:val="uk-UA"/>
        </w:rPr>
      </w:pPr>
      <w:r w:rsidRPr="006C4059">
        <w:rPr>
          <w:sz w:val="16"/>
          <w:lang w:val="uk-UA"/>
        </w:rPr>
        <w:t xml:space="preserve">    &lt;sys:String x:Key="Edit"&gt;Редагування&lt;/sys:String&gt;</w:t>
      </w:r>
    </w:p>
    <w:p w14:paraId="58D131BA" w14:textId="77777777" w:rsidR="006C4059" w:rsidRPr="006C4059" w:rsidRDefault="006C4059" w:rsidP="006C4059">
      <w:pPr>
        <w:pStyle w:val="Code"/>
        <w:rPr>
          <w:sz w:val="16"/>
          <w:lang w:val="uk-UA"/>
        </w:rPr>
      </w:pPr>
      <w:r w:rsidRPr="006C4059">
        <w:rPr>
          <w:sz w:val="16"/>
          <w:lang w:val="uk-UA"/>
        </w:rPr>
        <w:lastRenderedPageBreak/>
        <w:t xml:space="preserve">    &lt;sys:String x:Key="View"&gt;Вигляд&lt;/sys:String&gt;</w:t>
      </w:r>
    </w:p>
    <w:p w14:paraId="6C6D9A7D" w14:textId="77777777" w:rsidR="006C4059" w:rsidRPr="006C4059" w:rsidRDefault="006C4059" w:rsidP="006C4059">
      <w:pPr>
        <w:pStyle w:val="Code"/>
        <w:rPr>
          <w:lang w:val="uk-UA"/>
        </w:rPr>
      </w:pPr>
    </w:p>
    <w:p w14:paraId="43CC9928" w14:textId="77777777" w:rsidR="006C4059" w:rsidRPr="006C4059" w:rsidRDefault="006C4059" w:rsidP="006C4059">
      <w:pPr>
        <w:pStyle w:val="Code"/>
        <w:rPr>
          <w:sz w:val="16"/>
          <w:lang w:val="uk-UA"/>
        </w:rPr>
      </w:pPr>
      <w:r w:rsidRPr="006C4059">
        <w:rPr>
          <w:sz w:val="16"/>
          <w:lang w:val="uk-UA"/>
        </w:rPr>
        <w:t>&lt;/ResourceDictionary&gt;</w:t>
      </w:r>
    </w:p>
    <w:p w14:paraId="6644735F" w14:textId="77777777" w:rsidR="006C4059" w:rsidRDefault="006C4059" w:rsidP="006C4059">
      <w:pPr>
        <w:pStyle w:val="Code"/>
      </w:pPr>
    </w:p>
    <w:p w14:paraId="729EAA5D" w14:textId="258A069B" w:rsidR="006C4059" w:rsidRPr="006C4059" w:rsidRDefault="006C4059" w:rsidP="006C4059">
      <w:pPr>
        <w:pStyle w:val="Code"/>
        <w:rPr>
          <w:sz w:val="16"/>
        </w:rPr>
      </w:pPr>
      <w:r w:rsidRPr="006C4059">
        <w:rPr>
          <w:sz w:val="16"/>
        </w:rPr>
        <w:t>RelayCommands.cs</w:t>
      </w:r>
    </w:p>
    <w:p w14:paraId="01E2E2E3" w14:textId="77777777" w:rsidR="006C4059" w:rsidRPr="006C4059" w:rsidRDefault="006C4059" w:rsidP="006C4059">
      <w:pPr>
        <w:pStyle w:val="Code"/>
        <w:rPr>
          <w:sz w:val="16"/>
          <w:lang w:val="uk-UA"/>
        </w:rPr>
      </w:pPr>
      <w:r w:rsidRPr="006C4059">
        <w:rPr>
          <w:sz w:val="16"/>
          <w:lang w:val="uk-UA"/>
        </w:rPr>
        <w:t>using System;</w:t>
      </w:r>
    </w:p>
    <w:p w14:paraId="7826D95B" w14:textId="77777777" w:rsidR="006C4059" w:rsidRPr="006C4059" w:rsidRDefault="006C4059" w:rsidP="006C4059">
      <w:pPr>
        <w:pStyle w:val="Code"/>
        <w:rPr>
          <w:sz w:val="16"/>
          <w:lang w:val="uk-UA"/>
        </w:rPr>
      </w:pPr>
      <w:r w:rsidRPr="006C4059">
        <w:rPr>
          <w:sz w:val="16"/>
          <w:lang w:val="uk-UA"/>
        </w:rPr>
        <w:t>using System.Windows.Input;</w:t>
      </w:r>
    </w:p>
    <w:p w14:paraId="056D6F6D" w14:textId="77777777" w:rsidR="006C4059" w:rsidRPr="006C4059" w:rsidRDefault="006C4059" w:rsidP="006C4059">
      <w:pPr>
        <w:pStyle w:val="Code"/>
        <w:rPr>
          <w:lang w:val="uk-UA"/>
        </w:rPr>
      </w:pPr>
    </w:p>
    <w:p w14:paraId="52585A46" w14:textId="77777777" w:rsidR="006C4059" w:rsidRPr="006C4059" w:rsidRDefault="006C4059" w:rsidP="006C4059">
      <w:pPr>
        <w:pStyle w:val="Code"/>
        <w:rPr>
          <w:sz w:val="16"/>
          <w:lang w:val="uk-UA"/>
        </w:rPr>
      </w:pPr>
      <w:r w:rsidRPr="006C4059">
        <w:rPr>
          <w:sz w:val="16"/>
          <w:lang w:val="uk-UA"/>
        </w:rPr>
        <w:t>namespace Notepad.Commands</w:t>
      </w:r>
    </w:p>
    <w:p w14:paraId="228C19AE" w14:textId="77777777" w:rsidR="006C4059" w:rsidRPr="006C4059" w:rsidRDefault="006C4059" w:rsidP="006C4059">
      <w:pPr>
        <w:pStyle w:val="Code"/>
        <w:rPr>
          <w:sz w:val="16"/>
          <w:lang w:val="uk-UA"/>
        </w:rPr>
      </w:pPr>
      <w:r w:rsidRPr="006C4059">
        <w:rPr>
          <w:sz w:val="16"/>
          <w:lang w:val="uk-UA"/>
        </w:rPr>
        <w:t>{</w:t>
      </w:r>
    </w:p>
    <w:p w14:paraId="73C1F16A" w14:textId="77777777" w:rsidR="006C4059" w:rsidRPr="006C4059" w:rsidRDefault="006C4059" w:rsidP="006C4059">
      <w:pPr>
        <w:pStyle w:val="Code"/>
        <w:rPr>
          <w:sz w:val="16"/>
          <w:lang w:val="uk-UA"/>
        </w:rPr>
      </w:pPr>
      <w:r w:rsidRPr="006C4059">
        <w:rPr>
          <w:sz w:val="16"/>
          <w:lang w:val="uk-UA"/>
        </w:rPr>
        <w:t xml:space="preserve">    public class RelayCommand : ICommand</w:t>
      </w:r>
    </w:p>
    <w:p w14:paraId="72575B1A" w14:textId="77777777" w:rsidR="006C4059" w:rsidRPr="006C4059" w:rsidRDefault="006C4059" w:rsidP="006C4059">
      <w:pPr>
        <w:pStyle w:val="Code"/>
        <w:rPr>
          <w:sz w:val="16"/>
          <w:lang w:val="uk-UA"/>
        </w:rPr>
      </w:pPr>
      <w:r w:rsidRPr="006C4059">
        <w:rPr>
          <w:sz w:val="16"/>
          <w:lang w:val="uk-UA"/>
        </w:rPr>
        <w:t xml:space="preserve">    {</w:t>
      </w:r>
    </w:p>
    <w:p w14:paraId="1C4EEE5B" w14:textId="77777777" w:rsidR="006C4059" w:rsidRPr="006C4059" w:rsidRDefault="006C4059" w:rsidP="006C4059">
      <w:pPr>
        <w:pStyle w:val="Code"/>
        <w:rPr>
          <w:sz w:val="16"/>
          <w:lang w:val="uk-UA"/>
        </w:rPr>
      </w:pPr>
      <w:r w:rsidRPr="006C4059">
        <w:rPr>
          <w:sz w:val="16"/>
          <w:lang w:val="uk-UA"/>
        </w:rPr>
        <w:t xml:space="preserve">        private readonly Action&lt;object?&gt; _execute;</w:t>
      </w:r>
    </w:p>
    <w:p w14:paraId="1B1AE0EB" w14:textId="77777777" w:rsidR="006C4059" w:rsidRPr="006C4059" w:rsidRDefault="006C4059" w:rsidP="006C4059">
      <w:pPr>
        <w:pStyle w:val="Code"/>
        <w:rPr>
          <w:sz w:val="16"/>
          <w:lang w:val="uk-UA"/>
        </w:rPr>
      </w:pPr>
      <w:r w:rsidRPr="006C4059">
        <w:rPr>
          <w:sz w:val="16"/>
          <w:lang w:val="uk-UA"/>
        </w:rPr>
        <w:t xml:space="preserve">        private readonly Func&lt;object?, bool&gt;? _canExecute;</w:t>
      </w:r>
    </w:p>
    <w:p w14:paraId="71335243" w14:textId="77777777" w:rsidR="006C4059" w:rsidRPr="006C4059" w:rsidRDefault="006C4059" w:rsidP="006C4059">
      <w:pPr>
        <w:pStyle w:val="Code"/>
        <w:rPr>
          <w:lang w:val="uk-UA"/>
        </w:rPr>
      </w:pPr>
    </w:p>
    <w:p w14:paraId="58E7CBB3" w14:textId="77777777" w:rsidR="006C4059" w:rsidRPr="006C4059" w:rsidRDefault="006C4059" w:rsidP="006C4059">
      <w:pPr>
        <w:pStyle w:val="Code"/>
        <w:rPr>
          <w:sz w:val="16"/>
          <w:lang w:val="uk-UA"/>
        </w:rPr>
      </w:pPr>
      <w:r w:rsidRPr="006C4059">
        <w:rPr>
          <w:sz w:val="16"/>
          <w:lang w:val="uk-UA"/>
        </w:rPr>
        <w:t xml:space="preserve">        public RelayCommand(Action&lt;object?&gt; execute, Func&lt;object?, bool&gt;? canExecute = null)</w:t>
      </w:r>
    </w:p>
    <w:p w14:paraId="4F7E7981" w14:textId="77777777" w:rsidR="006C4059" w:rsidRPr="006C4059" w:rsidRDefault="006C4059" w:rsidP="006C4059">
      <w:pPr>
        <w:pStyle w:val="Code"/>
        <w:rPr>
          <w:sz w:val="16"/>
          <w:lang w:val="uk-UA"/>
        </w:rPr>
      </w:pPr>
      <w:r w:rsidRPr="006C4059">
        <w:rPr>
          <w:sz w:val="16"/>
          <w:lang w:val="uk-UA"/>
        </w:rPr>
        <w:t xml:space="preserve">        {</w:t>
      </w:r>
    </w:p>
    <w:p w14:paraId="42081DC8" w14:textId="77777777" w:rsidR="006C4059" w:rsidRPr="006C4059" w:rsidRDefault="006C4059" w:rsidP="006C4059">
      <w:pPr>
        <w:pStyle w:val="Code"/>
        <w:rPr>
          <w:sz w:val="16"/>
          <w:lang w:val="uk-UA"/>
        </w:rPr>
      </w:pPr>
      <w:r w:rsidRPr="006C4059">
        <w:rPr>
          <w:sz w:val="16"/>
          <w:lang w:val="uk-UA"/>
        </w:rPr>
        <w:t xml:space="preserve">            _execute = execute ?? throw new ArgumentNullException(nameof(execute));</w:t>
      </w:r>
    </w:p>
    <w:p w14:paraId="4C6B6C47" w14:textId="77777777" w:rsidR="006C4059" w:rsidRPr="006C4059" w:rsidRDefault="006C4059" w:rsidP="006C4059">
      <w:pPr>
        <w:pStyle w:val="Code"/>
        <w:rPr>
          <w:sz w:val="16"/>
          <w:lang w:val="uk-UA"/>
        </w:rPr>
      </w:pPr>
      <w:r w:rsidRPr="006C4059">
        <w:rPr>
          <w:sz w:val="16"/>
          <w:lang w:val="uk-UA"/>
        </w:rPr>
        <w:t xml:space="preserve">            _canExecute = canExecute;</w:t>
      </w:r>
    </w:p>
    <w:p w14:paraId="5025CBD7" w14:textId="77777777" w:rsidR="006C4059" w:rsidRPr="006C4059" w:rsidRDefault="006C4059" w:rsidP="006C4059">
      <w:pPr>
        <w:pStyle w:val="Code"/>
        <w:rPr>
          <w:sz w:val="16"/>
          <w:lang w:val="uk-UA"/>
        </w:rPr>
      </w:pPr>
      <w:r w:rsidRPr="006C4059">
        <w:rPr>
          <w:sz w:val="16"/>
          <w:lang w:val="uk-UA"/>
        </w:rPr>
        <w:t xml:space="preserve">        }</w:t>
      </w:r>
    </w:p>
    <w:p w14:paraId="5509CE19" w14:textId="77777777" w:rsidR="006C4059" w:rsidRPr="006C4059" w:rsidRDefault="006C4059" w:rsidP="006C4059">
      <w:pPr>
        <w:pStyle w:val="Code"/>
        <w:rPr>
          <w:lang w:val="uk-UA"/>
        </w:rPr>
      </w:pPr>
    </w:p>
    <w:p w14:paraId="74346A7F" w14:textId="77777777" w:rsidR="006C4059" w:rsidRPr="006C4059" w:rsidRDefault="006C4059" w:rsidP="006C4059">
      <w:pPr>
        <w:pStyle w:val="Code"/>
        <w:rPr>
          <w:sz w:val="16"/>
          <w:lang w:val="uk-UA"/>
        </w:rPr>
      </w:pPr>
      <w:r w:rsidRPr="006C4059">
        <w:rPr>
          <w:sz w:val="16"/>
          <w:lang w:val="uk-UA"/>
        </w:rPr>
        <w:t xml:space="preserve">        public RelayCommand(Action execute, Func&lt;bool&gt;? canExecute = null)</w:t>
      </w:r>
    </w:p>
    <w:p w14:paraId="19E68D0A" w14:textId="77777777" w:rsidR="006C4059" w:rsidRPr="006C4059" w:rsidRDefault="006C4059" w:rsidP="006C4059">
      <w:pPr>
        <w:pStyle w:val="Code"/>
        <w:rPr>
          <w:sz w:val="16"/>
          <w:lang w:val="uk-UA"/>
        </w:rPr>
      </w:pPr>
      <w:r w:rsidRPr="006C4059">
        <w:rPr>
          <w:sz w:val="16"/>
          <w:lang w:val="uk-UA"/>
        </w:rPr>
        <w:t xml:space="preserve">            : this(_ =&gt; execute(), canExecute == null ? null : _ =&gt; canExecute())</w:t>
      </w:r>
    </w:p>
    <w:p w14:paraId="3CBD78B2" w14:textId="77777777" w:rsidR="006C4059" w:rsidRPr="006C4059" w:rsidRDefault="006C4059" w:rsidP="006C4059">
      <w:pPr>
        <w:pStyle w:val="Code"/>
        <w:rPr>
          <w:sz w:val="16"/>
          <w:lang w:val="uk-UA"/>
        </w:rPr>
      </w:pPr>
      <w:r w:rsidRPr="006C4059">
        <w:rPr>
          <w:sz w:val="16"/>
          <w:lang w:val="uk-UA"/>
        </w:rPr>
        <w:t xml:space="preserve">        { }</w:t>
      </w:r>
    </w:p>
    <w:p w14:paraId="4BCC2A1E" w14:textId="77777777" w:rsidR="006C4059" w:rsidRPr="006C4059" w:rsidRDefault="006C4059" w:rsidP="006C4059">
      <w:pPr>
        <w:pStyle w:val="Code"/>
        <w:rPr>
          <w:lang w:val="uk-UA"/>
        </w:rPr>
      </w:pPr>
    </w:p>
    <w:p w14:paraId="7278987D" w14:textId="77777777" w:rsidR="006C4059" w:rsidRPr="006C4059" w:rsidRDefault="006C4059" w:rsidP="006C4059">
      <w:pPr>
        <w:pStyle w:val="Code"/>
        <w:rPr>
          <w:sz w:val="16"/>
          <w:lang w:val="uk-UA"/>
        </w:rPr>
      </w:pPr>
      <w:r w:rsidRPr="006C4059">
        <w:rPr>
          <w:sz w:val="16"/>
          <w:lang w:val="uk-UA"/>
        </w:rPr>
        <w:t xml:space="preserve">        public event EventHandler? CanExecuteChanged</w:t>
      </w:r>
    </w:p>
    <w:p w14:paraId="177EDA37" w14:textId="77777777" w:rsidR="006C4059" w:rsidRPr="006C4059" w:rsidRDefault="006C4059" w:rsidP="006C4059">
      <w:pPr>
        <w:pStyle w:val="Code"/>
        <w:rPr>
          <w:sz w:val="16"/>
          <w:lang w:val="uk-UA"/>
        </w:rPr>
      </w:pPr>
      <w:r w:rsidRPr="006C4059">
        <w:rPr>
          <w:sz w:val="16"/>
          <w:lang w:val="uk-UA"/>
        </w:rPr>
        <w:t xml:space="preserve">        {</w:t>
      </w:r>
    </w:p>
    <w:p w14:paraId="78862B8C" w14:textId="77777777" w:rsidR="006C4059" w:rsidRPr="006C4059" w:rsidRDefault="006C4059" w:rsidP="006C4059">
      <w:pPr>
        <w:pStyle w:val="Code"/>
        <w:rPr>
          <w:sz w:val="16"/>
          <w:lang w:val="uk-UA"/>
        </w:rPr>
      </w:pPr>
      <w:r w:rsidRPr="006C4059">
        <w:rPr>
          <w:sz w:val="16"/>
          <w:lang w:val="uk-UA"/>
        </w:rPr>
        <w:t xml:space="preserve">            add =&gt; CommandManager.RequerySuggested += value;</w:t>
      </w:r>
    </w:p>
    <w:p w14:paraId="4E418335" w14:textId="77777777" w:rsidR="006C4059" w:rsidRPr="006C4059" w:rsidRDefault="006C4059" w:rsidP="006C4059">
      <w:pPr>
        <w:pStyle w:val="Code"/>
        <w:rPr>
          <w:sz w:val="16"/>
          <w:lang w:val="uk-UA"/>
        </w:rPr>
      </w:pPr>
      <w:r w:rsidRPr="006C4059">
        <w:rPr>
          <w:sz w:val="16"/>
          <w:lang w:val="uk-UA"/>
        </w:rPr>
        <w:t xml:space="preserve">            remove =&gt; CommandManager.RequerySuggested -= value;</w:t>
      </w:r>
    </w:p>
    <w:p w14:paraId="42537114" w14:textId="77777777" w:rsidR="006C4059" w:rsidRPr="006C4059" w:rsidRDefault="006C4059" w:rsidP="006C4059">
      <w:pPr>
        <w:pStyle w:val="Code"/>
        <w:rPr>
          <w:sz w:val="16"/>
          <w:lang w:val="uk-UA"/>
        </w:rPr>
      </w:pPr>
      <w:r w:rsidRPr="006C4059">
        <w:rPr>
          <w:sz w:val="16"/>
          <w:lang w:val="uk-UA"/>
        </w:rPr>
        <w:t xml:space="preserve">        }</w:t>
      </w:r>
    </w:p>
    <w:p w14:paraId="1625EA87" w14:textId="77777777" w:rsidR="006C4059" w:rsidRPr="006C4059" w:rsidRDefault="006C4059" w:rsidP="006C4059">
      <w:pPr>
        <w:pStyle w:val="Code"/>
        <w:rPr>
          <w:lang w:val="uk-UA"/>
        </w:rPr>
      </w:pPr>
    </w:p>
    <w:p w14:paraId="47A303DA" w14:textId="77777777" w:rsidR="006C4059" w:rsidRPr="006C4059" w:rsidRDefault="006C4059" w:rsidP="006C4059">
      <w:pPr>
        <w:pStyle w:val="Code"/>
        <w:rPr>
          <w:sz w:val="16"/>
          <w:lang w:val="uk-UA"/>
        </w:rPr>
      </w:pPr>
      <w:r w:rsidRPr="006C4059">
        <w:rPr>
          <w:sz w:val="16"/>
          <w:lang w:val="uk-UA"/>
        </w:rPr>
        <w:t xml:space="preserve">        public bool CanExecute(object? parameter) =&gt; _canExecute == null || _canExecute(parameter);</w:t>
      </w:r>
    </w:p>
    <w:p w14:paraId="53D78E9F" w14:textId="77777777" w:rsidR="006C4059" w:rsidRPr="006C4059" w:rsidRDefault="006C4059" w:rsidP="006C4059">
      <w:pPr>
        <w:pStyle w:val="Code"/>
        <w:rPr>
          <w:sz w:val="16"/>
          <w:lang w:val="uk-UA"/>
        </w:rPr>
      </w:pPr>
      <w:r w:rsidRPr="006C4059">
        <w:rPr>
          <w:sz w:val="16"/>
          <w:lang w:val="uk-UA"/>
        </w:rPr>
        <w:t xml:space="preserve">        public void Execute(object? parameter) =&gt; _execute(parameter);</w:t>
      </w:r>
    </w:p>
    <w:p w14:paraId="0F874E18" w14:textId="77777777" w:rsidR="006C4059" w:rsidRPr="006C4059" w:rsidRDefault="006C4059" w:rsidP="006C4059">
      <w:pPr>
        <w:pStyle w:val="Code"/>
        <w:rPr>
          <w:lang w:val="uk-UA"/>
        </w:rPr>
      </w:pPr>
    </w:p>
    <w:p w14:paraId="54CBAA83" w14:textId="77777777" w:rsidR="006C4059" w:rsidRPr="006C4059" w:rsidRDefault="006C4059" w:rsidP="006C4059">
      <w:pPr>
        <w:pStyle w:val="Code"/>
        <w:rPr>
          <w:sz w:val="16"/>
          <w:lang w:val="uk-UA"/>
        </w:rPr>
      </w:pPr>
      <w:r w:rsidRPr="006C4059">
        <w:rPr>
          <w:sz w:val="16"/>
          <w:lang w:val="uk-UA"/>
        </w:rPr>
        <w:t xml:space="preserve">        public void RaiseCanExecuteChanged() =&gt; CommandManager.InvalidateRequerySuggested();</w:t>
      </w:r>
    </w:p>
    <w:p w14:paraId="24593B7C" w14:textId="77777777" w:rsidR="006C4059" w:rsidRPr="006C4059" w:rsidRDefault="006C4059" w:rsidP="006C4059">
      <w:pPr>
        <w:pStyle w:val="Code"/>
        <w:rPr>
          <w:sz w:val="16"/>
          <w:lang w:val="uk-UA"/>
        </w:rPr>
      </w:pPr>
      <w:r w:rsidRPr="006C4059">
        <w:rPr>
          <w:sz w:val="16"/>
          <w:lang w:val="uk-UA"/>
        </w:rPr>
        <w:t xml:space="preserve">    }</w:t>
      </w:r>
    </w:p>
    <w:p w14:paraId="0E4BBA00" w14:textId="77777777" w:rsidR="006C4059" w:rsidRPr="006C4059" w:rsidRDefault="006C4059" w:rsidP="006C4059">
      <w:pPr>
        <w:pStyle w:val="Code"/>
        <w:rPr>
          <w:sz w:val="16"/>
          <w:lang w:val="uk-UA"/>
        </w:rPr>
      </w:pPr>
      <w:r w:rsidRPr="006C4059">
        <w:rPr>
          <w:sz w:val="16"/>
          <w:lang w:val="uk-UA"/>
        </w:rPr>
        <w:t>}</w:t>
      </w:r>
    </w:p>
    <w:p w14:paraId="6685DCD4" w14:textId="77777777" w:rsidR="006C4059" w:rsidRDefault="006C4059" w:rsidP="006C4059">
      <w:pPr>
        <w:pStyle w:val="Code"/>
      </w:pPr>
    </w:p>
    <w:p w14:paraId="6A761058" w14:textId="77777777" w:rsidR="00A17E05" w:rsidRDefault="00A17E05" w:rsidP="00E30066">
      <w:pPr>
        <w:pStyle w:val="Code"/>
      </w:pPr>
    </w:p>
    <w:p w14:paraId="4E5DFE5F" w14:textId="77777777" w:rsidR="00A17E05" w:rsidRDefault="00A17E05" w:rsidP="00DD7054">
      <w:pPr>
        <w:sectPr w:rsidR="00A17E05" w:rsidSect="00712FBC">
          <w:type w:val="continuous"/>
          <w:pgSz w:w="11906" w:h="16838"/>
          <w:pgMar w:top="1134" w:right="567" w:bottom="1134" w:left="1418" w:header="709" w:footer="1203" w:gutter="0"/>
          <w:cols w:space="708"/>
          <w:docGrid w:linePitch="381"/>
        </w:sectPr>
      </w:pPr>
    </w:p>
    <w:p w14:paraId="06F46CC4" w14:textId="77777777" w:rsidR="00AC2DC9" w:rsidRDefault="00AC2DC9" w:rsidP="00DD7054">
      <w:pPr>
        <w:sectPr w:rsidR="00AC2DC9" w:rsidSect="00712FBC">
          <w:type w:val="continuous"/>
          <w:pgSz w:w="11906" w:h="16838"/>
          <w:pgMar w:top="1134" w:right="567" w:bottom="1134" w:left="1418" w:header="709" w:footer="1203" w:gutter="0"/>
          <w:cols w:space="708"/>
          <w:docGrid w:linePitch="381"/>
        </w:sectPr>
      </w:pPr>
    </w:p>
    <w:p w14:paraId="69FD3E0B" w14:textId="77777777" w:rsidR="0045243F" w:rsidRPr="00731F87" w:rsidRDefault="0045243F" w:rsidP="00DD7054"/>
    <w:sectPr w:rsidR="0045243F" w:rsidRPr="00731F87" w:rsidSect="00712FBC">
      <w:type w:val="continuous"/>
      <w:pgSz w:w="11906" w:h="16838"/>
      <w:pgMar w:top="1134" w:right="567" w:bottom="1134" w:left="1418" w:header="709" w:footer="1203"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D47729" w14:textId="77777777" w:rsidR="00993945" w:rsidRDefault="00993945" w:rsidP="00DD7054">
      <w:r>
        <w:separator/>
      </w:r>
    </w:p>
    <w:p w14:paraId="5DEC3529" w14:textId="77777777" w:rsidR="00993945" w:rsidRDefault="00993945" w:rsidP="00DD7054"/>
  </w:endnote>
  <w:endnote w:type="continuationSeparator" w:id="0">
    <w:p w14:paraId="736A7226" w14:textId="77777777" w:rsidR="00993945" w:rsidRDefault="00993945" w:rsidP="00DD7054">
      <w:r>
        <w:continuationSeparator/>
      </w:r>
    </w:p>
    <w:p w14:paraId="55AA1FE7" w14:textId="77777777" w:rsidR="00993945" w:rsidRDefault="00993945" w:rsidP="00DD70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 w:name="ISOCPEUR Cyr">
    <w:altName w:val="Arial"/>
    <w:panose1 w:val="00000000000000000000"/>
    <w:charset w:val="CC"/>
    <w:family w:val="swiss"/>
    <w:notTrueType/>
    <w:pitch w:val="variable"/>
    <w:sig w:usb0="00000201" w:usb1="00000000" w:usb2="00000000" w:usb3="00000000" w:csb0="00000004" w:csb1="00000000"/>
  </w:font>
  <w:font w:name="Journal Cyr">
    <w:altName w:val="Times New Roman"/>
    <w:panose1 w:val="00000000000000000000"/>
    <w:charset w:val="CC"/>
    <w:family w:val="auto"/>
    <w:notTrueType/>
    <w:pitch w:val="variable"/>
    <w:sig w:usb0="00000201" w:usb1="00000000" w:usb2="00000000" w:usb3="00000000" w:csb0="00000004"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2274084"/>
      <w:docPartObj>
        <w:docPartGallery w:val="Page Numbers (Bottom of Page)"/>
        <w:docPartUnique/>
      </w:docPartObj>
    </w:sdtPr>
    <w:sdtEndPr>
      <w:rPr>
        <w:noProof/>
      </w:rPr>
    </w:sdtEndPr>
    <w:sdtContent>
      <w:p w14:paraId="5390ED1E" w14:textId="77777777" w:rsidR="009B09C3" w:rsidRDefault="009B09C3">
        <w:pPr>
          <w:pStyle w:val="ad"/>
          <w:jc w:val="right"/>
        </w:pPr>
        <w:r>
          <w:fldChar w:fldCharType="begin"/>
        </w:r>
        <w:r>
          <w:instrText xml:space="preserve"> PAGE   \* MERGEFORMAT </w:instrText>
        </w:r>
        <w:r>
          <w:fldChar w:fldCharType="separate"/>
        </w:r>
        <w:r w:rsidR="00594F30">
          <w:rPr>
            <w:noProof/>
          </w:rPr>
          <w:t>23</w:t>
        </w:r>
        <w:r>
          <w:rPr>
            <w:noProof/>
          </w:rPr>
          <w:fldChar w:fldCharType="end"/>
        </w:r>
      </w:p>
    </w:sdtContent>
  </w:sdt>
  <w:p w14:paraId="79E572EF" w14:textId="77777777" w:rsidR="009B09C3" w:rsidRDefault="009B09C3" w:rsidP="00DD70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A53C53" w14:textId="77777777" w:rsidR="00993945" w:rsidRDefault="00993945" w:rsidP="00DD7054">
      <w:r>
        <w:separator/>
      </w:r>
    </w:p>
    <w:p w14:paraId="1108213C" w14:textId="77777777" w:rsidR="00993945" w:rsidRDefault="00993945" w:rsidP="00DD7054"/>
  </w:footnote>
  <w:footnote w:type="continuationSeparator" w:id="0">
    <w:p w14:paraId="292E62E8" w14:textId="77777777" w:rsidR="00993945" w:rsidRDefault="00993945" w:rsidP="00DD7054">
      <w:r>
        <w:continuationSeparator/>
      </w:r>
    </w:p>
    <w:p w14:paraId="7395180C" w14:textId="77777777" w:rsidR="00993945" w:rsidRDefault="00993945" w:rsidP="00DD70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C2B537" w14:textId="77777777" w:rsidR="009B09C3" w:rsidRPr="007171EB" w:rsidRDefault="009B09C3" w:rsidP="00DD7054">
    <w:pPr>
      <w:pStyle w:val="a4"/>
    </w:pPr>
    <w:r w:rsidRPr="007171E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4FC02" w14:textId="77777777" w:rsidR="009B09C3" w:rsidRDefault="009B09C3" w:rsidP="00DD7054">
    <w:pPr>
      <w:pStyle w:val="a4"/>
    </w:pPr>
    <w:r>
      <w:rPr>
        <w:noProof/>
        <w:lang w:eastAsia="uk-UA"/>
      </w:rPr>
      <mc:AlternateContent>
        <mc:Choice Requires="wpg">
          <w:drawing>
            <wp:anchor distT="0" distB="0" distL="114300" distR="114300" simplePos="0" relativeHeight="251664384" behindDoc="0" locked="1" layoutInCell="1" allowOverlap="1" wp14:anchorId="4815DF5A" wp14:editId="0A265E8F">
              <wp:simplePos x="0" y="0"/>
              <wp:positionH relativeFrom="page">
                <wp:posOffset>682625</wp:posOffset>
              </wp:positionH>
              <wp:positionV relativeFrom="page">
                <wp:posOffset>314960</wp:posOffset>
              </wp:positionV>
              <wp:extent cx="6588760" cy="10058400"/>
              <wp:effectExtent l="15875" t="19685" r="15240" b="18415"/>
              <wp:wrapNone/>
              <wp:docPr id="1"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58400"/>
                        <a:chOff x="0" y="0"/>
                        <a:chExt cx="20000" cy="20000"/>
                      </a:xfrm>
                    </wpg:grpSpPr>
                    <wps:wsp>
                      <wps:cNvPr id="2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0645C6" w14:textId="77777777" w:rsidR="009B09C3" w:rsidRDefault="009B09C3" w:rsidP="00577700">
                            <w:pPr>
                              <w:pStyle w:val="a6"/>
                              <w:jc w:val="center"/>
                              <w:rPr>
                                <w:rFonts w:ascii="Journal" w:hAnsi="Journal"/>
                                <w:sz w:val="18"/>
                              </w:rPr>
                            </w:pPr>
                            <w:r>
                              <w:rPr>
                                <w:rFonts w:ascii="ISOCPEUR Cyr" w:hAnsi="ISOCPEUR Cyr"/>
                                <w:sz w:val="18"/>
                              </w:rPr>
                              <w:t>Змн</w:t>
                            </w:r>
                            <w:r>
                              <w:rPr>
                                <w:rFonts w:ascii="Journal" w:hAnsi="Journal"/>
                                <w:sz w:val="18"/>
                              </w:rPr>
                              <w:t>.</w:t>
                            </w:r>
                          </w:p>
                        </w:txbxContent>
                      </wps:txbx>
                      <wps:bodyPr rot="0" vert="horz" wrap="square" lIns="12700" tIns="12700" rIns="12700" bIns="12700" anchor="t" anchorCtr="0" upright="1">
                        <a:noAutofit/>
                      </wps:bodyPr>
                    </wps:wsp>
                    <wps:wsp>
                      <wps:cNvPr id="33"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400DD" w14:textId="77777777" w:rsidR="009B09C3" w:rsidRDefault="009B09C3" w:rsidP="00577700">
                            <w:pPr>
                              <w:pStyle w:val="a6"/>
                              <w:jc w:val="center"/>
                              <w:rPr>
                                <w:sz w:val="18"/>
                              </w:rPr>
                            </w:pPr>
                            <w:r>
                              <w:rPr>
                                <w:rFonts w:ascii="ISOCPEUR Cyr" w:hAnsi="ISOCPEUR Cyr"/>
                                <w:sz w:val="18"/>
                              </w:rPr>
                              <w:t>Арк.</w:t>
                            </w:r>
                          </w:p>
                        </w:txbxContent>
                      </wps:txbx>
                      <wps:bodyPr rot="0" vert="horz" wrap="square" lIns="12700" tIns="12700" rIns="12700" bIns="12700" anchor="t" anchorCtr="0" upright="1">
                        <a:noAutofit/>
                      </wps:bodyPr>
                    </wps:wsp>
                    <wps:wsp>
                      <wps:cNvPr id="3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81D771" w14:textId="77777777" w:rsidR="009B09C3" w:rsidRDefault="009B09C3" w:rsidP="00577700">
                            <w:pPr>
                              <w:pStyle w:val="a6"/>
                              <w:jc w:val="center"/>
                              <w:rPr>
                                <w:sz w:val="18"/>
                              </w:rPr>
                            </w:pPr>
                            <w:r>
                              <w:rPr>
                                <w:rFonts w:ascii="ISOCPEUR Cyr" w:hAnsi="ISOCPEUR Cyr"/>
                                <w:sz w:val="18"/>
                              </w:rPr>
                              <w:t>№ докум.</w:t>
                            </w:r>
                          </w:p>
                        </w:txbxContent>
                      </wps:txbx>
                      <wps:bodyPr rot="0" vert="horz" wrap="square" lIns="12700" tIns="12700" rIns="12700" bIns="12700" anchor="t" anchorCtr="0" upright="1">
                        <a:noAutofit/>
                      </wps:bodyPr>
                    </wps:wsp>
                    <wps:wsp>
                      <wps:cNvPr id="3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9D5EB1" w14:textId="77777777" w:rsidR="009B09C3" w:rsidRDefault="009B09C3" w:rsidP="00577700">
                            <w:pPr>
                              <w:pStyle w:val="a6"/>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3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912B55" w14:textId="77777777" w:rsidR="009B09C3" w:rsidRDefault="009B09C3" w:rsidP="00577700">
                            <w:pPr>
                              <w:pStyle w:val="a6"/>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37"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11455" w14:textId="77777777" w:rsidR="009B09C3" w:rsidRDefault="009B09C3" w:rsidP="00577700">
                            <w:pPr>
                              <w:pStyle w:val="a6"/>
                              <w:jc w:val="center"/>
                              <w:rPr>
                                <w:rFonts w:ascii="Journal" w:hAnsi="Journal"/>
                                <w:sz w:val="18"/>
                              </w:rPr>
                            </w:pPr>
                            <w:r>
                              <w:rPr>
                                <w:rFonts w:ascii="ISOCPEUR Cyr" w:hAnsi="ISOCPEUR Cyr"/>
                                <w:sz w:val="18"/>
                              </w:rPr>
                              <w:t>Арк.</w:t>
                            </w:r>
                          </w:p>
                        </w:txbxContent>
                      </wps:txbx>
                      <wps:bodyPr rot="0" vert="horz" wrap="square" lIns="12700" tIns="12700" rIns="12700" bIns="12700" anchor="t" anchorCtr="0" upright="1">
                        <a:noAutofit/>
                      </wps:bodyPr>
                    </wps:wsp>
                    <wps:wsp>
                      <wps:cNvPr id="38"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C9ECB" w14:textId="77777777" w:rsidR="009B09C3" w:rsidRPr="00AC0A14" w:rsidRDefault="009B09C3" w:rsidP="00577700">
                            <w:pPr>
                              <w:pStyle w:val="a6"/>
                              <w:jc w:val="center"/>
                              <w:rPr>
                                <w:rFonts w:ascii="Calibri" w:hAnsi="Calibri"/>
                                <w:sz w:val="18"/>
                              </w:rPr>
                            </w:pPr>
                            <w:r w:rsidRPr="00AC0A14">
                              <w:rPr>
                                <w:rFonts w:ascii="Calibri" w:hAnsi="Calibri"/>
                                <w:sz w:val="18"/>
                              </w:rPr>
                              <w:t>1</w:t>
                            </w:r>
                          </w:p>
                        </w:txbxContent>
                      </wps:txbx>
                      <wps:bodyPr rot="0" vert="horz" wrap="square" lIns="12700" tIns="12700" rIns="12700" bIns="12700" anchor="t" anchorCtr="0" upright="1">
                        <a:noAutofit/>
                      </wps:bodyPr>
                    </wps:wsp>
                    <wps:wsp>
                      <wps:cNvPr id="39"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4E3438" w14:textId="77777777" w:rsidR="009B09C3" w:rsidRDefault="009B09C3" w:rsidP="00577700">
                            <w:pPr>
                              <w:pStyle w:val="a6"/>
                              <w:jc w:val="center"/>
                              <w:rPr>
                                <w:rFonts w:ascii="Journal" w:hAnsi="Journal"/>
                                <w:lang w:val="ru-RU"/>
                              </w:rPr>
                            </w:pPr>
                            <w:r>
                              <w:rPr>
                                <w:lang w:val="ru-RU"/>
                              </w:rPr>
                              <w:t>КП</w:t>
                            </w:r>
                            <w:r>
                              <w:t xml:space="preserve">.КДК </w:t>
                            </w:r>
                            <w:r w:rsidRPr="00AB34AC">
                              <w:rPr>
                                <w:color w:val="000000" w:themeColor="text1"/>
                                <w:highlight w:val="green"/>
                                <w:lang w:val="ru-RU"/>
                              </w:rPr>
                              <w:t>НОМЕ-ЗАЛІКОВОЇ</w:t>
                            </w:r>
                            <w:r>
                              <w:t>.13.000.Е1</w:t>
                            </w:r>
                          </w:p>
                          <w:p w14:paraId="65360F4D" w14:textId="77777777" w:rsidR="009B09C3" w:rsidRDefault="009B09C3" w:rsidP="00577700">
                            <w:pPr>
                              <w:pStyle w:val="a6"/>
                              <w:jc w:val="center"/>
                              <w:rPr>
                                <w:rFonts w:ascii="Journal" w:hAnsi="Journal"/>
                                <w:lang w:val="ru-RU"/>
                              </w:rPr>
                            </w:pPr>
                          </w:p>
                          <w:p w14:paraId="65F5D756" w14:textId="77777777" w:rsidR="009B09C3" w:rsidRPr="00EB5FEC" w:rsidRDefault="009B09C3" w:rsidP="00DD7054"/>
                        </w:txbxContent>
                      </wps:txbx>
                      <wps:bodyPr rot="0" vert="horz" wrap="square" lIns="12700" tIns="12700" rIns="12700" bIns="12700" anchor="t" anchorCtr="0" upright="1">
                        <a:noAutofit/>
                      </wps:bodyPr>
                    </wps:wsp>
                    <wps:wsp>
                      <wps:cNvPr id="40"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 name="Group 235"/>
                      <wpg:cNvGrpSpPr>
                        <a:grpSpLocks/>
                      </wpg:cNvGrpSpPr>
                      <wpg:grpSpPr bwMode="auto">
                        <a:xfrm>
                          <a:off x="39" y="18267"/>
                          <a:ext cx="4801" cy="310"/>
                          <a:chOff x="0" y="0"/>
                          <a:chExt cx="19999" cy="20000"/>
                        </a:xfrm>
                      </wpg:grpSpPr>
                      <wps:wsp>
                        <wps:cNvPr id="46"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8EAB6C" w14:textId="77777777" w:rsidR="009B09C3" w:rsidRDefault="009B09C3" w:rsidP="00577700">
                              <w:pPr>
                                <w:pStyle w:val="a6"/>
                                <w:rPr>
                                  <w:rFonts w:ascii="Journal" w:hAnsi="Journal"/>
                                  <w:sz w:val="18"/>
                                </w:rPr>
                              </w:pPr>
                              <w:r>
                                <w:rPr>
                                  <w:rFonts w:ascii="ISOCPEUR Cyr" w:hAnsi="ISOCPEUR Cyr"/>
                                  <w:sz w:val="18"/>
                                </w:rPr>
                                <w:t xml:space="preserve"> Розро</w:t>
                              </w:r>
                              <w:r>
                                <w:rPr>
                                  <w:rFonts w:ascii="Journal Cyr" w:hAnsi="Journal Cyr"/>
                                  <w:sz w:val="18"/>
                                </w:rPr>
                                <w:t>б.</w:t>
                              </w:r>
                            </w:p>
                          </w:txbxContent>
                        </wps:txbx>
                        <wps:bodyPr rot="0" vert="horz" wrap="square" lIns="12700" tIns="12700" rIns="12700" bIns="12700" anchor="t" anchorCtr="0" upright="1">
                          <a:noAutofit/>
                        </wps:bodyPr>
                      </wps:wsp>
                      <wps:wsp>
                        <wps:cNvPr id="47"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DC4218" w14:textId="77777777" w:rsidR="009B09C3" w:rsidRPr="006705B0" w:rsidRDefault="009B09C3" w:rsidP="00DD7054">
                              <w:r w:rsidRPr="00AB34AC">
                                <w:rPr>
                                  <w:highlight w:val="green"/>
                                  <w:lang w:eastAsia="uk-UA"/>
                                </w:rPr>
                                <w:t>ПІБ</w:t>
                              </w:r>
                            </w:p>
                          </w:txbxContent>
                        </wps:txbx>
                        <wps:bodyPr rot="0" vert="horz" wrap="square" lIns="12700" tIns="12700" rIns="12700" bIns="12700" anchor="t" anchorCtr="0" upright="1">
                          <a:noAutofit/>
                        </wps:bodyPr>
                      </wps:wsp>
                    </wpg:grpSp>
                    <wpg:grpSp>
                      <wpg:cNvPr id="48" name="Group 238"/>
                      <wpg:cNvGrpSpPr>
                        <a:grpSpLocks/>
                      </wpg:cNvGrpSpPr>
                      <wpg:grpSpPr bwMode="auto">
                        <a:xfrm>
                          <a:off x="39" y="18614"/>
                          <a:ext cx="4801" cy="309"/>
                          <a:chOff x="0" y="0"/>
                          <a:chExt cx="19999" cy="20000"/>
                        </a:xfrm>
                      </wpg:grpSpPr>
                      <wps:wsp>
                        <wps:cNvPr id="49"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F43A4" w14:textId="77777777" w:rsidR="009B09C3" w:rsidRDefault="009B09C3" w:rsidP="00577700">
                              <w:pPr>
                                <w:pStyle w:val="a6"/>
                                <w:rPr>
                                  <w:sz w:val="18"/>
                                </w:rPr>
                              </w:pPr>
                              <w:r>
                                <w:rPr>
                                  <w:rFonts w:ascii="ISOCPEUR Cyr" w:hAnsi="ISOCPEUR Cyr"/>
                                  <w:sz w:val="18"/>
                                </w:rPr>
                                <w:t xml:space="preserve"> Перевір.</w:t>
                              </w:r>
                            </w:p>
                          </w:txbxContent>
                        </wps:txbx>
                        <wps:bodyPr rot="0" vert="horz" wrap="square" lIns="12700" tIns="12700" rIns="12700" bIns="12700" anchor="t" anchorCtr="0" upright="1">
                          <a:noAutofit/>
                        </wps:bodyPr>
                      </wps:wsp>
                      <wps:wsp>
                        <wps:cNvPr id="50"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0A5D3" w14:textId="77777777" w:rsidR="009B09C3" w:rsidRPr="00830403" w:rsidRDefault="009B09C3" w:rsidP="00577700">
                              <w:pPr>
                                <w:pStyle w:val="a6"/>
                                <w:rPr>
                                  <w:rFonts w:cs="Courier New"/>
                                  <w:sz w:val="18"/>
                                </w:rPr>
                              </w:pPr>
                              <w:r w:rsidRPr="00AB34AC">
                                <w:rPr>
                                  <w:rFonts w:ascii="ISOCPEUR Cyr" w:hAnsi="ISOCPEUR Cyr" w:cs="Courier New"/>
                                  <w:sz w:val="18"/>
                                  <w:highlight w:val="green"/>
                                </w:rPr>
                                <w:t>Пойда В.В.</w:t>
                              </w:r>
                            </w:p>
                          </w:txbxContent>
                        </wps:txbx>
                        <wps:bodyPr rot="0" vert="horz" wrap="square" lIns="12700" tIns="12700" rIns="12700" bIns="12700" anchor="t" anchorCtr="0" upright="1">
                          <a:noAutofit/>
                        </wps:bodyPr>
                      </wps:wsp>
                    </wpg:grpSp>
                    <wpg:grpSp>
                      <wpg:cNvPr id="51" name="Group 241"/>
                      <wpg:cNvGrpSpPr>
                        <a:grpSpLocks/>
                      </wpg:cNvGrpSpPr>
                      <wpg:grpSpPr bwMode="auto">
                        <a:xfrm>
                          <a:off x="39" y="18969"/>
                          <a:ext cx="4801" cy="309"/>
                          <a:chOff x="0" y="0"/>
                          <a:chExt cx="19999" cy="20000"/>
                        </a:xfrm>
                      </wpg:grpSpPr>
                      <wps:wsp>
                        <wps:cNvPr id="5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474531" w14:textId="77777777" w:rsidR="009B09C3" w:rsidRDefault="009B09C3" w:rsidP="00577700">
                              <w:pPr>
                                <w:pStyle w:val="a6"/>
                                <w:rPr>
                                  <w:sz w:val="18"/>
                                </w:rPr>
                              </w:pPr>
                              <w:r>
                                <w:rPr>
                                  <w:rFonts w:ascii="ISOCPEUR Cyr" w:hAnsi="ISOCPEUR Cyr"/>
                                  <w:sz w:val="18"/>
                                </w:rPr>
                                <w:t xml:space="preserve"> Реценз.</w:t>
                              </w:r>
                            </w:p>
                          </w:txbxContent>
                        </wps:txbx>
                        <wps:bodyPr rot="0" vert="horz" wrap="square" lIns="12700" tIns="12700" rIns="12700" bIns="12700" anchor="t" anchorCtr="0" upright="1">
                          <a:noAutofit/>
                        </wps:bodyPr>
                      </wps:wsp>
                      <wps:wsp>
                        <wps:cNvPr id="53"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8D54E8" w14:textId="77777777" w:rsidR="009B09C3" w:rsidRDefault="009B09C3" w:rsidP="00577700">
                              <w:pPr>
                                <w:pStyle w:val="a6"/>
                                <w:rPr>
                                  <w:rFonts w:ascii="Journal" w:hAnsi="Journal"/>
                                  <w:sz w:val="18"/>
                                </w:rPr>
                              </w:pPr>
                            </w:p>
                          </w:txbxContent>
                        </wps:txbx>
                        <wps:bodyPr rot="0" vert="horz" wrap="square" lIns="12700" tIns="12700" rIns="12700" bIns="12700" anchor="t" anchorCtr="0" upright="1">
                          <a:noAutofit/>
                        </wps:bodyPr>
                      </wps:wsp>
                    </wpg:grpSp>
                    <wpg:grpSp>
                      <wpg:cNvPr id="54" name="Group 244"/>
                      <wpg:cNvGrpSpPr>
                        <a:grpSpLocks/>
                      </wpg:cNvGrpSpPr>
                      <wpg:grpSpPr bwMode="auto">
                        <a:xfrm>
                          <a:off x="39" y="19314"/>
                          <a:ext cx="4801" cy="310"/>
                          <a:chOff x="0" y="0"/>
                          <a:chExt cx="19999" cy="20000"/>
                        </a:xfrm>
                      </wpg:grpSpPr>
                      <wps:wsp>
                        <wps:cNvPr id="5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51B906" w14:textId="77777777" w:rsidR="009B09C3" w:rsidRDefault="009B09C3" w:rsidP="00577700">
                              <w:pPr>
                                <w:pStyle w:val="a6"/>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56"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4FF5A" w14:textId="77777777" w:rsidR="009B09C3" w:rsidRDefault="009B09C3" w:rsidP="00577700">
                              <w:pPr>
                                <w:pStyle w:val="a6"/>
                                <w:rPr>
                                  <w:rFonts w:ascii="Journal" w:hAnsi="Journal"/>
                                  <w:sz w:val="18"/>
                                </w:rPr>
                              </w:pPr>
                              <w:r w:rsidRPr="00AB34AC">
                                <w:rPr>
                                  <w:rFonts w:ascii="ISOCPEUR Cyr" w:hAnsi="ISOCPEUR Cyr"/>
                                  <w:sz w:val="18"/>
                                  <w:highlight w:val="green"/>
                                </w:rPr>
                                <w:t>Кравчук М.І</w:t>
                              </w:r>
                              <w:r w:rsidRPr="006705B0">
                                <w:rPr>
                                  <w:rFonts w:ascii="ISOCPEUR Cyr" w:hAnsi="ISOCPEUR Cyr"/>
                                  <w:sz w:val="18"/>
                                </w:rPr>
                                <w:t>.</w:t>
                              </w:r>
                              <w:r>
                                <w:rPr>
                                  <w:rFonts w:ascii="ISOCPEUR Cyr" w:hAnsi="ISOCPEUR Cyr"/>
                                  <w:sz w:val="18"/>
                                </w:rPr>
                                <w:t>.</w:t>
                              </w:r>
                            </w:p>
                          </w:txbxContent>
                        </wps:txbx>
                        <wps:bodyPr rot="0" vert="horz" wrap="square" lIns="12700" tIns="12700" rIns="12700" bIns="12700" anchor="t" anchorCtr="0" upright="1">
                          <a:noAutofit/>
                        </wps:bodyPr>
                      </wps:wsp>
                    </wpg:grpSp>
                    <wpg:grpSp>
                      <wpg:cNvPr id="57" name="Group 247"/>
                      <wpg:cNvGrpSpPr>
                        <a:grpSpLocks/>
                      </wpg:cNvGrpSpPr>
                      <wpg:grpSpPr bwMode="auto">
                        <a:xfrm>
                          <a:off x="39" y="19660"/>
                          <a:ext cx="4801" cy="309"/>
                          <a:chOff x="0" y="0"/>
                          <a:chExt cx="19999" cy="20000"/>
                        </a:xfrm>
                      </wpg:grpSpPr>
                      <wps:wsp>
                        <wps:cNvPr id="58"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DA4AB5" w14:textId="77777777" w:rsidR="009B09C3" w:rsidRDefault="009B09C3" w:rsidP="00577700">
                              <w:pPr>
                                <w:pStyle w:val="a6"/>
                                <w:rPr>
                                  <w:sz w:val="18"/>
                                </w:rPr>
                              </w:pPr>
                              <w:r>
                                <w:rPr>
                                  <w:rFonts w:ascii="ISOCPEUR Cyr" w:hAnsi="ISOCPEUR Cyr"/>
                                  <w:sz w:val="18"/>
                                </w:rPr>
                                <w:t xml:space="preserve"> Затверд.</w:t>
                              </w:r>
                            </w:p>
                          </w:txbxContent>
                        </wps:txbx>
                        <wps:bodyPr rot="0" vert="horz" wrap="square" lIns="12700" tIns="12700" rIns="12700" bIns="12700" anchor="t" anchorCtr="0" upright="1">
                          <a:noAutofit/>
                        </wps:bodyPr>
                      </wps:wsp>
                      <wps:wsp>
                        <wps:cNvPr id="59"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A24C9" w14:textId="77777777" w:rsidR="009B09C3" w:rsidRDefault="009B09C3" w:rsidP="00577700">
                              <w:pPr>
                                <w:pStyle w:val="a6"/>
                                <w:rPr>
                                  <w:rFonts w:ascii="Journal" w:hAnsi="Journal"/>
                                  <w:sz w:val="18"/>
                                </w:rPr>
                              </w:pPr>
                              <w:r w:rsidRPr="00AB34AC">
                                <w:rPr>
                                  <w:rFonts w:ascii="ISOCPEUR Cyr" w:hAnsi="ISOCPEUR Cyr"/>
                                  <w:sz w:val="18"/>
                                  <w:highlight w:val="green"/>
                                </w:rPr>
                                <w:t>Щербан І.І.</w:t>
                              </w:r>
                            </w:p>
                          </w:txbxContent>
                        </wps:txbx>
                        <wps:bodyPr rot="0" vert="horz" wrap="square" lIns="12700" tIns="12700" rIns="12700" bIns="12700" anchor="t" anchorCtr="0" upright="1">
                          <a:noAutofit/>
                        </wps:bodyPr>
                      </wps:wsp>
                    </wpg:grpSp>
                    <wps:wsp>
                      <wps:cNvPr id="60"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5FCA6F" w14:textId="77777777" w:rsidR="009B09C3" w:rsidRPr="00AB34AC" w:rsidRDefault="009B09C3" w:rsidP="007F21BC">
                            <w:pPr>
                              <w:pStyle w:val="a"/>
                            </w:pPr>
                            <w:r w:rsidRPr="00AB34AC">
                              <w:rPr>
                                <w:highlight w:val="green"/>
                              </w:rPr>
                              <w:t>ТЕМА РОБОТИ</w:t>
                            </w:r>
                          </w:p>
                          <w:p w14:paraId="62E5EEA5" w14:textId="77777777" w:rsidR="009B09C3" w:rsidRPr="00AB34AC" w:rsidRDefault="009B09C3" w:rsidP="00DD7054">
                            <w:r>
                              <w:t xml:space="preserve">Додаток </w:t>
                            </w:r>
                            <w:r w:rsidRPr="00AB34AC">
                              <w:t>1</w:t>
                            </w:r>
                            <w:r>
                              <w:t xml:space="preserve">.  </w:t>
                            </w:r>
                            <w:r w:rsidRPr="00927C54">
                              <w:t>Блок-схема.</w:t>
                            </w:r>
                          </w:p>
                        </w:txbxContent>
                      </wps:txbx>
                      <wps:bodyPr rot="0" vert="horz" wrap="square" lIns="12700" tIns="12700" rIns="12700" bIns="12700" anchor="t" anchorCtr="0" upright="1">
                        <a:noAutofit/>
                      </wps:bodyPr>
                    </wps:wsp>
                    <wps:wsp>
                      <wps:cNvPr id="62"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2DFDCD" w14:textId="77777777" w:rsidR="009B09C3" w:rsidRDefault="009B09C3" w:rsidP="00577700">
                            <w:pPr>
                              <w:pStyle w:val="a6"/>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66"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DAAA2A" w14:textId="77777777" w:rsidR="009B09C3" w:rsidRDefault="009B09C3" w:rsidP="00577700">
                            <w:pPr>
                              <w:pStyle w:val="a6"/>
                              <w:jc w:val="center"/>
                              <w:rPr>
                                <w:rFonts w:ascii="Journal" w:hAnsi="Journal"/>
                                <w:sz w:val="18"/>
                              </w:rPr>
                            </w:pPr>
                            <w:r>
                              <w:rPr>
                                <w:rFonts w:ascii="ISOCPEUR Cyr" w:hAnsi="ISOCPEUR Cyr"/>
                                <w:sz w:val="18"/>
                              </w:rPr>
                              <w:t>Акрушів</w:t>
                            </w:r>
                          </w:p>
                        </w:txbxContent>
                      </wps:txbx>
                      <wps:bodyPr rot="0" vert="horz" wrap="square" lIns="12700" tIns="12700" rIns="12700" bIns="12700" anchor="t" anchorCtr="0" upright="1">
                        <a:noAutofit/>
                      </wps:bodyPr>
                    </wps:wsp>
                    <wps:wsp>
                      <wps:cNvPr id="67"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EFC54" w14:textId="77777777" w:rsidR="009B09C3" w:rsidRPr="00CE6577" w:rsidRDefault="009B09C3" w:rsidP="00577700">
                            <w:pPr>
                              <w:pStyle w:val="a6"/>
                              <w:jc w:val="center"/>
                              <w:rPr>
                                <w:rFonts w:ascii="Calibri" w:hAnsi="Calibri"/>
                                <w:sz w:val="18"/>
                                <w:lang w:val="en-US"/>
                              </w:rPr>
                            </w:pPr>
                            <w:r w:rsidRPr="00610C09">
                              <w:rPr>
                                <w:rFonts w:ascii="Calibri" w:hAnsi="Calibri"/>
                                <w:sz w:val="18"/>
                                <w:highlight w:val="green"/>
                              </w:rPr>
                              <w:t>777</w:t>
                            </w:r>
                          </w:p>
                        </w:txbxContent>
                      </wps:txbx>
                      <wps:bodyPr rot="0" vert="horz" wrap="square" lIns="12700" tIns="12700" rIns="12700" bIns="12700" anchor="t" anchorCtr="0" upright="1">
                        <a:noAutofit/>
                      </wps:bodyPr>
                    </wps:wsp>
                    <wps:wsp>
                      <wps:cNvPr id="68"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 name="Rectangle 26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7E685C" w14:textId="77777777" w:rsidR="009B09C3" w:rsidRPr="006705B0" w:rsidRDefault="009B09C3" w:rsidP="00577700">
                            <w:pPr>
                              <w:pStyle w:val="a6"/>
                              <w:jc w:val="center"/>
                              <w:rPr>
                                <w:rFonts w:asciiTheme="minorHAnsi" w:hAnsiTheme="minorHAnsi"/>
                                <w:sz w:val="24"/>
                                <w:lang w:val="en-US"/>
                              </w:rPr>
                            </w:pPr>
                            <w:r>
                              <w:rPr>
                                <w:rFonts w:ascii="ISOCPEUR Cyr" w:hAnsi="ISOCPEUR Cyr"/>
                                <w:sz w:val="24"/>
                              </w:rPr>
                              <w:t>ПГК  ЗакДУ</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15DF5A" id="Group 204" o:spid="_x0000_s1026" style="position:absolute;left:0;text-align:left;margin-left:53.75pt;margin-top:24.8pt;width:518.8pt;height:11in;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">
              <v:rect id="Rectangle 2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21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1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1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1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21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1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22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7D0645C6" w14:textId="77777777" w:rsidR="00B32DF1" w:rsidRDefault="00B32DF1" w:rsidP="00577700">
                      <w:pPr>
                        <w:pStyle w:val="a6"/>
                        <w:jc w:val="center"/>
                        <w:rPr>
                          <w:rFonts w:ascii="Journal" w:hAnsi="Journal"/>
                          <w:sz w:val="18"/>
                        </w:rPr>
                      </w:pPr>
                      <w:r>
                        <w:rPr>
                          <w:rFonts w:ascii="ISOCPEUR Cyr" w:hAnsi="ISOCPEUR Cyr"/>
                          <w:sz w:val="18"/>
                        </w:rPr>
                        <w:t>Змн</w:t>
                      </w:r>
                      <w:r>
                        <w:rPr>
                          <w:rFonts w:ascii="Journal" w:hAnsi="Journal"/>
                          <w:sz w:val="18"/>
                        </w:rPr>
                        <w:t>.</w:t>
                      </w:r>
                    </w:p>
                  </w:txbxContent>
                </v:textbox>
              </v:rect>
              <v:rect id="Rectangle 22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3C400DD" w14:textId="77777777" w:rsidR="00B32DF1" w:rsidRDefault="00B32DF1" w:rsidP="00577700">
                      <w:pPr>
                        <w:pStyle w:val="a6"/>
                        <w:jc w:val="center"/>
                        <w:rPr>
                          <w:sz w:val="18"/>
                        </w:rPr>
                      </w:pPr>
                      <w:r>
                        <w:rPr>
                          <w:rFonts w:ascii="ISOCPEUR Cyr" w:hAnsi="ISOCPEUR Cyr"/>
                          <w:sz w:val="18"/>
                        </w:rPr>
                        <w:t>Арк.</w:t>
                      </w:r>
                    </w:p>
                  </w:txbxContent>
                </v:textbox>
              </v:rect>
              <v:rect id="Rectangle 22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381D771" w14:textId="77777777" w:rsidR="00B32DF1" w:rsidRDefault="00B32DF1" w:rsidP="00577700">
                      <w:pPr>
                        <w:pStyle w:val="a6"/>
                        <w:jc w:val="center"/>
                        <w:rPr>
                          <w:sz w:val="18"/>
                        </w:rPr>
                      </w:pPr>
                      <w:r>
                        <w:rPr>
                          <w:rFonts w:ascii="ISOCPEUR Cyr" w:hAnsi="ISOCPEUR Cyr"/>
                          <w:sz w:val="18"/>
                        </w:rPr>
                        <w:t>№ докум.</w:t>
                      </w:r>
                    </w:p>
                  </w:txbxContent>
                </v:textbox>
              </v:rect>
              <v:rect id="Rectangle 22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29D5EB1" w14:textId="77777777" w:rsidR="00B32DF1" w:rsidRDefault="00B32DF1" w:rsidP="00577700">
                      <w:pPr>
                        <w:pStyle w:val="a6"/>
                        <w:jc w:val="center"/>
                        <w:rPr>
                          <w:sz w:val="18"/>
                        </w:rPr>
                      </w:pPr>
                      <w:r>
                        <w:rPr>
                          <w:rFonts w:ascii="ISOCPEUR Cyr" w:hAnsi="ISOCPEUR Cyr"/>
                          <w:sz w:val="18"/>
                        </w:rPr>
                        <w:t>Підпис</w:t>
                      </w:r>
                    </w:p>
                  </w:txbxContent>
                </v:textbox>
              </v:rect>
              <v:rect id="Rectangle 22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3912B55" w14:textId="77777777" w:rsidR="00B32DF1" w:rsidRDefault="00B32DF1" w:rsidP="00577700">
                      <w:pPr>
                        <w:pStyle w:val="a6"/>
                        <w:jc w:val="center"/>
                        <w:rPr>
                          <w:sz w:val="18"/>
                        </w:rPr>
                      </w:pPr>
                      <w:r>
                        <w:rPr>
                          <w:rFonts w:ascii="ISOCPEUR Cyr" w:hAnsi="ISOCPEUR Cyr"/>
                          <w:sz w:val="18"/>
                        </w:rPr>
                        <w:t>Дата</w:t>
                      </w:r>
                    </w:p>
                  </w:txbxContent>
                </v:textbox>
              </v:rect>
              <v:rect id="Rectangle 22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A611455" w14:textId="77777777" w:rsidR="00B32DF1" w:rsidRDefault="00B32DF1" w:rsidP="00577700">
                      <w:pPr>
                        <w:pStyle w:val="a6"/>
                        <w:jc w:val="center"/>
                        <w:rPr>
                          <w:rFonts w:ascii="Journal" w:hAnsi="Journal"/>
                          <w:sz w:val="18"/>
                        </w:rPr>
                      </w:pPr>
                      <w:r>
                        <w:rPr>
                          <w:rFonts w:ascii="ISOCPEUR Cyr" w:hAnsi="ISOCPEUR Cyr"/>
                          <w:sz w:val="18"/>
                        </w:rPr>
                        <w:t>Арк.</w:t>
                      </w:r>
                    </w:p>
                  </w:txbxContent>
                </v:textbox>
              </v:rect>
              <v:rect id="Rectangle 22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4CFC9ECB" w14:textId="77777777" w:rsidR="00B32DF1" w:rsidRPr="00AC0A14" w:rsidRDefault="00B32DF1" w:rsidP="00577700">
                      <w:pPr>
                        <w:pStyle w:val="a6"/>
                        <w:jc w:val="center"/>
                        <w:rPr>
                          <w:rFonts w:ascii="Calibri" w:hAnsi="Calibri"/>
                          <w:sz w:val="18"/>
                        </w:rPr>
                      </w:pPr>
                      <w:r w:rsidRPr="00AC0A14">
                        <w:rPr>
                          <w:rFonts w:ascii="Calibri" w:hAnsi="Calibri"/>
                          <w:sz w:val="18"/>
                        </w:rPr>
                        <w:t>1</w:t>
                      </w:r>
                    </w:p>
                  </w:txbxContent>
                </v:textbox>
              </v:rect>
              <v:rect id="Rectangle 22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3A4E3438" w14:textId="77777777" w:rsidR="00B32DF1" w:rsidRDefault="00B32DF1" w:rsidP="00577700">
                      <w:pPr>
                        <w:pStyle w:val="a6"/>
                        <w:jc w:val="center"/>
                        <w:rPr>
                          <w:rFonts w:ascii="Journal" w:hAnsi="Journal"/>
                          <w:lang w:val="ru-RU"/>
                        </w:rPr>
                      </w:pPr>
                      <w:r>
                        <w:rPr>
                          <w:lang w:val="ru-RU"/>
                        </w:rPr>
                        <w:t>КП</w:t>
                      </w:r>
                      <w:r>
                        <w:t xml:space="preserve">.КДК </w:t>
                      </w:r>
                      <w:r w:rsidRPr="00AB34AC">
                        <w:rPr>
                          <w:color w:val="000000" w:themeColor="text1"/>
                          <w:highlight w:val="green"/>
                          <w:lang w:val="ru-RU"/>
                        </w:rPr>
                        <w:t>НОМЕ-ЗАЛІКОВОЇ</w:t>
                      </w:r>
                      <w:r>
                        <w:t>.13.000.Е1</w:t>
                      </w:r>
                    </w:p>
                    <w:p w14:paraId="65360F4D" w14:textId="77777777" w:rsidR="00B32DF1" w:rsidRDefault="00B32DF1" w:rsidP="00577700">
                      <w:pPr>
                        <w:pStyle w:val="a6"/>
                        <w:jc w:val="center"/>
                        <w:rPr>
                          <w:rFonts w:ascii="Journal" w:hAnsi="Journal"/>
                          <w:lang w:val="ru-RU"/>
                        </w:rPr>
                      </w:pPr>
                    </w:p>
                    <w:p w14:paraId="65F5D756" w14:textId="77777777" w:rsidR="00B32DF1" w:rsidRPr="00EB5FEC" w:rsidRDefault="00B32DF1" w:rsidP="00DD7054"/>
                  </w:txbxContent>
                </v:textbox>
              </v:rect>
              <v:line id="Line 23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3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3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3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3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group id="Group 23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23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C8EAB6C" w14:textId="77777777" w:rsidR="00B32DF1" w:rsidRDefault="00B32DF1" w:rsidP="00577700">
                        <w:pPr>
                          <w:pStyle w:val="a6"/>
                          <w:rPr>
                            <w:rFonts w:ascii="Journal" w:hAnsi="Journal"/>
                            <w:sz w:val="18"/>
                          </w:rPr>
                        </w:pPr>
                        <w:r>
                          <w:rPr>
                            <w:rFonts w:ascii="ISOCPEUR Cyr" w:hAnsi="ISOCPEUR Cyr"/>
                            <w:sz w:val="18"/>
                          </w:rPr>
                          <w:t xml:space="preserve"> Розро</w:t>
                        </w:r>
                        <w:r>
                          <w:rPr>
                            <w:rFonts w:ascii="Journal Cyr" w:hAnsi="Journal Cyr"/>
                            <w:sz w:val="18"/>
                          </w:rPr>
                          <w:t>б.</w:t>
                        </w:r>
                      </w:p>
                    </w:txbxContent>
                  </v:textbox>
                </v:rect>
                <v:rect id="Rectangle 23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37DC4218" w14:textId="77777777" w:rsidR="00B32DF1" w:rsidRPr="006705B0" w:rsidRDefault="00B32DF1" w:rsidP="00DD7054">
                        <w:r w:rsidRPr="00AB34AC">
                          <w:rPr>
                            <w:highlight w:val="green"/>
                            <w:lang w:eastAsia="uk-UA"/>
                          </w:rPr>
                          <w:t>ПІБ</w:t>
                        </w:r>
                      </w:p>
                    </w:txbxContent>
                  </v:textbox>
                </v:rect>
              </v:group>
              <v:group id="Group 23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23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16FF43A4" w14:textId="77777777" w:rsidR="00B32DF1" w:rsidRDefault="00B32DF1" w:rsidP="00577700">
                        <w:pPr>
                          <w:pStyle w:val="a6"/>
                          <w:rPr>
                            <w:sz w:val="18"/>
                          </w:rPr>
                        </w:pPr>
                        <w:r>
                          <w:rPr>
                            <w:rFonts w:ascii="ISOCPEUR Cyr" w:hAnsi="ISOCPEUR Cyr"/>
                            <w:sz w:val="18"/>
                          </w:rPr>
                          <w:t xml:space="preserve"> Перевір.</w:t>
                        </w:r>
                      </w:p>
                    </w:txbxContent>
                  </v:textbox>
                </v:rect>
                <v:rect id="Rectangle 24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03C0A5D3" w14:textId="77777777" w:rsidR="00B32DF1" w:rsidRPr="00830403" w:rsidRDefault="00B32DF1" w:rsidP="00577700">
                        <w:pPr>
                          <w:pStyle w:val="a6"/>
                          <w:rPr>
                            <w:rFonts w:cs="Courier New"/>
                            <w:sz w:val="18"/>
                          </w:rPr>
                        </w:pPr>
                        <w:r w:rsidRPr="00AB34AC">
                          <w:rPr>
                            <w:rFonts w:ascii="ISOCPEUR Cyr" w:hAnsi="ISOCPEUR Cyr" w:cs="Courier New"/>
                            <w:sz w:val="18"/>
                            <w:highlight w:val="green"/>
                          </w:rPr>
                          <w:t>Пойда В.В.</w:t>
                        </w:r>
                      </w:p>
                    </w:txbxContent>
                  </v:textbox>
                </v:rect>
              </v:group>
              <v:group id="Group 24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24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57474531" w14:textId="77777777" w:rsidR="00B32DF1" w:rsidRDefault="00B32DF1" w:rsidP="00577700">
                        <w:pPr>
                          <w:pStyle w:val="a6"/>
                          <w:rPr>
                            <w:sz w:val="18"/>
                          </w:rPr>
                        </w:pPr>
                        <w:r>
                          <w:rPr>
                            <w:rFonts w:ascii="ISOCPEUR Cyr" w:hAnsi="ISOCPEUR Cyr"/>
                            <w:sz w:val="18"/>
                          </w:rPr>
                          <w:t xml:space="preserve"> Реценз.</w:t>
                        </w:r>
                      </w:p>
                    </w:txbxContent>
                  </v:textbox>
                </v:rect>
                <v:rect id="Rectangle 24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118D54E8" w14:textId="77777777" w:rsidR="00B32DF1" w:rsidRDefault="00B32DF1" w:rsidP="00577700">
                        <w:pPr>
                          <w:pStyle w:val="a6"/>
                          <w:rPr>
                            <w:rFonts w:ascii="Journal" w:hAnsi="Journal"/>
                            <w:sz w:val="18"/>
                          </w:rPr>
                        </w:pPr>
                      </w:p>
                    </w:txbxContent>
                  </v:textbox>
                </v:rect>
              </v:group>
              <v:group id="Group 24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24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5451B906" w14:textId="77777777" w:rsidR="00B32DF1" w:rsidRDefault="00B32DF1" w:rsidP="00577700">
                        <w:pPr>
                          <w:pStyle w:val="a6"/>
                          <w:rPr>
                            <w:sz w:val="18"/>
                          </w:rPr>
                        </w:pPr>
                        <w:r>
                          <w:rPr>
                            <w:rFonts w:ascii="ISOCPEUR Cyr" w:hAnsi="ISOCPEUR Cyr"/>
                            <w:sz w:val="18"/>
                          </w:rPr>
                          <w:t xml:space="preserve"> Н. Контр.</w:t>
                        </w:r>
                      </w:p>
                    </w:txbxContent>
                  </v:textbox>
                </v:rect>
                <v:rect id="Rectangle 24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0BF4FF5A" w14:textId="77777777" w:rsidR="00B32DF1" w:rsidRDefault="00B32DF1" w:rsidP="00577700">
                        <w:pPr>
                          <w:pStyle w:val="a6"/>
                          <w:rPr>
                            <w:rFonts w:ascii="Journal" w:hAnsi="Journal"/>
                            <w:sz w:val="18"/>
                          </w:rPr>
                        </w:pPr>
                        <w:r w:rsidRPr="00AB34AC">
                          <w:rPr>
                            <w:rFonts w:ascii="ISOCPEUR Cyr" w:hAnsi="ISOCPEUR Cyr"/>
                            <w:sz w:val="18"/>
                            <w:highlight w:val="green"/>
                          </w:rPr>
                          <w:t>Кравчук М.І</w:t>
                        </w:r>
                        <w:r w:rsidRPr="006705B0">
                          <w:rPr>
                            <w:rFonts w:ascii="ISOCPEUR Cyr" w:hAnsi="ISOCPEUR Cyr"/>
                            <w:sz w:val="18"/>
                          </w:rPr>
                          <w:t>.</w:t>
                        </w:r>
                        <w:r>
                          <w:rPr>
                            <w:rFonts w:ascii="ISOCPEUR Cyr" w:hAnsi="ISOCPEUR Cyr"/>
                            <w:sz w:val="18"/>
                          </w:rPr>
                          <w:t>.</w:t>
                        </w:r>
                      </w:p>
                    </w:txbxContent>
                  </v:textbox>
                </v:rect>
              </v:group>
              <v:group id="Group 24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24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5BDA4AB5" w14:textId="77777777" w:rsidR="00B32DF1" w:rsidRDefault="00B32DF1" w:rsidP="00577700">
                        <w:pPr>
                          <w:pStyle w:val="a6"/>
                          <w:rPr>
                            <w:sz w:val="18"/>
                          </w:rPr>
                        </w:pPr>
                        <w:r>
                          <w:rPr>
                            <w:rFonts w:ascii="ISOCPEUR Cyr" w:hAnsi="ISOCPEUR Cyr"/>
                            <w:sz w:val="18"/>
                          </w:rPr>
                          <w:t xml:space="preserve"> Затверд.</w:t>
                        </w:r>
                      </w:p>
                    </w:txbxContent>
                  </v:textbox>
                </v:rect>
                <v:rect id="Rectangle 24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64EA24C9" w14:textId="77777777" w:rsidR="00B32DF1" w:rsidRDefault="00B32DF1" w:rsidP="00577700">
                        <w:pPr>
                          <w:pStyle w:val="a6"/>
                          <w:rPr>
                            <w:rFonts w:ascii="Journal" w:hAnsi="Journal"/>
                            <w:sz w:val="18"/>
                          </w:rPr>
                        </w:pPr>
                        <w:r w:rsidRPr="00AB34AC">
                          <w:rPr>
                            <w:rFonts w:ascii="ISOCPEUR Cyr" w:hAnsi="ISOCPEUR Cyr"/>
                            <w:sz w:val="18"/>
                            <w:highlight w:val="green"/>
                          </w:rPr>
                          <w:t>Щербан І.І.</w:t>
                        </w:r>
                      </w:p>
                    </w:txbxContent>
                  </v:textbox>
                </v:rect>
              </v:group>
              <v:line id="Line 25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rect id="Rectangle 25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515FCA6F" w14:textId="77777777" w:rsidR="00B32DF1" w:rsidRPr="00AB34AC" w:rsidRDefault="00B32DF1" w:rsidP="007F21BC">
                      <w:pPr>
                        <w:pStyle w:val="a"/>
                      </w:pPr>
                      <w:r w:rsidRPr="00AB34AC">
                        <w:rPr>
                          <w:highlight w:val="green"/>
                        </w:rPr>
                        <w:t>ТЕМА РОБОТИ</w:t>
                      </w:r>
                    </w:p>
                    <w:p w14:paraId="62E5EEA5" w14:textId="77777777" w:rsidR="00B32DF1" w:rsidRPr="00AB34AC" w:rsidRDefault="00B32DF1" w:rsidP="00DD7054">
                      <w:r>
                        <w:t xml:space="preserve">Додаток </w:t>
                      </w:r>
                      <w:r w:rsidRPr="00AB34AC">
                        <w:t>1</w:t>
                      </w:r>
                      <w:r>
                        <w:t xml:space="preserve">.  </w:t>
                      </w:r>
                      <w:r w:rsidRPr="00927C54">
                        <w:t>Блок-схема.</w:t>
                      </w:r>
                    </w:p>
                  </w:txbxContent>
                </v:textbox>
              </v:rect>
              <v:line id="Line 25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25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5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rect id="Rectangle 25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92DFDCD" w14:textId="77777777" w:rsidR="00B32DF1" w:rsidRDefault="00B32DF1" w:rsidP="00577700">
                      <w:pPr>
                        <w:pStyle w:val="a6"/>
                        <w:jc w:val="center"/>
                        <w:rPr>
                          <w:sz w:val="18"/>
                        </w:rPr>
                      </w:pPr>
                      <w:r>
                        <w:rPr>
                          <w:rFonts w:ascii="ISOCPEUR Cyr" w:hAnsi="ISOCPEUR Cyr"/>
                          <w:sz w:val="18"/>
                        </w:rPr>
                        <w:t>Літ.</w:t>
                      </w:r>
                    </w:p>
                  </w:txbxContent>
                </v:textbox>
              </v:rect>
              <v:rect id="Rectangle 25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56DAAA2A" w14:textId="77777777" w:rsidR="00B32DF1" w:rsidRDefault="00B32DF1" w:rsidP="00577700">
                      <w:pPr>
                        <w:pStyle w:val="a6"/>
                        <w:jc w:val="center"/>
                        <w:rPr>
                          <w:rFonts w:ascii="Journal" w:hAnsi="Journal"/>
                          <w:sz w:val="18"/>
                        </w:rPr>
                      </w:pPr>
                      <w:r>
                        <w:rPr>
                          <w:rFonts w:ascii="ISOCPEUR Cyr" w:hAnsi="ISOCPEUR Cyr"/>
                          <w:sz w:val="18"/>
                        </w:rPr>
                        <w:t>Акрушів</w:t>
                      </w:r>
                    </w:p>
                  </w:txbxContent>
                </v:textbox>
              </v:rect>
              <v:rect id="Rectangle 25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26EFC54" w14:textId="77777777" w:rsidR="00B32DF1" w:rsidRPr="00CE6577" w:rsidRDefault="00B32DF1" w:rsidP="00577700">
                      <w:pPr>
                        <w:pStyle w:val="a6"/>
                        <w:jc w:val="center"/>
                        <w:rPr>
                          <w:rFonts w:ascii="Calibri" w:hAnsi="Calibri"/>
                          <w:sz w:val="18"/>
                          <w:lang w:val="en-US"/>
                        </w:rPr>
                      </w:pPr>
                      <w:r w:rsidRPr="00610C09">
                        <w:rPr>
                          <w:rFonts w:ascii="Calibri" w:hAnsi="Calibri"/>
                          <w:sz w:val="18"/>
                          <w:highlight w:val="green"/>
                        </w:rPr>
                        <w:t>777</w:t>
                      </w:r>
                    </w:p>
                  </w:txbxContent>
                </v:textbox>
              </v:rect>
              <v:line id="Line 25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line id="Line 25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rect id="Rectangle 26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567E685C" w14:textId="77777777" w:rsidR="00B32DF1" w:rsidRPr="006705B0" w:rsidRDefault="00B32DF1" w:rsidP="00577700">
                      <w:pPr>
                        <w:pStyle w:val="a6"/>
                        <w:jc w:val="center"/>
                        <w:rPr>
                          <w:rFonts w:asciiTheme="minorHAnsi" w:hAnsiTheme="minorHAnsi"/>
                          <w:sz w:val="24"/>
                          <w:lang w:val="en-US"/>
                        </w:rPr>
                      </w:pPr>
                      <w:r>
                        <w:rPr>
                          <w:rFonts w:ascii="ISOCPEUR Cyr" w:hAnsi="ISOCPEUR Cyr"/>
                          <w:sz w:val="24"/>
                        </w:rPr>
                        <w:t>ПГК  ЗакДУ</w:t>
                      </w:r>
                    </w:p>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C7F108" w14:textId="77777777" w:rsidR="009B09C3" w:rsidRPr="009D5A7F" w:rsidRDefault="009B09C3" w:rsidP="00DD7054">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36C7B"/>
    <w:multiLevelType w:val="multilevel"/>
    <w:tmpl w:val="5AD4030A"/>
    <w:lvl w:ilvl="0">
      <w:start w:val="1"/>
      <w:numFmt w:val="decimal"/>
      <w:lvlText w:val="%1"/>
      <w:lvlJc w:val="left"/>
      <w:pPr>
        <w:ind w:left="360" w:hanging="360"/>
      </w:pPr>
      <w:rPr>
        <w:rFonts w:hint="default"/>
        <w:b w:val="0"/>
      </w:rPr>
    </w:lvl>
    <w:lvl w:ilvl="1">
      <w:start w:val="1"/>
      <w:numFmt w:val="decimal"/>
      <w:pStyle w:val="2"/>
      <w:suff w:val="space"/>
      <w:lvlText w:val="%1.%2"/>
      <w:lvlJc w:val="left"/>
      <w:pPr>
        <w:ind w:left="2701" w:hanging="432"/>
      </w:pPr>
      <w:rPr>
        <w:rFonts w:hint="default"/>
        <w:b/>
        <w:bCs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6272500"/>
    <w:multiLevelType w:val="hybridMultilevel"/>
    <w:tmpl w:val="6B38C49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nsid w:val="097324C0"/>
    <w:multiLevelType w:val="hybridMultilevel"/>
    <w:tmpl w:val="49AEF402"/>
    <w:lvl w:ilvl="0" w:tplc="C7F2188C">
      <w:start w:val="1"/>
      <w:numFmt w:val="decimal"/>
      <w:suff w:val="space"/>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3">
    <w:nsid w:val="0AAE5980"/>
    <w:multiLevelType w:val="hybridMultilevel"/>
    <w:tmpl w:val="96443B58"/>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
    <w:nsid w:val="0AE92D6F"/>
    <w:multiLevelType w:val="hybridMultilevel"/>
    <w:tmpl w:val="8304B7E0"/>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5">
    <w:nsid w:val="0C926FB2"/>
    <w:multiLevelType w:val="multilevel"/>
    <w:tmpl w:val="3D8CA080"/>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CF07B52"/>
    <w:multiLevelType w:val="hybridMultilevel"/>
    <w:tmpl w:val="1DAA5FBE"/>
    <w:lvl w:ilvl="0" w:tplc="1AE0602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nsid w:val="0FBD727C"/>
    <w:multiLevelType w:val="multilevel"/>
    <w:tmpl w:val="843459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1B8F7630"/>
    <w:multiLevelType w:val="hybridMultilevel"/>
    <w:tmpl w:val="C3BEC63C"/>
    <w:lvl w:ilvl="0" w:tplc="6C427D2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nsid w:val="1F3C74F9"/>
    <w:multiLevelType w:val="multilevel"/>
    <w:tmpl w:val="843459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21630D45"/>
    <w:multiLevelType w:val="hybridMultilevel"/>
    <w:tmpl w:val="3154C8CA"/>
    <w:lvl w:ilvl="0" w:tplc="9C168B4E">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1">
    <w:nsid w:val="23C741C9"/>
    <w:multiLevelType w:val="hybridMultilevel"/>
    <w:tmpl w:val="8C145360"/>
    <w:lvl w:ilvl="0" w:tplc="4C84C7A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nsid w:val="24E93C85"/>
    <w:multiLevelType w:val="hybridMultilevel"/>
    <w:tmpl w:val="A5A8C0D0"/>
    <w:lvl w:ilvl="0" w:tplc="CCBE31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7646833"/>
    <w:multiLevelType w:val="hybridMultilevel"/>
    <w:tmpl w:val="662647EE"/>
    <w:lvl w:ilvl="0" w:tplc="04220001">
      <w:start w:val="1"/>
      <w:numFmt w:val="bullet"/>
      <w:lvlText w:val=""/>
      <w:lvlJc w:val="left"/>
      <w:pPr>
        <w:ind w:left="1211" w:hanging="360"/>
      </w:pPr>
      <w:rPr>
        <w:rFonts w:ascii="Symbol" w:hAnsi="Symbol"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4">
    <w:nsid w:val="28312248"/>
    <w:multiLevelType w:val="hybridMultilevel"/>
    <w:tmpl w:val="C546A05C"/>
    <w:lvl w:ilvl="0" w:tplc="1DE2A7BC">
      <w:numFmt w:val="bullet"/>
      <w:lvlText w:val="-"/>
      <w:lvlJc w:val="left"/>
      <w:pPr>
        <w:ind w:left="2062" w:hanging="360"/>
      </w:pPr>
      <w:rPr>
        <w:rFonts w:ascii="Times New Roman" w:eastAsiaTheme="minorHAnsi"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5">
    <w:nsid w:val="2BBA449E"/>
    <w:multiLevelType w:val="hybridMultilevel"/>
    <w:tmpl w:val="4AC6F00A"/>
    <w:lvl w:ilvl="0" w:tplc="59E62690">
      <w:start w:val="1"/>
      <w:numFmt w:val="bullet"/>
      <w:suff w:val="space"/>
      <w:lvlText w:val=""/>
      <w:lvlJc w:val="left"/>
      <w:pPr>
        <w:ind w:left="4962" w:firstLine="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6">
    <w:nsid w:val="35205A7B"/>
    <w:multiLevelType w:val="multilevel"/>
    <w:tmpl w:val="B9C4161A"/>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B28281E"/>
    <w:multiLevelType w:val="hybridMultilevel"/>
    <w:tmpl w:val="5C54672C"/>
    <w:lvl w:ilvl="0" w:tplc="E4FADC7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nsid w:val="3FF3185E"/>
    <w:multiLevelType w:val="hybridMultilevel"/>
    <w:tmpl w:val="125EEA12"/>
    <w:lvl w:ilvl="0" w:tplc="56B24C8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9335AC2"/>
    <w:multiLevelType w:val="hybridMultilevel"/>
    <w:tmpl w:val="68BC75F0"/>
    <w:lvl w:ilvl="0" w:tplc="04220001">
      <w:start w:val="1"/>
      <w:numFmt w:val="bullet"/>
      <w:lvlText w:val=""/>
      <w:lvlJc w:val="left"/>
      <w:pPr>
        <w:ind w:left="1211" w:hanging="360"/>
      </w:pPr>
      <w:rPr>
        <w:rFonts w:ascii="Symbol" w:hAnsi="Symbol"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nsid w:val="4D630BD5"/>
    <w:multiLevelType w:val="hybridMultilevel"/>
    <w:tmpl w:val="8124D77E"/>
    <w:lvl w:ilvl="0" w:tplc="1DE2A7BC">
      <w:numFmt w:val="bullet"/>
      <w:lvlText w:val="-"/>
      <w:lvlJc w:val="left"/>
      <w:pPr>
        <w:ind w:left="1211" w:hanging="360"/>
      </w:pPr>
      <w:rPr>
        <w:rFonts w:ascii="Times New Roman" w:eastAsiaTheme="minorHAns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1">
    <w:nsid w:val="50754D85"/>
    <w:multiLevelType w:val="multilevel"/>
    <w:tmpl w:val="5B1CBC32"/>
    <w:lvl w:ilvl="0">
      <w:start w:val="1"/>
      <w:numFmt w:val="decimal"/>
      <w:pStyle w:val="1"/>
      <w:suff w:val="space"/>
      <w:lvlText w:val="%1"/>
      <w:lvlJc w:val="left"/>
      <w:pPr>
        <w:ind w:left="1571" w:hanging="360"/>
      </w:pPr>
      <w:rPr>
        <w:rFonts w:hint="default"/>
      </w:rPr>
    </w:lvl>
    <w:lvl w:ilvl="1">
      <w:start w:val="1"/>
      <w:numFmt w:val="decimal"/>
      <w:isLgl/>
      <w:lvlText w:val="%1.%2"/>
      <w:lvlJc w:val="left"/>
      <w:pPr>
        <w:ind w:left="1856" w:hanging="645"/>
      </w:pPr>
      <w:rPr>
        <w:rFonts w:hint="default"/>
      </w:rPr>
    </w:lvl>
    <w:lvl w:ilvl="2">
      <w:start w:val="4"/>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2">
    <w:nsid w:val="53024862"/>
    <w:multiLevelType w:val="hybridMultilevel"/>
    <w:tmpl w:val="25384898"/>
    <w:lvl w:ilvl="0" w:tplc="1DE2A7BC">
      <w:numFmt w:val="bullet"/>
      <w:lvlText w:val="-"/>
      <w:lvlJc w:val="left"/>
      <w:pPr>
        <w:ind w:left="2062" w:hanging="360"/>
      </w:pPr>
      <w:rPr>
        <w:rFonts w:ascii="Times New Roman" w:eastAsiaTheme="minorHAnsi"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3">
    <w:nsid w:val="53D90179"/>
    <w:multiLevelType w:val="hybridMultilevel"/>
    <w:tmpl w:val="48CE8528"/>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nsid w:val="543E166A"/>
    <w:multiLevelType w:val="multilevel"/>
    <w:tmpl w:val="18A82F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3"/>
      <w:suff w:val="space"/>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5AA367DD"/>
    <w:multiLevelType w:val="multilevel"/>
    <w:tmpl w:val="F710C5FC"/>
    <w:lvl w:ilvl="0">
      <w:start w:val="5"/>
      <w:numFmt w:val="bullet"/>
      <w:lvlText w:val="-"/>
      <w:lvlJc w:val="left"/>
      <w:pPr>
        <w:tabs>
          <w:tab w:val="num" w:pos="786"/>
        </w:tabs>
        <w:ind w:left="786" w:hanging="360"/>
      </w:pPr>
      <w:rPr>
        <w:rFonts w:ascii="Arial" w:eastAsia="Times New Roman" w:hAnsi="Arial" w:cs="Arial" w:hint="default"/>
      </w:rPr>
    </w:lvl>
    <w:lvl w:ilvl="1">
      <w:start w:val="1"/>
      <w:numFmt w:val="bullet"/>
      <w:lvlText w:val="o"/>
      <w:lvlJc w:val="left"/>
      <w:pPr>
        <w:tabs>
          <w:tab w:val="num" w:pos="1506"/>
        </w:tabs>
        <w:ind w:left="1506" w:hanging="360"/>
      </w:pPr>
      <w:rPr>
        <w:rFonts w:ascii="Courier New" w:hAnsi="Courier New" w:cs="Courier New" w:hint="default"/>
      </w:rPr>
    </w:lvl>
    <w:lvl w:ilvl="2">
      <w:start w:val="1"/>
      <w:numFmt w:val="bullet"/>
      <w:lvlText w:val=""/>
      <w:lvlJc w:val="left"/>
      <w:pPr>
        <w:tabs>
          <w:tab w:val="num" w:pos="2226"/>
        </w:tabs>
        <w:ind w:left="2226" w:hanging="360"/>
      </w:pPr>
      <w:rPr>
        <w:rFonts w:ascii="Wingdings" w:hAnsi="Wingdings" w:hint="default"/>
        <w:color w:val="auto"/>
        <w:sz w:val="28"/>
      </w:rPr>
    </w:lvl>
    <w:lvl w:ilvl="3">
      <w:start w:val="1"/>
      <w:numFmt w:val="bullet"/>
      <w:lvlText w:val=""/>
      <w:lvlJc w:val="left"/>
      <w:pPr>
        <w:tabs>
          <w:tab w:val="num" w:pos="2946"/>
        </w:tabs>
        <w:ind w:left="2946" w:hanging="360"/>
      </w:pPr>
      <w:rPr>
        <w:rFonts w:ascii="Symbol" w:hAnsi="Symbol" w:hint="default"/>
      </w:rPr>
    </w:lvl>
    <w:lvl w:ilvl="4">
      <w:start w:val="1"/>
      <w:numFmt w:val="bullet"/>
      <w:lvlText w:val="o"/>
      <w:lvlJc w:val="left"/>
      <w:pPr>
        <w:tabs>
          <w:tab w:val="num" w:pos="3666"/>
        </w:tabs>
        <w:ind w:left="3666" w:hanging="360"/>
      </w:pPr>
      <w:rPr>
        <w:rFonts w:ascii="Courier New" w:hAnsi="Courier New" w:cs="Courier New" w:hint="default"/>
      </w:rPr>
    </w:lvl>
    <w:lvl w:ilvl="5">
      <w:start w:val="1"/>
      <w:numFmt w:val="bullet"/>
      <w:lvlText w:val=""/>
      <w:lvlJc w:val="left"/>
      <w:pPr>
        <w:tabs>
          <w:tab w:val="num" w:pos="4386"/>
        </w:tabs>
        <w:ind w:left="4386" w:hanging="360"/>
      </w:pPr>
      <w:rPr>
        <w:rFonts w:ascii="Wingdings" w:hAnsi="Wingdings" w:hint="default"/>
      </w:rPr>
    </w:lvl>
    <w:lvl w:ilvl="6">
      <w:start w:val="1"/>
      <w:numFmt w:val="bullet"/>
      <w:lvlText w:val=""/>
      <w:lvlJc w:val="left"/>
      <w:pPr>
        <w:tabs>
          <w:tab w:val="num" w:pos="5106"/>
        </w:tabs>
        <w:ind w:left="5106" w:hanging="360"/>
      </w:pPr>
      <w:rPr>
        <w:rFonts w:ascii="Symbol" w:hAnsi="Symbol" w:hint="default"/>
      </w:rPr>
    </w:lvl>
    <w:lvl w:ilvl="7">
      <w:start w:val="1"/>
      <w:numFmt w:val="bullet"/>
      <w:lvlText w:val="o"/>
      <w:lvlJc w:val="left"/>
      <w:pPr>
        <w:tabs>
          <w:tab w:val="num" w:pos="5826"/>
        </w:tabs>
        <w:ind w:left="5826" w:hanging="360"/>
      </w:pPr>
      <w:rPr>
        <w:rFonts w:ascii="Courier New" w:hAnsi="Courier New" w:cs="Courier New" w:hint="default"/>
      </w:rPr>
    </w:lvl>
    <w:lvl w:ilvl="8">
      <w:start w:val="1"/>
      <w:numFmt w:val="bullet"/>
      <w:lvlText w:val=""/>
      <w:lvlJc w:val="left"/>
      <w:pPr>
        <w:tabs>
          <w:tab w:val="num" w:pos="6546"/>
        </w:tabs>
        <w:ind w:left="6546" w:hanging="360"/>
      </w:pPr>
      <w:rPr>
        <w:rFonts w:ascii="Wingdings" w:hAnsi="Wingdings" w:hint="default"/>
      </w:rPr>
    </w:lvl>
  </w:abstractNum>
  <w:abstractNum w:abstractNumId="26">
    <w:nsid w:val="5BBA3492"/>
    <w:multiLevelType w:val="multilevel"/>
    <w:tmpl w:val="843459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5C323547"/>
    <w:multiLevelType w:val="hybridMultilevel"/>
    <w:tmpl w:val="75084074"/>
    <w:lvl w:ilvl="0" w:tplc="CCBE31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DD33768"/>
    <w:multiLevelType w:val="multilevel"/>
    <w:tmpl w:val="37260978"/>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5E872F94"/>
    <w:multiLevelType w:val="hybridMultilevel"/>
    <w:tmpl w:val="06D0C662"/>
    <w:lvl w:ilvl="0" w:tplc="04220001">
      <w:start w:val="1"/>
      <w:numFmt w:val="bullet"/>
      <w:lvlText w:val=""/>
      <w:lvlJc w:val="left"/>
      <w:pPr>
        <w:ind w:left="2422"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0">
    <w:nsid w:val="5FA9230D"/>
    <w:multiLevelType w:val="hybridMultilevel"/>
    <w:tmpl w:val="0D56EAD8"/>
    <w:lvl w:ilvl="0" w:tplc="CEBC8392">
      <w:start w:val="5"/>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1">
    <w:nsid w:val="6202250C"/>
    <w:multiLevelType w:val="multilevel"/>
    <w:tmpl w:val="1392201C"/>
    <w:lvl w:ilvl="0">
      <w:start w:val="1"/>
      <w:numFmt w:val="decimal"/>
      <w:lvlText w:val="%1"/>
      <w:lvlJc w:val="left"/>
      <w:pPr>
        <w:tabs>
          <w:tab w:val="num" w:pos="0"/>
        </w:tabs>
        <w:ind w:left="360" w:hanging="360"/>
      </w:pPr>
      <w:rPr>
        <w:rFonts w:hint="default"/>
        <w:b w:val="0"/>
      </w:rPr>
    </w:lvl>
    <w:lvl w:ilvl="1">
      <w:start w:val="2"/>
      <w:numFmt w:val="decimal"/>
      <w:lvlText w:val="%1.%2"/>
      <w:lvlJc w:val="left"/>
      <w:pPr>
        <w:tabs>
          <w:tab w:val="num" w:pos="0"/>
        </w:tabs>
        <w:ind w:left="2701" w:hanging="432"/>
      </w:pPr>
      <w:rPr>
        <w:rFonts w:hint="default"/>
        <w:b/>
        <w:bCs w:val="0"/>
      </w:rPr>
    </w:lvl>
    <w:lvl w:ilvl="2">
      <w:start w:val="1"/>
      <w:numFmt w:val="decimal"/>
      <w:lvlText w:val="%1.%2.%3"/>
      <w:lvlJc w:val="left"/>
      <w:pPr>
        <w:tabs>
          <w:tab w:val="num" w:pos="0"/>
        </w:tabs>
        <w:ind w:left="1639" w:hanging="504"/>
      </w:pPr>
      <w:rPr>
        <w:rFonts w:hint="default"/>
        <w:color w:val="auto"/>
        <w:sz w:val="28"/>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2">
    <w:nsid w:val="6AC2678D"/>
    <w:multiLevelType w:val="hybridMultilevel"/>
    <w:tmpl w:val="A1667336"/>
    <w:lvl w:ilvl="0" w:tplc="99C256E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3">
    <w:nsid w:val="6C723031"/>
    <w:multiLevelType w:val="hybridMultilevel"/>
    <w:tmpl w:val="932C6E74"/>
    <w:lvl w:ilvl="0" w:tplc="AB9E5B7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4">
    <w:nsid w:val="6EDE0AAC"/>
    <w:multiLevelType w:val="hybridMultilevel"/>
    <w:tmpl w:val="12E2EAE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nsid w:val="7447145F"/>
    <w:multiLevelType w:val="hybridMultilevel"/>
    <w:tmpl w:val="6D7456F6"/>
    <w:lvl w:ilvl="0" w:tplc="8AF445E4">
      <w:start w:val="1"/>
      <w:numFmt w:val="bullet"/>
      <w:pStyle w:val="a"/>
      <w:suff w:val="space"/>
      <w:lvlText w:val="–"/>
      <w:lvlJc w:val="left"/>
      <w:pPr>
        <w:ind w:left="4962" w:firstLine="0"/>
      </w:pPr>
      <w:rPr>
        <w:rFonts w:ascii="Times New Roman" w:hAnsi="Times New Roman" w:cs="Times New Roman" w:hint="default"/>
        <w:b w:val="0"/>
        <w:i w:val="0"/>
        <w:caps w:val="0"/>
        <w:strike w:val="0"/>
        <w:dstrike w:val="0"/>
        <w:vanish w:val="0"/>
        <w:sz w:val="28"/>
        <w:vertAlign w:val="baseline"/>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6">
    <w:nsid w:val="765433C1"/>
    <w:multiLevelType w:val="hybridMultilevel"/>
    <w:tmpl w:val="C988F354"/>
    <w:lvl w:ilvl="0" w:tplc="7B504F08">
      <w:start w:val="1"/>
      <w:numFmt w:val="decimal"/>
      <w:lvlText w:val="%1."/>
      <w:lvlJc w:val="left"/>
      <w:pPr>
        <w:ind w:left="360" w:hanging="360"/>
      </w:pPr>
      <w:rPr>
        <w:b w:val="0"/>
        <w:bCs/>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7">
    <w:nsid w:val="77CC184A"/>
    <w:multiLevelType w:val="multilevel"/>
    <w:tmpl w:val="3D8CA080"/>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EFD7F43"/>
    <w:multiLevelType w:val="multilevel"/>
    <w:tmpl w:val="843459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8"/>
  </w:num>
  <w:num w:numId="2">
    <w:abstractNumId w:val="16"/>
  </w:num>
  <w:num w:numId="3">
    <w:abstractNumId w:val="0"/>
  </w:num>
  <w:num w:numId="4">
    <w:abstractNumId w:val="25"/>
  </w:num>
  <w:num w:numId="5">
    <w:abstractNumId w:val="36"/>
  </w:num>
  <w:num w:numId="6">
    <w:abstractNumId w:val="1"/>
  </w:num>
  <w:num w:numId="7">
    <w:abstractNumId w:val="23"/>
  </w:num>
  <w:num w:numId="8">
    <w:abstractNumId w:val="6"/>
  </w:num>
  <w:num w:numId="9">
    <w:abstractNumId w:val="9"/>
  </w:num>
  <w:num w:numId="10">
    <w:abstractNumId w:val="26"/>
  </w:num>
  <w:num w:numId="11">
    <w:abstractNumId w:val="32"/>
  </w:num>
  <w:num w:numId="12">
    <w:abstractNumId w:val="30"/>
  </w:num>
  <w:num w:numId="13">
    <w:abstractNumId w:val="28"/>
  </w:num>
  <w:num w:numId="14">
    <w:abstractNumId w:val="38"/>
  </w:num>
  <w:num w:numId="15">
    <w:abstractNumId w:val="24"/>
  </w:num>
  <w:num w:numId="16">
    <w:abstractNumId w:val="7"/>
  </w:num>
  <w:num w:numId="17">
    <w:abstractNumId w:val="33"/>
  </w:num>
  <w:num w:numId="18">
    <w:abstractNumId w:val="17"/>
  </w:num>
  <w:num w:numId="19">
    <w:abstractNumId w:val="11"/>
  </w:num>
  <w:num w:numId="20">
    <w:abstractNumId w:val="8"/>
  </w:num>
  <w:num w:numId="21">
    <w:abstractNumId w:val="19"/>
  </w:num>
  <w:num w:numId="22">
    <w:abstractNumId w:val="5"/>
  </w:num>
  <w:num w:numId="23">
    <w:abstractNumId w:val="37"/>
  </w:num>
  <w:num w:numId="24">
    <w:abstractNumId w:val="10"/>
  </w:num>
  <w:num w:numId="25">
    <w:abstractNumId w:val="2"/>
  </w:num>
  <w:num w:numId="26">
    <w:abstractNumId w:val="3"/>
  </w:num>
  <w:num w:numId="27">
    <w:abstractNumId w:val="29"/>
  </w:num>
  <w:num w:numId="28">
    <w:abstractNumId w:val="4"/>
  </w:num>
  <w:num w:numId="29">
    <w:abstractNumId w:val="20"/>
  </w:num>
  <w:num w:numId="30">
    <w:abstractNumId w:val="14"/>
  </w:num>
  <w:num w:numId="31">
    <w:abstractNumId w:val="22"/>
  </w:num>
  <w:num w:numId="32">
    <w:abstractNumId w:val="27"/>
  </w:num>
  <w:num w:numId="33">
    <w:abstractNumId w:val="12"/>
  </w:num>
  <w:num w:numId="34">
    <w:abstractNumId w:val="13"/>
  </w:num>
  <w:num w:numId="35">
    <w:abstractNumId w:val="15"/>
  </w:num>
  <w:num w:numId="36">
    <w:abstractNumId w:val="21"/>
  </w:num>
  <w:num w:numId="37">
    <w:abstractNumId w:val="34"/>
  </w:num>
  <w:num w:numId="38">
    <w:abstractNumId w:val="15"/>
    <w:lvlOverride w:ilvl="0">
      <w:startOverride w:val="1"/>
    </w:lvlOverride>
  </w:num>
  <w:num w:numId="39">
    <w:abstractNumId w:val="31"/>
  </w:num>
  <w:num w:numId="40">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attachedTemplate r:id="rId1"/>
  <w:defaultTabStop w:val="709"/>
  <w:hyphenationZone w:val="425"/>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632"/>
    <w:rsid w:val="00002507"/>
    <w:rsid w:val="000119B2"/>
    <w:rsid w:val="00012107"/>
    <w:rsid w:val="000157BA"/>
    <w:rsid w:val="00015A88"/>
    <w:rsid w:val="00030B1F"/>
    <w:rsid w:val="00033BC2"/>
    <w:rsid w:val="00036E96"/>
    <w:rsid w:val="0004420C"/>
    <w:rsid w:val="000465F1"/>
    <w:rsid w:val="00046DB3"/>
    <w:rsid w:val="00050A84"/>
    <w:rsid w:val="00051ACB"/>
    <w:rsid w:val="00054777"/>
    <w:rsid w:val="000560C5"/>
    <w:rsid w:val="00061C9D"/>
    <w:rsid w:val="00062CDA"/>
    <w:rsid w:val="000737EF"/>
    <w:rsid w:val="00073D48"/>
    <w:rsid w:val="000766A5"/>
    <w:rsid w:val="0008182C"/>
    <w:rsid w:val="000834F9"/>
    <w:rsid w:val="00087BB9"/>
    <w:rsid w:val="0009036E"/>
    <w:rsid w:val="00091374"/>
    <w:rsid w:val="0009701D"/>
    <w:rsid w:val="000A5394"/>
    <w:rsid w:val="000A671B"/>
    <w:rsid w:val="000B155D"/>
    <w:rsid w:val="000B1B73"/>
    <w:rsid w:val="000B23D6"/>
    <w:rsid w:val="000C22F2"/>
    <w:rsid w:val="000C4E7A"/>
    <w:rsid w:val="000D6F6F"/>
    <w:rsid w:val="000E00A7"/>
    <w:rsid w:val="000E0B4A"/>
    <w:rsid w:val="000E0C82"/>
    <w:rsid w:val="000E0D86"/>
    <w:rsid w:val="000E266D"/>
    <w:rsid w:val="000E70C7"/>
    <w:rsid w:val="000F0AC9"/>
    <w:rsid w:val="000F281D"/>
    <w:rsid w:val="00110954"/>
    <w:rsid w:val="001144C6"/>
    <w:rsid w:val="00121D07"/>
    <w:rsid w:val="00122B83"/>
    <w:rsid w:val="00131F3F"/>
    <w:rsid w:val="0013568A"/>
    <w:rsid w:val="00142D53"/>
    <w:rsid w:val="00150842"/>
    <w:rsid w:val="001523DD"/>
    <w:rsid w:val="00173101"/>
    <w:rsid w:val="001773C5"/>
    <w:rsid w:val="00177421"/>
    <w:rsid w:val="00181B9F"/>
    <w:rsid w:val="001855C6"/>
    <w:rsid w:val="001A01E1"/>
    <w:rsid w:val="001A6547"/>
    <w:rsid w:val="001A6B58"/>
    <w:rsid w:val="001A71DB"/>
    <w:rsid w:val="001A78CC"/>
    <w:rsid w:val="001A7C53"/>
    <w:rsid w:val="001B02A0"/>
    <w:rsid w:val="001B1D29"/>
    <w:rsid w:val="001C2127"/>
    <w:rsid w:val="001C4B25"/>
    <w:rsid w:val="001C75B3"/>
    <w:rsid w:val="001D3B97"/>
    <w:rsid w:val="001D6034"/>
    <w:rsid w:val="001E23A3"/>
    <w:rsid w:val="001E3144"/>
    <w:rsid w:val="001F1C87"/>
    <w:rsid w:val="001F4B98"/>
    <w:rsid w:val="001F5009"/>
    <w:rsid w:val="001F5DDF"/>
    <w:rsid w:val="001F61AD"/>
    <w:rsid w:val="00200E11"/>
    <w:rsid w:val="00202787"/>
    <w:rsid w:val="0021052D"/>
    <w:rsid w:val="002129F5"/>
    <w:rsid w:val="00213FB4"/>
    <w:rsid w:val="00215AA1"/>
    <w:rsid w:val="002216DD"/>
    <w:rsid w:val="0022204F"/>
    <w:rsid w:val="00225131"/>
    <w:rsid w:val="00225672"/>
    <w:rsid w:val="00226593"/>
    <w:rsid w:val="00226ADA"/>
    <w:rsid w:val="002309DA"/>
    <w:rsid w:val="00230FAE"/>
    <w:rsid w:val="00232E22"/>
    <w:rsid w:val="002331B3"/>
    <w:rsid w:val="002342F2"/>
    <w:rsid w:val="00234EC7"/>
    <w:rsid w:val="00237135"/>
    <w:rsid w:val="0026133F"/>
    <w:rsid w:val="00264C67"/>
    <w:rsid w:val="0026593B"/>
    <w:rsid w:val="00267D64"/>
    <w:rsid w:val="00273AD2"/>
    <w:rsid w:val="00273BA5"/>
    <w:rsid w:val="0027408A"/>
    <w:rsid w:val="002745F3"/>
    <w:rsid w:val="00275E28"/>
    <w:rsid w:val="00281F52"/>
    <w:rsid w:val="0029409F"/>
    <w:rsid w:val="002A2F4F"/>
    <w:rsid w:val="002A640A"/>
    <w:rsid w:val="002A640B"/>
    <w:rsid w:val="002A6D18"/>
    <w:rsid w:val="002A78A3"/>
    <w:rsid w:val="002B5035"/>
    <w:rsid w:val="002B6512"/>
    <w:rsid w:val="002C3323"/>
    <w:rsid w:val="002D0053"/>
    <w:rsid w:val="002D7494"/>
    <w:rsid w:val="002D78C0"/>
    <w:rsid w:val="002E36BC"/>
    <w:rsid w:val="002F21C2"/>
    <w:rsid w:val="00304383"/>
    <w:rsid w:val="003077D2"/>
    <w:rsid w:val="00312BF8"/>
    <w:rsid w:val="00323F14"/>
    <w:rsid w:val="003241F6"/>
    <w:rsid w:val="00326B87"/>
    <w:rsid w:val="003369C6"/>
    <w:rsid w:val="00345E17"/>
    <w:rsid w:val="003526D5"/>
    <w:rsid w:val="00353B2A"/>
    <w:rsid w:val="003550A1"/>
    <w:rsid w:val="003642FD"/>
    <w:rsid w:val="003666AD"/>
    <w:rsid w:val="003667BE"/>
    <w:rsid w:val="00367311"/>
    <w:rsid w:val="00373489"/>
    <w:rsid w:val="0037637C"/>
    <w:rsid w:val="0037656C"/>
    <w:rsid w:val="003767FE"/>
    <w:rsid w:val="003911E9"/>
    <w:rsid w:val="00393753"/>
    <w:rsid w:val="00396C27"/>
    <w:rsid w:val="003A2DA3"/>
    <w:rsid w:val="003A33A4"/>
    <w:rsid w:val="003B4B03"/>
    <w:rsid w:val="003B4C15"/>
    <w:rsid w:val="003C2AA8"/>
    <w:rsid w:val="003C7978"/>
    <w:rsid w:val="003D06F5"/>
    <w:rsid w:val="003D2ADD"/>
    <w:rsid w:val="003D5063"/>
    <w:rsid w:val="003D5563"/>
    <w:rsid w:val="003E2B60"/>
    <w:rsid w:val="003F0D36"/>
    <w:rsid w:val="003F19FE"/>
    <w:rsid w:val="003F3D06"/>
    <w:rsid w:val="003F600F"/>
    <w:rsid w:val="003F689A"/>
    <w:rsid w:val="00420117"/>
    <w:rsid w:val="004202D1"/>
    <w:rsid w:val="00422339"/>
    <w:rsid w:val="004256A5"/>
    <w:rsid w:val="004267D8"/>
    <w:rsid w:val="00431464"/>
    <w:rsid w:val="00431EF0"/>
    <w:rsid w:val="004336F1"/>
    <w:rsid w:val="0043688E"/>
    <w:rsid w:val="00437B7E"/>
    <w:rsid w:val="00446E8F"/>
    <w:rsid w:val="00447C31"/>
    <w:rsid w:val="0045243F"/>
    <w:rsid w:val="00454D84"/>
    <w:rsid w:val="00457566"/>
    <w:rsid w:val="004608DE"/>
    <w:rsid w:val="00464B81"/>
    <w:rsid w:val="004670E3"/>
    <w:rsid w:val="00483809"/>
    <w:rsid w:val="004911F6"/>
    <w:rsid w:val="004927AB"/>
    <w:rsid w:val="00492DAE"/>
    <w:rsid w:val="00497668"/>
    <w:rsid w:val="004976CF"/>
    <w:rsid w:val="004977B2"/>
    <w:rsid w:val="004A061D"/>
    <w:rsid w:val="004A15B5"/>
    <w:rsid w:val="004A245F"/>
    <w:rsid w:val="004A594E"/>
    <w:rsid w:val="004A7B69"/>
    <w:rsid w:val="004B06E2"/>
    <w:rsid w:val="004B0D9D"/>
    <w:rsid w:val="004B5A8F"/>
    <w:rsid w:val="004B6D96"/>
    <w:rsid w:val="004B702B"/>
    <w:rsid w:val="004C4DD9"/>
    <w:rsid w:val="004C5C41"/>
    <w:rsid w:val="004E524C"/>
    <w:rsid w:val="004E60A0"/>
    <w:rsid w:val="004E66D7"/>
    <w:rsid w:val="00512A69"/>
    <w:rsid w:val="005174E6"/>
    <w:rsid w:val="005206EA"/>
    <w:rsid w:val="00522FB1"/>
    <w:rsid w:val="00525210"/>
    <w:rsid w:val="00525C04"/>
    <w:rsid w:val="00527A66"/>
    <w:rsid w:val="00530802"/>
    <w:rsid w:val="00531C0D"/>
    <w:rsid w:val="005356F6"/>
    <w:rsid w:val="0054156C"/>
    <w:rsid w:val="00561559"/>
    <w:rsid w:val="00575E32"/>
    <w:rsid w:val="00577700"/>
    <w:rsid w:val="00594F30"/>
    <w:rsid w:val="005A1335"/>
    <w:rsid w:val="005A3BD9"/>
    <w:rsid w:val="005A686C"/>
    <w:rsid w:val="005B11BF"/>
    <w:rsid w:val="005B2D67"/>
    <w:rsid w:val="005B6F08"/>
    <w:rsid w:val="005C2B0B"/>
    <w:rsid w:val="005C3B16"/>
    <w:rsid w:val="005C5107"/>
    <w:rsid w:val="005D3A3D"/>
    <w:rsid w:val="005D3DCF"/>
    <w:rsid w:val="005D7075"/>
    <w:rsid w:val="005E37A9"/>
    <w:rsid w:val="005E38A8"/>
    <w:rsid w:val="005E4639"/>
    <w:rsid w:val="005E650A"/>
    <w:rsid w:val="005F26F8"/>
    <w:rsid w:val="005F4462"/>
    <w:rsid w:val="006015EB"/>
    <w:rsid w:val="00603101"/>
    <w:rsid w:val="0060429D"/>
    <w:rsid w:val="006073A6"/>
    <w:rsid w:val="00610C09"/>
    <w:rsid w:val="00620B51"/>
    <w:rsid w:val="0062438B"/>
    <w:rsid w:val="00626492"/>
    <w:rsid w:val="006314CA"/>
    <w:rsid w:val="006350D5"/>
    <w:rsid w:val="00635A9E"/>
    <w:rsid w:val="00637B7F"/>
    <w:rsid w:val="00646220"/>
    <w:rsid w:val="00650A9A"/>
    <w:rsid w:val="00650C30"/>
    <w:rsid w:val="00657A27"/>
    <w:rsid w:val="00660632"/>
    <w:rsid w:val="0066075C"/>
    <w:rsid w:val="0066476B"/>
    <w:rsid w:val="00666A48"/>
    <w:rsid w:val="00666FC4"/>
    <w:rsid w:val="00672323"/>
    <w:rsid w:val="00674BE7"/>
    <w:rsid w:val="00686448"/>
    <w:rsid w:val="00693DDD"/>
    <w:rsid w:val="006941CF"/>
    <w:rsid w:val="006950D5"/>
    <w:rsid w:val="006A23D7"/>
    <w:rsid w:val="006A2DC8"/>
    <w:rsid w:val="006A3BF3"/>
    <w:rsid w:val="006A653C"/>
    <w:rsid w:val="006B1336"/>
    <w:rsid w:val="006B3DA9"/>
    <w:rsid w:val="006B6F51"/>
    <w:rsid w:val="006C15F7"/>
    <w:rsid w:val="006C4059"/>
    <w:rsid w:val="006C610D"/>
    <w:rsid w:val="006D0E2C"/>
    <w:rsid w:val="006D1A12"/>
    <w:rsid w:val="006D378E"/>
    <w:rsid w:val="006D3D5E"/>
    <w:rsid w:val="006D425E"/>
    <w:rsid w:val="006E0DB6"/>
    <w:rsid w:val="006E243C"/>
    <w:rsid w:val="006E4816"/>
    <w:rsid w:val="006E4C2C"/>
    <w:rsid w:val="006E660C"/>
    <w:rsid w:val="006F27E2"/>
    <w:rsid w:val="006F5237"/>
    <w:rsid w:val="006F601B"/>
    <w:rsid w:val="007012CE"/>
    <w:rsid w:val="00704AF4"/>
    <w:rsid w:val="00705A94"/>
    <w:rsid w:val="00706C07"/>
    <w:rsid w:val="00710879"/>
    <w:rsid w:val="00711C99"/>
    <w:rsid w:val="00712739"/>
    <w:rsid w:val="00712FBC"/>
    <w:rsid w:val="007171EB"/>
    <w:rsid w:val="00723906"/>
    <w:rsid w:val="00724F1E"/>
    <w:rsid w:val="0073118C"/>
    <w:rsid w:val="00731F87"/>
    <w:rsid w:val="00732B48"/>
    <w:rsid w:val="00734A2D"/>
    <w:rsid w:val="00735DF1"/>
    <w:rsid w:val="00737D81"/>
    <w:rsid w:val="00751A53"/>
    <w:rsid w:val="007526AB"/>
    <w:rsid w:val="00757E81"/>
    <w:rsid w:val="007604DF"/>
    <w:rsid w:val="00765D10"/>
    <w:rsid w:val="0078119E"/>
    <w:rsid w:val="00784B55"/>
    <w:rsid w:val="00786AD4"/>
    <w:rsid w:val="00792194"/>
    <w:rsid w:val="00794153"/>
    <w:rsid w:val="00794191"/>
    <w:rsid w:val="00795710"/>
    <w:rsid w:val="007962D1"/>
    <w:rsid w:val="007969BA"/>
    <w:rsid w:val="007A1063"/>
    <w:rsid w:val="007A5B35"/>
    <w:rsid w:val="007B1E8F"/>
    <w:rsid w:val="007B378C"/>
    <w:rsid w:val="007C3692"/>
    <w:rsid w:val="007C526A"/>
    <w:rsid w:val="007C7ABD"/>
    <w:rsid w:val="007C7BD6"/>
    <w:rsid w:val="007D11C0"/>
    <w:rsid w:val="007E0B34"/>
    <w:rsid w:val="007E4D41"/>
    <w:rsid w:val="007E6013"/>
    <w:rsid w:val="007E6642"/>
    <w:rsid w:val="007E728F"/>
    <w:rsid w:val="007F21BC"/>
    <w:rsid w:val="007F67D6"/>
    <w:rsid w:val="00800DBC"/>
    <w:rsid w:val="00800E29"/>
    <w:rsid w:val="00806211"/>
    <w:rsid w:val="00812A15"/>
    <w:rsid w:val="00812C84"/>
    <w:rsid w:val="00816D36"/>
    <w:rsid w:val="0082338C"/>
    <w:rsid w:val="00827DD8"/>
    <w:rsid w:val="0083273F"/>
    <w:rsid w:val="00851182"/>
    <w:rsid w:val="00860ED0"/>
    <w:rsid w:val="008716AA"/>
    <w:rsid w:val="00877324"/>
    <w:rsid w:val="0087781A"/>
    <w:rsid w:val="00884254"/>
    <w:rsid w:val="008845E1"/>
    <w:rsid w:val="00896E83"/>
    <w:rsid w:val="0089731E"/>
    <w:rsid w:val="008A4BF7"/>
    <w:rsid w:val="008B0375"/>
    <w:rsid w:val="008B2D91"/>
    <w:rsid w:val="008B7A52"/>
    <w:rsid w:val="008C1E1B"/>
    <w:rsid w:val="008C236C"/>
    <w:rsid w:val="008C3BF5"/>
    <w:rsid w:val="008C4205"/>
    <w:rsid w:val="008C4C96"/>
    <w:rsid w:val="008C55A4"/>
    <w:rsid w:val="008C68BD"/>
    <w:rsid w:val="008C6D5F"/>
    <w:rsid w:val="008D1E6E"/>
    <w:rsid w:val="008D7158"/>
    <w:rsid w:val="008F37A2"/>
    <w:rsid w:val="008F5CF0"/>
    <w:rsid w:val="00900B97"/>
    <w:rsid w:val="00901C7C"/>
    <w:rsid w:val="00904839"/>
    <w:rsid w:val="00904B79"/>
    <w:rsid w:val="00911FB6"/>
    <w:rsid w:val="00920DB0"/>
    <w:rsid w:val="009230E7"/>
    <w:rsid w:val="00924D03"/>
    <w:rsid w:val="00933723"/>
    <w:rsid w:val="00934CB0"/>
    <w:rsid w:val="00934EAE"/>
    <w:rsid w:val="00944E01"/>
    <w:rsid w:val="00945F36"/>
    <w:rsid w:val="0095274B"/>
    <w:rsid w:val="00952C69"/>
    <w:rsid w:val="0095598F"/>
    <w:rsid w:val="0096192B"/>
    <w:rsid w:val="00965826"/>
    <w:rsid w:val="00965D5B"/>
    <w:rsid w:val="00966745"/>
    <w:rsid w:val="00976506"/>
    <w:rsid w:val="0098376A"/>
    <w:rsid w:val="00984759"/>
    <w:rsid w:val="00984A5C"/>
    <w:rsid w:val="009866F9"/>
    <w:rsid w:val="00986FBE"/>
    <w:rsid w:val="00993945"/>
    <w:rsid w:val="009949EB"/>
    <w:rsid w:val="00994AF0"/>
    <w:rsid w:val="00996137"/>
    <w:rsid w:val="009963E0"/>
    <w:rsid w:val="009965D6"/>
    <w:rsid w:val="009A0F49"/>
    <w:rsid w:val="009B0574"/>
    <w:rsid w:val="009B09C3"/>
    <w:rsid w:val="009B5F36"/>
    <w:rsid w:val="009B608A"/>
    <w:rsid w:val="009C01A6"/>
    <w:rsid w:val="009C0A47"/>
    <w:rsid w:val="009D5A7F"/>
    <w:rsid w:val="009E29AF"/>
    <w:rsid w:val="009E344D"/>
    <w:rsid w:val="009E4900"/>
    <w:rsid w:val="009F178C"/>
    <w:rsid w:val="009F4CDC"/>
    <w:rsid w:val="009F4F95"/>
    <w:rsid w:val="009F500F"/>
    <w:rsid w:val="009F72BB"/>
    <w:rsid w:val="00A02215"/>
    <w:rsid w:val="00A04738"/>
    <w:rsid w:val="00A048C6"/>
    <w:rsid w:val="00A0651E"/>
    <w:rsid w:val="00A138BD"/>
    <w:rsid w:val="00A13F0A"/>
    <w:rsid w:val="00A15C84"/>
    <w:rsid w:val="00A17E05"/>
    <w:rsid w:val="00A26F4D"/>
    <w:rsid w:val="00A278CB"/>
    <w:rsid w:val="00A4138A"/>
    <w:rsid w:val="00A43BCA"/>
    <w:rsid w:val="00A4582C"/>
    <w:rsid w:val="00A47E07"/>
    <w:rsid w:val="00A516EF"/>
    <w:rsid w:val="00A72AB8"/>
    <w:rsid w:val="00A72B84"/>
    <w:rsid w:val="00A76063"/>
    <w:rsid w:val="00A824C1"/>
    <w:rsid w:val="00A84B4D"/>
    <w:rsid w:val="00A85FA6"/>
    <w:rsid w:val="00A865BF"/>
    <w:rsid w:val="00A8691D"/>
    <w:rsid w:val="00A96838"/>
    <w:rsid w:val="00AA1524"/>
    <w:rsid w:val="00AA61C8"/>
    <w:rsid w:val="00AB34AC"/>
    <w:rsid w:val="00AC2DC9"/>
    <w:rsid w:val="00AC76CF"/>
    <w:rsid w:val="00AD47EB"/>
    <w:rsid w:val="00AE4935"/>
    <w:rsid w:val="00AE6930"/>
    <w:rsid w:val="00AE7B59"/>
    <w:rsid w:val="00AF2E52"/>
    <w:rsid w:val="00AF4770"/>
    <w:rsid w:val="00B01D25"/>
    <w:rsid w:val="00B03FB8"/>
    <w:rsid w:val="00B044AA"/>
    <w:rsid w:val="00B071D5"/>
    <w:rsid w:val="00B073D0"/>
    <w:rsid w:val="00B13A0D"/>
    <w:rsid w:val="00B13C8E"/>
    <w:rsid w:val="00B14411"/>
    <w:rsid w:val="00B14D62"/>
    <w:rsid w:val="00B16D08"/>
    <w:rsid w:val="00B16F18"/>
    <w:rsid w:val="00B22D4D"/>
    <w:rsid w:val="00B231AA"/>
    <w:rsid w:val="00B2558D"/>
    <w:rsid w:val="00B32DF1"/>
    <w:rsid w:val="00B33D86"/>
    <w:rsid w:val="00B44C4F"/>
    <w:rsid w:val="00B466A9"/>
    <w:rsid w:val="00B467DA"/>
    <w:rsid w:val="00B51B2C"/>
    <w:rsid w:val="00B539C6"/>
    <w:rsid w:val="00B73AAF"/>
    <w:rsid w:val="00B74189"/>
    <w:rsid w:val="00B74AB1"/>
    <w:rsid w:val="00B76CBF"/>
    <w:rsid w:val="00B76FB1"/>
    <w:rsid w:val="00B82181"/>
    <w:rsid w:val="00B858A5"/>
    <w:rsid w:val="00BA354A"/>
    <w:rsid w:val="00BB0ADA"/>
    <w:rsid w:val="00BC2744"/>
    <w:rsid w:val="00BD6448"/>
    <w:rsid w:val="00BE308B"/>
    <w:rsid w:val="00C01B6C"/>
    <w:rsid w:val="00C02E1E"/>
    <w:rsid w:val="00C02E3F"/>
    <w:rsid w:val="00C0594D"/>
    <w:rsid w:val="00C163F6"/>
    <w:rsid w:val="00C1760D"/>
    <w:rsid w:val="00C22C32"/>
    <w:rsid w:val="00C255F9"/>
    <w:rsid w:val="00C25B16"/>
    <w:rsid w:val="00C3198F"/>
    <w:rsid w:val="00C3375B"/>
    <w:rsid w:val="00C36D73"/>
    <w:rsid w:val="00C45334"/>
    <w:rsid w:val="00C45A0F"/>
    <w:rsid w:val="00C45F26"/>
    <w:rsid w:val="00C468A4"/>
    <w:rsid w:val="00C46DA1"/>
    <w:rsid w:val="00C50D68"/>
    <w:rsid w:val="00C533F1"/>
    <w:rsid w:val="00C53907"/>
    <w:rsid w:val="00C544F8"/>
    <w:rsid w:val="00C60F0A"/>
    <w:rsid w:val="00C736D6"/>
    <w:rsid w:val="00C75514"/>
    <w:rsid w:val="00C85901"/>
    <w:rsid w:val="00C90D02"/>
    <w:rsid w:val="00CA6762"/>
    <w:rsid w:val="00CA7A76"/>
    <w:rsid w:val="00CB2CDD"/>
    <w:rsid w:val="00CB2D05"/>
    <w:rsid w:val="00CB666B"/>
    <w:rsid w:val="00CC0455"/>
    <w:rsid w:val="00CC4A79"/>
    <w:rsid w:val="00CD114B"/>
    <w:rsid w:val="00CD4638"/>
    <w:rsid w:val="00CE0137"/>
    <w:rsid w:val="00CE0B38"/>
    <w:rsid w:val="00CE2AF2"/>
    <w:rsid w:val="00CE7352"/>
    <w:rsid w:val="00CE7E47"/>
    <w:rsid w:val="00CF0164"/>
    <w:rsid w:val="00CF0F49"/>
    <w:rsid w:val="00CF1326"/>
    <w:rsid w:val="00CF2983"/>
    <w:rsid w:val="00CF2B7A"/>
    <w:rsid w:val="00CF79FE"/>
    <w:rsid w:val="00CF7FCE"/>
    <w:rsid w:val="00D026CF"/>
    <w:rsid w:val="00D02BC7"/>
    <w:rsid w:val="00D0503A"/>
    <w:rsid w:val="00D20A57"/>
    <w:rsid w:val="00D2199B"/>
    <w:rsid w:val="00D27714"/>
    <w:rsid w:val="00D27CFB"/>
    <w:rsid w:val="00D3024F"/>
    <w:rsid w:val="00D33F6C"/>
    <w:rsid w:val="00D34B6B"/>
    <w:rsid w:val="00D34DD8"/>
    <w:rsid w:val="00D4292F"/>
    <w:rsid w:val="00D51DC2"/>
    <w:rsid w:val="00D556FD"/>
    <w:rsid w:val="00D60DBB"/>
    <w:rsid w:val="00D63824"/>
    <w:rsid w:val="00D65BAF"/>
    <w:rsid w:val="00D67A2E"/>
    <w:rsid w:val="00D7197B"/>
    <w:rsid w:val="00D73385"/>
    <w:rsid w:val="00D82C66"/>
    <w:rsid w:val="00D83380"/>
    <w:rsid w:val="00D85C02"/>
    <w:rsid w:val="00D85D09"/>
    <w:rsid w:val="00D87778"/>
    <w:rsid w:val="00DA4C20"/>
    <w:rsid w:val="00DD7054"/>
    <w:rsid w:val="00DE5E23"/>
    <w:rsid w:val="00DE69EC"/>
    <w:rsid w:val="00DE7892"/>
    <w:rsid w:val="00DF114C"/>
    <w:rsid w:val="00DF340E"/>
    <w:rsid w:val="00DF6646"/>
    <w:rsid w:val="00E01A70"/>
    <w:rsid w:val="00E02588"/>
    <w:rsid w:val="00E0408C"/>
    <w:rsid w:val="00E06F9B"/>
    <w:rsid w:val="00E11C3C"/>
    <w:rsid w:val="00E12FF2"/>
    <w:rsid w:val="00E1669F"/>
    <w:rsid w:val="00E1671C"/>
    <w:rsid w:val="00E21C51"/>
    <w:rsid w:val="00E21CF9"/>
    <w:rsid w:val="00E2480A"/>
    <w:rsid w:val="00E30066"/>
    <w:rsid w:val="00E31AD2"/>
    <w:rsid w:val="00E31BEC"/>
    <w:rsid w:val="00E32990"/>
    <w:rsid w:val="00E35601"/>
    <w:rsid w:val="00E50A0B"/>
    <w:rsid w:val="00E5163E"/>
    <w:rsid w:val="00E52176"/>
    <w:rsid w:val="00E52A6A"/>
    <w:rsid w:val="00E55D5B"/>
    <w:rsid w:val="00E5755B"/>
    <w:rsid w:val="00E65C70"/>
    <w:rsid w:val="00E67137"/>
    <w:rsid w:val="00E705B3"/>
    <w:rsid w:val="00E706E7"/>
    <w:rsid w:val="00E73A5C"/>
    <w:rsid w:val="00E763A1"/>
    <w:rsid w:val="00E806A3"/>
    <w:rsid w:val="00E83006"/>
    <w:rsid w:val="00E91F9A"/>
    <w:rsid w:val="00EA09F0"/>
    <w:rsid w:val="00EA61D8"/>
    <w:rsid w:val="00EA642A"/>
    <w:rsid w:val="00EB0254"/>
    <w:rsid w:val="00EB68F5"/>
    <w:rsid w:val="00EC2642"/>
    <w:rsid w:val="00EC61B7"/>
    <w:rsid w:val="00ED1B1A"/>
    <w:rsid w:val="00ED5696"/>
    <w:rsid w:val="00EE046C"/>
    <w:rsid w:val="00EE4A30"/>
    <w:rsid w:val="00EE6B3D"/>
    <w:rsid w:val="00EE71BD"/>
    <w:rsid w:val="00EF274E"/>
    <w:rsid w:val="00F0190F"/>
    <w:rsid w:val="00F02AE6"/>
    <w:rsid w:val="00F02E00"/>
    <w:rsid w:val="00F07FB1"/>
    <w:rsid w:val="00F15E80"/>
    <w:rsid w:val="00F22ADB"/>
    <w:rsid w:val="00F24126"/>
    <w:rsid w:val="00F24E73"/>
    <w:rsid w:val="00F3460A"/>
    <w:rsid w:val="00F36D75"/>
    <w:rsid w:val="00F40665"/>
    <w:rsid w:val="00F47CC7"/>
    <w:rsid w:val="00F5255C"/>
    <w:rsid w:val="00F614F2"/>
    <w:rsid w:val="00F62C9F"/>
    <w:rsid w:val="00F62E9F"/>
    <w:rsid w:val="00F63D61"/>
    <w:rsid w:val="00F6691B"/>
    <w:rsid w:val="00F673CA"/>
    <w:rsid w:val="00F87823"/>
    <w:rsid w:val="00FA49A0"/>
    <w:rsid w:val="00FB0689"/>
    <w:rsid w:val="00FB0D96"/>
    <w:rsid w:val="00FB38E7"/>
    <w:rsid w:val="00FC594F"/>
    <w:rsid w:val="00FC734F"/>
    <w:rsid w:val="00FC784E"/>
    <w:rsid w:val="00FD530B"/>
    <w:rsid w:val="00FD7DA8"/>
    <w:rsid w:val="00FE4BE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A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lsdException w:name="heading 5" w:uiPriority="0"/>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lsdException w:name="Body Text 2" w:uiPriority="0"/>
    <w:lsdException w:name="Body Text Indent 3" w:uiPriority="0"/>
    <w:lsdException w:name="Strong" w:semiHidden="0" w:uiPriority="22" w:unhideWhenUsed="0"/>
    <w:lsdException w:name="Emphasis" w:semiHidden="0" w:uiPriority="20" w:unhideWhenUsed="0"/>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qFormat/>
    <w:rsid w:val="00DD7054"/>
    <w:pPr>
      <w:spacing w:after="0" w:line="360" w:lineRule="auto"/>
      <w:ind w:firstLine="851"/>
      <w:contextualSpacing/>
      <w:jc w:val="both"/>
    </w:pPr>
    <w:rPr>
      <w:rFonts w:ascii="Times New Roman" w:hAnsi="Times New Roman"/>
      <w:sz w:val="28"/>
      <w:lang w:val="uk-UA"/>
    </w:rPr>
  </w:style>
  <w:style w:type="paragraph" w:styleId="1">
    <w:name w:val="heading 1"/>
    <w:basedOn w:val="a0"/>
    <w:next w:val="a0"/>
    <w:link w:val="10"/>
    <w:uiPriority w:val="9"/>
    <w:qFormat/>
    <w:rsid w:val="00DD7054"/>
    <w:pPr>
      <w:keepNext/>
      <w:keepLines/>
      <w:numPr>
        <w:numId w:val="36"/>
      </w:numPr>
      <w:tabs>
        <w:tab w:val="left" w:pos="284"/>
      </w:tabs>
      <w:ind w:left="0" w:firstLine="0"/>
      <w:contextualSpacing w:val="0"/>
      <w:jc w:val="center"/>
      <w:outlineLvl w:val="0"/>
    </w:pPr>
    <w:rPr>
      <w:rFonts w:cs="Times New Roman"/>
      <w:b/>
      <w:bCs/>
      <w:caps/>
      <w:szCs w:val="28"/>
      <w:lang w:eastAsia="ru-RU"/>
    </w:rPr>
  </w:style>
  <w:style w:type="paragraph" w:styleId="2">
    <w:name w:val="heading 2"/>
    <w:basedOn w:val="a0"/>
    <w:next w:val="a0"/>
    <w:link w:val="20"/>
    <w:uiPriority w:val="9"/>
    <w:unhideWhenUsed/>
    <w:qFormat/>
    <w:rsid w:val="005C5107"/>
    <w:pPr>
      <w:keepNext/>
      <w:keepLines/>
      <w:numPr>
        <w:ilvl w:val="1"/>
        <w:numId w:val="3"/>
      </w:numPr>
      <w:tabs>
        <w:tab w:val="left" w:pos="567"/>
      </w:tabs>
      <w:ind w:left="0" w:firstLine="0"/>
      <w:contextualSpacing w:val="0"/>
      <w:jc w:val="center"/>
      <w:outlineLvl w:val="1"/>
    </w:pPr>
    <w:rPr>
      <w:rFonts w:eastAsiaTheme="majorEastAsia" w:cs="Times New Roman"/>
      <w:b/>
      <w:bCs/>
      <w:noProof/>
      <w:szCs w:val="28"/>
    </w:rPr>
  </w:style>
  <w:style w:type="paragraph" w:styleId="3">
    <w:name w:val="heading 3"/>
    <w:basedOn w:val="a0"/>
    <w:next w:val="a0"/>
    <w:link w:val="30"/>
    <w:uiPriority w:val="9"/>
    <w:unhideWhenUsed/>
    <w:qFormat/>
    <w:rsid w:val="00934CB0"/>
    <w:pPr>
      <w:keepNext/>
      <w:keepLines/>
      <w:numPr>
        <w:ilvl w:val="2"/>
        <w:numId w:val="15"/>
      </w:numPr>
      <w:ind w:left="0" w:firstLine="0"/>
      <w:jc w:val="center"/>
      <w:outlineLvl w:val="2"/>
    </w:pPr>
    <w:rPr>
      <w:rFonts w:eastAsiaTheme="majorEastAsia" w:cstheme="majorBidi"/>
      <w:b/>
      <w:szCs w:val="24"/>
    </w:rPr>
  </w:style>
  <w:style w:type="paragraph" w:styleId="4">
    <w:name w:val="heading 4"/>
    <w:basedOn w:val="a0"/>
    <w:next w:val="a0"/>
    <w:link w:val="40"/>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0"/>
    <w:next w:val="a0"/>
    <w:link w:val="50"/>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D7054"/>
    <w:rPr>
      <w:rFonts w:ascii="Times New Roman" w:hAnsi="Times New Roman" w:cs="Times New Roman"/>
      <w:b/>
      <w:bCs/>
      <w:caps/>
      <w:sz w:val="28"/>
      <w:szCs w:val="28"/>
      <w:lang w:val="uk-UA" w:eastAsia="ru-RU"/>
    </w:rPr>
  </w:style>
  <w:style w:type="character" w:customStyle="1" w:styleId="20">
    <w:name w:val="Заголовок 2 Знак"/>
    <w:basedOn w:val="a1"/>
    <w:link w:val="2"/>
    <w:uiPriority w:val="9"/>
    <w:rsid w:val="005C5107"/>
    <w:rPr>
      <w:rFonts w:ascii="Times New Roman" w:eastAsiaTheme="majorEastAsia" w:hAnsi="Times New Roman" w:cs="Times New Roman"/>
      <w:b/>
      <w:bCs/>
      <w:noProof/>
      <w:sz w:val="28"/>
      <w:szCs w:val="28"/>
      <w:lang w:val="uk-UA"/>
    </w:rPr>
  </w:style>
  <w:style w:type="character" w:customStyle="1" w:styleId="40">
    <w:name w:val="Заголовок 4 Знак"/>
    <w:basedOn w:val="a1"/>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1"/>
    <w:link w:val="5"/>
    <w:uiPriority w:val="9"/>
    <w:rsid w:val="00E55D5B"/>
    <w:rPr>
      <w:rFonts w:ascii="Times New Roman" w:eastAsia="Times New Roman" w:hAnsi="Times New Roman" w:cs="Times New Roman"/>
      <w:sz w:val="36"/>
      <w:szCs w:val="20"/>
      <w:lang w:val="uk-UA" w:eastAsia="ru-RU"/>
    </w:rPr>
  </w:style>
  <w:style w:type="paragraph" w:styleId="a">
    <w:name w:val="List Paragraph"/>
    <w:basedOn w:val="a0"/>
    <w:uiPriority w:val="99"/>
    <w:qFormat/>
    <w:rsid w:val="007F21BC"/>
    <w:pPr>
      <w:numPr>
        <w:numId w:val="40"/>
      </w:numPr>
      <w:tabs>
        <w:tab w:val="left" w:pos="1134"/>
      </w:tabs>
      <w:ind w:left="0" w:firstLine="851"/>
      <w:contextualSpacing w:val="0"/>
    </w:pPr>
  </w:style>
  <w:style w:type="character" w:customStyle="1" w:styleId="hps">
    <w:name w:val="hps"/>
    <w:basedOn w:val="a1"/>
    <w:rsid w:val="00AB34AC"/>
  </w:style>
  <w:style w:type="character" w:customStyle="1" w:styleId="atn">
    <w:name w:val="atn"/>
    <w:basedOn w:val="a1"/>
    <w:rsid w:val="00AB34AC"/>
  </w:style>
  <w:style w:type="paragraph" w:styleId="a4">
    <w:name w:val="header"/>
    <w:basedOn w:val="a0"/>
    <w:link w:val="a5"/>
    <w:unhideWhenUsed/>
    <w:rsid w:val="00AB34AC"/>
    <w:pPr>
      <w:tabs>
        <w:tab w:val="center" w:pos="4677"/>
        <w:tab w:val="right" w:pos="9355"/>
      </w:tabs>
      <w:spacing w:line="240" w:lineRule="auto"/>
    </w:pPr>
  </w:style>
  <w:style w:type="character" w:customStyle="1" w:styleId="a5">
    <w:name w:val="Верхний колонтитул Знак"/>
    <w:basedOn w:val="a1"/>
    <w:link w:val="a4"/>
    <w:rsid w:val="00AB34AC"/>
    <w:rPr>
      <w:rFonts w:ascii="Times New Roman" w:hAnsi="Times New Roman"/>
      <w:sz w:val="28"/>
    </w:rPr>
  </w:style>
  <w:style w:type="paragraph" w:customStyle="1" w:styleId="a6">
    <w:name w:val="Чертежный"/>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7"/>
    <w:link w:val="DP-KURSAK0"/>
    <w:rsid w:val="00AB34AC"/>
    <w:pPr>
      <w:spacing w:line="360" w:lineRule="auto"/>
      <w:ind w:firstLine="851"/>
      <w:contextualSpacing w:val="0"/>
    </w:pPr>
  </w:style>
  <w:style w:type="character" w:customStyle="1" w:styleId="DP-KURSAK0">
    <w:name w:val="DP-KURSAK Знак"/>
    <w:basedOn w:val="a1"/>
    <w:link w:val="DP-KURSAK"/>
    <w:rsid w:val="00AB34AC"/>
    <w:rPr>
      <w:rFonts w:ascii="Times New Roman" w:hAnsi="Times New Roman"/>
      <w:sz w:val="28"/>
    </w:rPr>
  </w:style>
  <w:style w:type="paragraph" w:styleId="a7">
    <w:name w:val="No Spacing"/>
    <w:uiPriority w:val="1"/>
    <w:rsid w:val="00AB34AC"/>
    <w:pPr>
      <w:spacing w:after="0" w:line="240" w:lineRule="auto"/>
      <w:ind w:firstLine="567"/>
      <w:contextualSpacing/>
      <w:jc w:val="both"/>
    </w:pPr>
    <w:rPr>
      <w:rFonts w:ascii="Times New Roman" w:hAnsi="Times New Roman"/>
      <w:sz w:val="28"/>
    </w:rPr>
  </w:style>
  <w:style w:type="paragraph" w:styleId="a8">
    <w:name w:val="Plain Text"/>
    <w:basedOn w:val="a0"/>
    <w:link w:val="a9"/>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a9">
    <w:name w:val="Текст Знак"/>
    <w:basedOn w:val="a1"/>
    <w:link w:val="a8"/>
    <w:rsid w:val="00AB34AC"/>
    <w:rPr>
      <w:rFonts w:ascii="Courier New" w:eastAsia="Times New Roman" w:hAnsi="Courier New" w:cs="Courier New"/>
      <w:sz w:val="20"/>
      <w:szCs w:val="20"/>
      <w:lang w:eastAsia="ru-RU"/>
    </w:rPr>
  </w:style>
  <w:style w:type="paragraph" w:styleId="aa">
    <w:name w:val="Body Text"/>
    <w:basedOn w:val="a0"/>
    <w:link w:val="ab"/>
    <w:rsid w:val="00C50D68"/>
    <w:pPr>
      <w:widowControl w:val="0"/>
      <w:tabs>
        <w:tab w:val="num" w:pos="720"/>
      </w:tabs>
      <w:contextualSpacing w:val="0"/>
    </w:pPr>
    <w:rPr>
      <w:rFonts w:eastAsia="Times New Roman" w:cs="Times New Roman"/>
      <w:szCs w:val="24"/>
      <w:lang w:eastAsia="ru-RU"/>
    </w:rPr>
  </w:style>
  <w:style w:type="character" w:customStyle="1" w:styleId="ab">
    <w:name w:val="Основной текст Знак"/>
    <w:basedOn w:val="a1"/>
    <w:link w:val="aa"/>
    <w:rsid w:val="00C50D68"/>
    <w:rPr>
      <w:rFonts w:ascii="Times New Roman" w:eastAsia="Times New Roman" w:hAnsi="Times New Roman" w:cs="Times New Roman"/>
      <w:sz w:val="28"/>
      <w:szCs w:val="24"/>
      <w:lang w:val="uk-UA" w:eastAsia="ru-RU"/>
    </w:rPr>
  </w:style>
  <w:style w:type="paragraph" w:styleId="21">
    <w:name w:val="Body Text 2"/>
    <w:basedOn w:val="a0"/>
    <w:link w:val="22"/>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22">
    <w:name w:val="Основной текст 2 Знак"/>
    <w:basedOn w:val="a1"/>
    <w:link w:val="21"/>
    <w:rsid w:val="00AB34AC"/>
    <w:rPr>
      <w:rFonts w:ascii="Times New Roman" w:eastAsia="Times New Roman" w:hAnsi="Times New Roman" w:cs="Times New Roman"/>
      <w:sz w:val="20"/>
      <w:szCs w:val="20"/>
      <w:lang w:eastAsia="ru-RU"/>
    </w:rPr>
  </w:style>
  <w:style w:type="paragraph" w:customStyle="1" w:styleId="MyText">
    <w:name w:val="My_Text"/>
    <w:basedOn w:val="a0"/>
    <w:link w:val="MyText0"/>
    <w:rsid w:val="00AB34AC"/>
    <w:pPr>
      <w:contextualSpacing w:val="0"/>
    </w:pPr>
    <w:rPr>
      <w:rFonts w:eastAsia="Times New Roman" w:cs="Times New Roman"/>
      <w:sz w:val="24"/>
      <w:szCs w:val="20"/>
      <w:lang w:eastAsia="ru-RU"/>
    </w:rPr>
  </w:style>
  <w:style w:type="character" w:customStyle="1" w:styleId="MyText0">
    <w:name w:val="My_Text Знак"/>
    <w:link w:val="MyText"/>
    <w:rsid w:val="00AB34AC"/>
    <w:rPr>
      <w:rFonts w:ascii="Times New Roman" w:eastAsia="Times New Roman" w:hAnsi="Times New Roman" w:cs="Times New Roman"/>
      <w:sz w:val="24"/>
      <w:szCs w:val="20"/>
      <w:lang w:val="uk-UA" w:eastAsia="ru-RU"/>
    </w:rPr>
  </w:style>
  <w:style w:type="character" w:styleId="ac">
    <w:name w:val="Hyperlink"/>
    <w:uiPriority w:val="99"/>
    <w:unhideWhenUsed/>
    <w:rsid w:val="00AB34AC"/>
    <w:rPr>
      <w:color w:val="0000FF"/>
      <w:u w:val="single"/>
    </w:rPr>
  </w:style>
  <w:style w:type="character" w:customStyle="1" w:styleId="apple-converted-space">
    <w:name w:val="apple-converted-space"/>
    <w:basedOn w:val="a1"/>
    <w:rsid w:val="00AB34AC"/>
  </w:style>
  <w:style w:type="paragraph" w:styleId="ad">
    <w:name w:val="footer"/>
    <w:basedOn w:val="a0"/>
    <w:link w:val="ae"/>
    <w:uiPriority w:val="99"/>
    <w:unhideWhenUsed/>
    <w:rsid w:val="00AB34AC"/>
    <w:pPr>
      <w:tabs>
        <w:tab w:val="center" w:pos="4677"/>
        <w:tab w:val="right" w:pos="9355"/>
      </w:tabs>
      <w:spacing w:line="240" w:lineRule="auto"/>
    </w:pPr>
  </w:style>
  <w:style w:type="character" w:customStyle="1" w:styleId="ae">
    <w:name w:val="Нижний колонтитул Знак"/>
    <w:basedOn w:val="a1"/>
    <w:link w:val="ad"/>
    <w:uiPriority w:val="99"/>
    <w:rsid w:val="00AB34AC"/>
    <w:rPr>
      <w:rFonts w:ascii="Times New Roman" w:hAnsi="Times New Roman"/>
      <w:sz w:val="28"/>
    </w:rPr>
  </w:style>
  <w:style w:type="paragraph" w:styleId="af">
    <w:name w:val="Body Text Indent"/>
    <w:basedOn w:val="a0"/>
    <w:link w:val="af0"/>
    <w:unhideWhenUsed/>
    <w:rsid w:val="00AB34AC"/>
    <w:pPr>
      <w:spacing w:after="120"/>
      <w:ind w:left="283"/>
    </w:pPr>
  </w:style>
  <w:style w:type="character" w:customStyle="1" w:styleId="af0">
    <w:name w:val="Основной текст с отступом Знак"/>
    <w:basedOn w:val="a1"/>
    <w:link w:val="af"/>
    <w:rsid w:val="00AB34AC"/>
    <w:rPr>
      <w:rFonts w:ascii="Times New Roman" w:hAnsi="Times New Roman"/>
      <w:sz w:val="28"/>
    </w:rPr>
  </w:style>
  <w:style w:type="paragraph" w:styleId="31">
    <w:name w:val="Body Text Indent 3"/>
    <w:basedOn w:val="a0"/>
    <w:link w:val="32"/>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32">
    <w:name w:val="Основной текст с отступом 3 Знак"/>
    <w:basedOn w:val="a1"/>
    <w:link w:val="31"/>
    <w:rsid w:val="00AB34AC"/>
    <w:rPr>
      <w:rFonts w:ascii="Times New Roman" w:eastAsia="Times New Roman" w:hAnsi="Times New Roman" w:cs="Times New Roman"/>
      <w:sz w:val="16"/>
      <w:szCs w:val="16"/>
      <w:lang w:eastAsia="ru-RU"/>
    </w:rPr>
  </w:style>
  <w:style w:type="paragraph" w:styleId="af1">
    <w:name w:val="Balloon Text"/>
    <w:basedOn w:val="a0"/>
    <w:link w:val="af2"/>
    <w:uiPriority w:val="99"/>
    <w:semiHidden/>
    <w:unhideWhenUsed/>
    <w:rsid w:val="00AB34AC"/>
    <w:pPr>
      <w:spacing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AB34AC"/>
    <w:rPr>
      <w:rFonts w:ascii="Tahoma" w:hAnsi="Tahoma" w:cs="Tahoma"/>
      <w:sz w:val="16"/>
      <w:szCs w:val="16"/>
    </w:rPr>
  </w:style>
  <w:style w:type="character" w:styleId="af3">
    <w:name w:val="page number"/>
    <w:basedOn w:val="a1"/>
    <w:rsid w:val="00AB34AC"/>
  </w:style>
  <w:style w:type="paragraph" w:styleId="af4">
    <w:name w:val="Title"/>
    <w:basedOn w:val="a0"/>
    <w:next w:val="a0"/>
    <w:link w:val="af5"/>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af5">
    <w:name w:val="Название Знак"/>
    <w:basedOn w:val="a1"/>
    <w:link w:val="af4"/>
    <w:uiPriority w:val="9"/>
    <w:rsid w:val="00DA4C20"/>
    <w:rPr>
      <w:rFonts w:ascii="Times New Roman" w:eastAsia="Times New Roman" w:hAnsi="Times New Roman" w:cs="Times New Roman"/>
      <w:b/>
      <w:sz w:val="28"/>
      <w:szCs w:val="20"/>
      <w:lang w:val="uk-UA" w:eastAsia="ru-RU"/>
    </w:rPr>
  </w:style>
  <w:style w:type="paragraph" w:styleId="af6">
    <w:name w:val="Subtitle"/>
    <w:basedOn w:val="a0"/>
    <w:link w:val="af7"/>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af7">
    <w:name w:val="Подзаголовок Знак"/>
    <w:basedOn w:val="a1"/>
    <w:link w:val="af6"/>
    <w:rsid w:val="00AB34AC"/>
    <w:rPr>
      <w:rFonts w:ascii="Times New Roman" w:eastAsia="Times New Roman" w:hAnsi="Times New Roman" w:cs="Times New Roman"/>
      <w:sz w:val="32"/>
      <w:szCs w:val="20"/>
      <w:lang w:val="uk-UA" w:eastAsia="ru-RU"/>
    </w:rPr>
  </w:style>
  <w:style w:type="paragraph" w:styleId="HTML">
    <w:name w:val="HTML Preformatted"/>
    <w:basedOn w:val="a0"/>
    <w:link w:val="HTML0"/>
    <w:uiPriority w:val="99"/>
    <w:semiHidden/>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B34AC"/>
    <w:rPr>
      <w:rFonts w:ascii="Courier New" w:eastAsia="Times New Roman" w:hAnsi="Courier New" w:cs="Courier New"/>
      <w:sz w:val="20"/>
      <w:szCs w:val="20"/>
      <w:lang w:eastAsia="ru-RU"/>
    </w:rPr>
  </w:style>
  <w:style w:type="character" w:customStyle="1" w:styleId="start-tag">
    <w:name w:val="start-tag"/>
    <w:basedOn w:val="a1"/>
    <w:rsid w:val="00AB34AC"/>
  </w:style>
  <w:style w:type="character" w:customStyle="1" w:styleId="attribute-name">
    <w:name w:val="attribute-name"/>
    <w:basedOn w:val="a1"/>
    <w:rsid w:val="00AB34AC"/>
  </w:style>
  <w:style w:type="character" w:customStyle="1" w:styleId="end-tag">
    <w:name w:val="end-tag"/>
    <w:basedOn w:val="a1"/>
    <w:rsid w:val="00AB34AC"/>
  </w:style>
  <w:style w:type="paragraph" w:styleId="af8">
    <w:name w:val="TOC Heading"/>
    <w:basedOn w:val="1"/>
    <w:next w:val="a0"/>
    <w:uiPriority w:val="39"/>
    <w:unhideWhenUsed/>
    <w:qFormat/>
    <w:rsid w:val="004E60A0"/>
    <w:pPr>
      <w:spacing w:line="276" w:lineRule="auto"/>
      <w:outlineLvl w:val="9"/>
    </w:pPr>
    <w:rPr>
      <w:rFonts w:asciiTheme="majorHAnsi" w:eastAsiaTheme="majorEastAsia" w:hAnsiTheme="majorHAnsi" w:cstheme="majorBidi"/>
      <w:color w:val="365F91" w:themeColor="accent1" w:themeShade="BF"/>
    </w:rPr>
  </w:style>
  <w:style w:type="paragraph" w:styleId="11">
    <w:name w:val="toc 1"/>
    <w:basedOn w:val="a0"/>
    <w:next w:val="a0"/>
    <w:autoRedefine/>
    <w:uiPriority w:val="39"/>
    <w:unhideWhenUsed/>
    <w:rsid w:val="00712FBC"/>
    <w:pPr>
      <w:tabs>
        <w:tab w:val="left" w:pos="284"/>
        <w:tab w:val="right" w:pos="9921"/>
      </w:tabs>
      <w:ind w:firstLine="0"/>
    </w:pPr>
    <w:rPr>
      <w:rFonts w:cs="Times New Roman"/>
      <w:iCs/>
      <w:szCs w:val="24"/>
      <w:lang w:eastAsia="ru-RU"/>
    </w:rPr>
  </w:style>
  <w:style w:type="paragraph" w:styleId="23">
    <w:name w:val="toc 2"/>
    <w:basedOn w:val="a0"/>
    <w:next w:val="a0"/>
    <w:autoRedefine/>
    <w:uiPriority w:val="39"/>
    <w:unhideWhenUsed/>
    <w:rsid w:val="00061C9D"/>
    <w:pPr>
      <w:tabs>
        <w:tab w:val="left" w:pos="709"/>
        <w:tab w:val="left" w:pos="851"/>
        <w:tab w:val="right" w:pos="9921"/>
      </w:tabs>
      <w:ind w:firstLine="0"/>
      <w:jc w:val="left"/>
    </w:pPr>
    <w:rPr>
      <w:bCs/>
    </w:rPr>
  </w:style>
  <w:style w:type="paragraph" w:styleId="33">
    <w:name w:val="toc 3"/>
    <w:basedOn w:val="a0"/>
    <w:next w:val="a0"/>
    <w:autoRedefine/>
    <w:uiPriority w:val="39"/>
    <w:unhideWhenUsed/>
    <w:rsid w:val="00061C9D"/>
    <w:pPr>
      <w:tabs>
        <w:tab w:val="left" w:pos="1276"/>
        <w:tab w:val="right" w:pos="9921"/>
      </w:tabs>
      <w:ind w:firstLine="0"/>
    </w:pPr>
    <w:rPr>
      <w:szCs w:val="20"/>
    </w:rPr>
  </w:style>
  <w:style w:type="paragraph" w:styleId="41">
    <w:name w:val="toc 4"/>
    <w:basedOn w:val="a0"/>
    <w:next w:val="a0"/>
    <w:autoRedefine/>
    <w:uiPriority w:val="39"/>
    <w:semiHidden/>
    <w:unhideWhenUsed/>
    <w:rsid w:val="004E60A0"/>
    <w:pPr>
      <w:ind w:left="840"/>
      <w:jc w:val="left"/>
    </w:pPr>
    <w:rPr>
      <w:rFonts w:asciiTheme="minorHAnsi" w:hAnsiTheme="minorHAnsi"/>
      <w:sz w:val="20"/>
      <w:szCs w:val="20"/>
    </w:rPr>
  </w:style>
  <w:style w:type="paragraph" w:styleId="51">
    <w:name w:val="toc 5"/>
    <w:basedOn w:val="a0"/>
    <w:next w:val="a0"/>
    <w:autoRedefine/>
    <w:uiPriority w:val="39"/>
    <w:semiHidden/>
    <w:unhideWhenUsed/>
    <w:rsid w:val="004E60A0"/>
    <w:pPr>
      <w:ind w:left="1120"/>
      <w:jc w:val="left"/>
    </w:pPr>
    <w:rPr>
      <w:rFonts w:asciiTheme="minorHAnsi" w:hAnsiTheme="minorHAnsi"/>
      <w:sz w:val="20"/>
      <w:szCs w:val="20"/>
    </w:rPr>
  </w:style>
  <w:style w:type="paragraph" w:styleId="6">
    <w:name w:val="toc 6"/>
    <w:basedOn w:val="a0"/>
    <w:next w:val="a0"/>
    <w:autoRedefine/>
    <w:uiPriority w:val="39"/>
    <w:semiHidden/>
    <w:unhideWhenUsed/>
    <w:rsid w:val="004E60A0"/>
    <w:pPr>
      <w:ind w:left="1400"/>
      <w:jc w:val="left"/>
    </w:pPr>
    <w:rPr>
      <w:rFonts w:asciiTheme="minorHAnsi" w:hAnsiTheme="minorHAnsi"/>
      <w:sz w:val="20"/>
      <w:szCs w:val="20"/>
    </w:rPr>
  </w:style>
  <w:style w:type="paragraph" w:styleId="7">
    <w:name w:val="toc 7"/>
    <w:basedOn w:val="a0"/>
    <w:next w:val="a0"/>
    <w:autoRedefine/>
    <w:uiPriority w:val="39"/>
    <w:semiHidden/>
    <w:unhideWhenUsed/>
    <w:rsid w:val="004E60A0"/>
    <w:pPr>
      <w:ind w:left="1680"/>
      <w:jc w:val="left"/>
    </w:pPr>
    <w:rPr>
      <w:rFonts w:asciiTheme="minorHAnsi" w:hAnsiTheme="minorHAnsi"/>
      <w:sz w:val="20"/>
      <w:szCs w:val="20"/>
    </w:rPr>
  </w:style>
  <w:style w:type="paragraph" w:styleId="8">
    <w:name w:val="toc 8"/>
    <w:basedOn w:val="a0"/>
    <w:next w:val="a0"/>
    <w:autoRedefine/>
    <w:uiPriority w:val="39"/>
    <w:semiHidden/>
    <w:unhideWhenUsed/>
    <w:rsid w:val="004E60A0"/>
    <w:pPr>
      <w:ind w:left="1960"/>
      <w:jc w:val="left"/>
    </w:pPr>
    <w:rPr>
      <w:rFonts w:asciiTheme="minorHAnsi" w:hAnsiTheme="minorHAnsi"/>
      <w:sz w:val="20"/>
      <w:szCs w:val="20"/>
    </w:rPr>
  </w:style>
  <w:style w:type="paragraph" w:styleId="9">
    <w:name w:val="toc 9"/>
    <w:basedOn w:val="a0"/>
    <w:next w:val="a0"/>
    <w:autoRedefine/>
    <w:uiPriority w:val="39"/>
    <w:semiHidden/>
    <w:unhideWhenUsed/>
    <w:rsid w:val="004E60A0"/>
    <w:pPr>
      <w:ind w:left="2240"/>
      <w:jc w:val="left"/>
    </w:pPr>
    <w:rPr>
      <w:rFonts w:asciiTheme="minorHAnsi" w:hAnsiTheme="minorHAnsi"/>
      <w:sz w:val="20"/>
      <w:szCs w:val="20"/>
    </w:rPr>
  </w:style>
  <w:style w:type="paragraph" w:styleId="af9">
    <w:name w:val="Normal (Web)"/>
    <w:basedOn w:val="a0"/>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fa">
    <w:name w:val="FollowedHyperlink"/>
    <w:basedOn w:val="a1"/>
    <w:uiPriority w:val="99"/>
    <w:semiHidden/>
    <w:unhideWhenUsed/>
    <w:rsid w:val="00B467DA"/>
    <w:rPr>
      <w:color w:val="800080" w:themeColor="followedHyperlink"/>
      <w:u w:val="single"/>
    </w:rPr>
  </w:style>
  <w:style w:type="paragraph" w:styleId="afb">
    <w:name w:val="caption"/>
    <w:basedOn w:val="a0"/>
    <w:next w:val="a0"/>
    <w:link w:val="afc"/>
    <w:uiPriority w:val="35"/>
    <w:unhideWhenUsed/>
    <w:qFormat/>
    <w:rsid w:val="00765D10"/>
    <w:pPr>
      <w:ind w:firstLine="0"/>
      <w:jc w:val="center"/>
    </w:pPr>
    <w:rPr>
      <w:iCs/>
      <w:szCs w:val="18"/>
    </w:rPr>
  </w:style>
  <w:style w:type="character" w:customStyle="1" w:styleId="30">
    <w:name w:val="Заголовок 3 Знак"/>
    <w:basedOn w:val="a1"/>
    <w:link w:val="3"/>
    <w:uiPriority w:val="9"/>
    <w:rsid w:val="00934CB0"/>
    <w:rPr>
      <w:rFonts w:ascii="Times New Roman" w:eastAsiaTheme="majorEastAsia" w:hAnsi="Times New Roman" w:cstheme="majorBidi"/>
      <w:b/>
      <w:sz w:val="28"/>
      <w:szCs w:val="24"/>
      <w:lang w:val="uk-UA"/>
    </w:rPr>
  </w:style>
  <w:style w:type="table" w:styleId="afd">
    <w:name w:val="Table Grid"/>
    <w:basedOn w:val="a2"/>
    <w:uiPriority w:val="59"/>
    <w:rsid w:val="00DE7892"/>
    <w:pPr>
      <w:spacing w:after="0" w:line="360" w:lineRule="auto"/>
    </w:pPr>
    <w:rPr>
      <w:rFonts w:ascii="Times New Roman" w:eastAsiaTheme="minorEastAsia"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0" w:type="dxa"/>
        <w:right w:w="113" w:type="dxa"/>
      </w:tblCellMar>
    </w:tblPr>
  </w:style>
  <w:style w:type="paragraph" w:customStyle="1" w:styleId="Tablename">
    <w:name w:val="Table name"/>
    <w:basedOn w:val="afb"/>
    <w:link w:val="TablenameChar"/>
    <w:uiPriority w:val="97"/>
    <w:qFormat/>
    <w:rsid w:val="006D0E2C"/>
    <w:pPr>
      <w:keepNext/>
      <w:jc w:val="right"/>
    </w:pPr>
  </w:style>
  <w:style w:type="paragraph" w:customStyle="1" w:styleId="Paragraphaftertable">
    <w:name w:val="Paragraph after table"/>
    <w:basedOn w:val="a0"/>
    <w:link w:val="ParagraphaftertableChar"/>
    <w:uiPriority w:val="98"/>
    <w:qFormat/>
    <w:rsid w:val="00E50A0B"/>
    <w:pPr>
      <w:spacing w:before="160"/>
    </w:pPr>
  </w:style>
  <w:style w:type="character" w:customStyle="1" w:styleId="afc">
    <w:name w:val="Название объекта Знак"/>
    <w:basedOn w:val="a1"/>
    <w:link w:val="afb"/>
    <w:uiPriority w:val="35"/>
    <w:rsid w:val="00765D10"/>
    <w:rPr>
      <w:rFonts w:ascii="Times New Roman" w:hAnsi="Times New Roman"/>
      <w:iCs/>
      <w:sz w:val="28"/>
      <w:szCs w:val="18"/>
    </w:rPr>
  </w:style>
  <w:style w:type="character" w:customStyle="1" w:styleId="TablenameChar">
    <w:name w:val="Table name Char"/>
    <w:basedOn w:val="afc"/>
    <w:link w:val="Tablename"/>
    <w:uiPriority w:val="97"/>
    <w:rsid w:val="006D0E2C"/>
    <w:rPr>
      <w:rFonts w:ascii="Times New Roman" w:hAnsi="Times New Roman"/>
      <w:iCs/>
      <w:sz w:val="28"/>
      <w:szCs w:val="18"/>
      <w:lang w:val="uk-UA"/>
    </w:rPr>
  </w:style>
  <w:style w:type="character" w:customStyle="1" w:styleId="ParagraphaftertableChar">
    <w:name w:val="Paragraph after table Char"/>
    <w:basedOn w:val="a1"/>
    <w:link w:val="Paragraphaftertable"/>
    <w:uiPriority w:val="98"/>
    <w:rsid w:val="00E50A0B"/>
    <w:rPr>
      <w:rFonts w:ascii="Times New Roman" w:hAnsi="Times New Roman"/>
      <w:sz w:val="28"/>
    </w:rPr>
  </w:style>
  <w:style w:type="character" w:styleId="afe">
    <w:name w:val="annotation reference"/>
    <w:basedOn w:val="a1"/>
    <w:uiPriority w:val="99"/>
    <w:semiHidden/>
    <w:unhideWhenUsed/>
    <w:rsid w:val="00A4582C"/>
    <w:rPr>
      <w:sz w:val="16"/>
      <w:szCs w:val="16"/>
    </w:rPr>
  </w:style>
  <w:style w:type="paragraph" w:styleId="aff">
    <w:name w:val="annotation text"/>
    <w:basedOn w:val="a0"/>
    <w:link w:val="aff0"/>
    <w:uiPriority w:val="99"/>
    <w:semiHidden/>
    <w:unhideWhenUsed/>
    <w:rsid w:val="00A4582C"/>
    <w:pPr>
      <w:spacing w:line="240" w:lineRule="auto"/>
    </w:pPr>
    <w:rPr>
      <w:sz w:val="20"/>
      <w:szCs w:val="20"/>
    </w:rPr>
  </w:style>
  <w:style w:type="character" w:customStyle="1" w:styleId="aff0">
    <w:name w:val="Текст примечания Знак"/>
    <w:basedOn w:val="a1"/>
    <w:link w:val="aff"/>
    <w:uiPriority w:val="99"/>
    <w:semiHidden/>
    <w:rsid w:val="00A4582C"/>
    <w:rPr>
      <w:rFonts w:ascii="Times New Roman" w:hAnsi="Times New Roman"/>
      <w:sz w:val="20"/>
      <w:szCs w:val="20"/>
    </w:rPr>
  </w:style>
  <w:style w:type="paragraph" w:styleId="aff1">
    <w:name w:val="annotation subject"/>
    <w:basedOn w:val="aff"/>
    <w:next w:val="aff"/>
    <w:link w:val="aff2"/>
    <w:uiPriority w:val="99"/>
    <w:semiHidden/>
    <w:unhideWhenUsed/>
    <w:rsid w:val="00A4582C"/>
    <w:rPr>
      <w:b/>
      <w:bCs/>
    </w:rPr>
  </w:style>
  <w:style w:type="character" w:customStyle="1" w:styleId="aff2">
    <w:name w:val="Тема примечания Знак"/>
    <w:basedOn w:val="aff0"/>
    <w:link w:val="aff1"/>
    <w:uiPriority w:val="99"/>
    <w:semiHidden/>
    <w:rsid w:val="00A4582C"/>
    <w:rPr>
      <w:rFonts w:ascii="Times New Roman" w:hAnsi="Times New Roman"/>
      <w:b/>
      <w:bCs/>
      <w:sz w:val="20"/>
      <w:szCs w:val="20"/>
    </w:rPr>
  </w:style>
  <w:style w:type="character" w:customStyle="1" w:styleId="12">
    <w:name w:val="Неразрешенное упоминание1"/>
    <w:basedOn w:val="a1"/>
    <w:uiPriority w:val="99"/>
    <w:semiHidden/>
    <w:unhideWhenUsed/>
    <w:rsid w:val="003B4C15"/>
    <w:rPr>
      <w:color w:val="605E5C"/>
      <w:shd w:val="clear" w:color="auto" w:fill="E1DFDD"/>
    </w:rPr>
  </w:style>
  <w:style w:type="table" w:customStyle="1" w:styleId="GridTableLight">
    <w:name w:val="Grid Table Light"/>
    <w:basedOn w:val="a2"/>
    <w:uiPriority w:val="40"/>
    <w:rsid w:val="003B4C15"/>
    <w:pPr>
      <w:spacing w:after="0" w:line="240" w:lineRule="auto"/>
    </w:pPr>
    <w:rPr>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Code">
    <w:name w:val="Code"/>
    <w:basedOn w:val="a0"/>
    <w:link w:val="CodeChar"/>
    <w:uiPriority w:val="99"/>
    <w:qFormat/>
    <w:rsid w:val="00E30066"/>
    <w:pPr>
      <w:spacing w:line="240" w:lineRule="auto"/>
      <w:ind w:firstLine="0"/>
      <w:jc w:val="left"/>
    </w:pPr>
    <w:rPr>
      <w:rFonts w:ascii="Consolas" w:hAnsi="Consolas"/>
      <w:sz w:val="20"/>
      <w:szCs w:val="20"/>
      <w:lang w:val="en-US"/>
    </w:rPr>
  </w:style>
  <w:style w:type="character" w:customStyle="1" w:styleId="CodeChar">
    <w:name w:val="Code Char"/>
    <w:basedOn w:val="a1"/>
    <w:link w:val="Code"/>
    <w:uiPriority w:val="99"/>
    <w:rsid w:val="00E30066"/>
    <w:rPr>
      <w:rFonts w:ascii="Consolas" w:hAnsi="Consolas"/>
      <w:sz w:val="20"/>
      <w:szCs w:val="20"/>
      <w:lang w:val="en-US"/>
    </w:rPr>
  </w:style>
  <w:style w:type="character" w:customStyle="1" w:styleId="UnresolvedMention">
    <w:name w:val="Unresolved Mention"/>
    <w:basedOn w:val="a1"/>
    <w:uiPriority w:val="99"/>
    <w:semiHidden/>
    <w:unhideWhenUsed/>
    <w:rsid w:val="000560C5"/>
    <w:rPr>
      <w:color w:val="605E5C"/>
      <w:shd w:val="clear" w:color="auto" w:fill="E1DFDD"/>
    </w:rPr>
  </w:style>
  <w:style w:type="character" w:styleId="HTML1">
    <w:name w:val="HTML Code"/>
    <w:basedOn w:val="a1"/>
    <w:uiPriority w:val="99"/>
    <w:semiHidden/>
    <w:unhideWhenUsed/>
    <w:rsid w:val="008C6D5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lsdException w:name="heading 5" w:uiPriority="0"/>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lsdException w:name="Body Text 2" w:uiPriority="0"/>
    <w:lsdException w:name="Body Text Indent 3" w:uiPriority="0"/>
    <w:lsdException w:name="Strong" w:semiHidden="0" w:uiPriority="22" w:unhideWhenUsed="0"/>
    <w:lsdException w:name="Emphasis" w:semiHidden="0" w:uiPriority="20" w:unhideWhenUsed="0"/>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qFormat/>
    <w:rsid w:val="00DD7054"/>
    <w:pPr>
      <w:spacing w:after="0" w:line="360" w:lineRule="auto"/>
      <w:ind w:firstLine="851"/>
      <w:contextualSpacing/>
      <w:jc w:val="both"/>
    </w:pPr>
    <w:rPr>
      <w:rFonts w:ascii="Times New Roman" w:hAnsi="Times New Roman"/>
      <w:sz w:val="28"/>
      <w:lang w:val="uk-UA"/>
    </w:rPr>
  </w:style>
  <w:style w:type="paragraph" w:styleId="1">
    <w:name w:val="heading 1"/>
    <w:basedOn w:val="a0"/>
    <w:next w:val="a0"/>
    <w:link w:val="10"/>
    <w:uiPriority w:val="9"/>
    <w:qFormat/>
    <w:rsid w:val="00DD7054"/>
    <w:pPr>
      <w:keepNext/>
      <w:keepLines/>
      <w:numPr>
        <w:numId w:val="36"/>
      </w:numPr>
      <w:tabs>
        <w:tab w:val="left" w:pos="284"/>
      </w:tabs>
      <w:ind w:left="0" w:firstLine="0"/>
      <w:contextualSpacing w:val="0"/>
      <w:jc w:val="center"/>
      <w:outlineLvl w:val="0"/>
    </w:pPr>
    <w:rPr>
      <w:rFonts w:cs="Times New Roman"/>
      <w:b/>
      <w:bCs/>
      <w:caps/>
      <w:szCs w:val="28"/>
      <w:lang w:eastAsia="ru-RU"/>
    </w:rPr>
  </w:style>
  <w:style w:type="paragraph" w:styleId="2">
    <w:name w:val="heading 2"/>
    <w:basedOn w:val="a0"/>
    <w:next w:val="a0"/>
    <w:link w:val="20"/>
    <w:uiPriority w:val="9"/>
    <w:unhideWhenUsed/>
    <w:qFormat/>
    <w:rsid w:val="005C5107"/>
    <w:pPr>
      <w:keepNext/>
      <w:keepLines/>
      <w:numPr>
        <w:ilvl w:val="1"/>
        <w:numId w:val="3"/>
      </w:numPr>
      <w:tabs>
        <w:tab w:val="left" w:pos="567"/>
      </w:tabs>
      <w:ind w:left="0" w:firstLine="0"/>
      <w:contextualSpacing w:val="0"/>
      <w:jc w:val="center"/>
      <w:outlineLvl w:val="1"/>
    </w:pPr>
    <w:rPr>
      <w:rFonts w:eastAsiaTheme="majorEastAsia" w:cs="Times New Roman"/>
      <w:b/>
      <w:bCs/>
      <w:noProof/>
      <w:szCs w:val="28"/>
    </w:rPr>
  </w:style>
  <w:style w:type="paragraph" w:styleId="3">
    <w:name w:val="heading 3"/>
    <w:basedOn w:val="a0"/>
    <w:next w:val="a0"/>
    <w:link w:val="30"/>
    <w:uiPriority w:val="9"/>
    <w:unhideWhenUsed/>
    <w:qFormat/>
    <w:rsid w:val="00934CB0"/>
    <w:pPr>
      <w:keepNext/>
      <w:keepLines/>
      <w:numPr>
        <w:ilvl w:val="2"/>
        <w:numId w:val="15"/>
      </w:numPr>
      <w:ind w:left="0" w:firstLine="0"/>
      <w:jc w:val="center"/>
      <w:outlineLvl w:val="2"/>
    </w:pPr>
    <w:rPr>
      <w:rFonts w:eastAsiaTheme="majorEastAsia" w:cstheme="majorBidi"/>
      <w:b/>
      <w:szCs w:val="24"/>
    </w:rPr>
  </w:style>
  <w:style w:type="paragraph" w:styleId="4">
    <w:name w:val="heading 4"/>
    <w:basedOn w:val="a0"/>
    <w:next w:val="a0"/>
    <w:link w:val="40"/>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0"/>
    <w:next w:val="a0"/>
    <w:link w:val="50"/>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D7054"/>
    <w:rPr>
      <w:rFonts w:ascii="Times New Roman" w:hAnsi="Times New Roman" w:cs="Times New Roman"/>
      <w:b/>
      <w:bCs/>
      <w:caps/>
      <w:sz w:val="28"/>
      <w:szCs w:val="28"/>
      <w:lang w:val="uk-UA" w:eastAsia="ru-RU"/>
    </w:rPr>
  </w:style>
  <w:style w:type="character" w:customStyle="1" w:styleId="20">
    <w:name w:val="Заголовок 2 Знак"/>
    <w:basedOn w:val="a1"/>
    <w:link w:val="2"/>
    <w:uiPriority w:val="9"/>
    <w:rsid w:val="005C5107"/>
    <w:rPr>
      <w:rFonts w:ascii="Times New Roman" w:eastAsiaTheme="majorEastAsia" w:hAnsi="Times New Roman" w:cs="Times New Roman"/>
      <w:b/>
      <w:bCs/>
      <w:noProof/>
      <w:sz w:val="28"/>
      <w:szCs w:val="28"/>
      <w:lang w:val="uk-UA"/>
    </w:rPr>
  </w:style>
  <w:style w:type="character" w:customStyle="1" w:styleId="40">
    <w:name w:val="Заголовок 4 Знак"/>
    <w:basedOn w:val="a1"/>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1"/>
    <w:link w:val="5"/>
    <w:uiPriority w:val="9"/>
    <w:rsid w:val="00E55D5B"/>
    <w:rPr>
      <w:rFonts w:ascii="Times New Roman" w:eastAsia="Times New Roman" w:hAnsi="Times New Roman" w:cs="Times New Roman"/>
      <w:sz w:val="36"/>
      <w:szCs w:val="20"/>
      <w:lang w:val="uk-UA" w:eastAsia="ru-RU"/>
    </w:rPr>
  </w:style>
  <w:style w:type="paragraph" w:styleId="a">
    <w:name w:val="List Paragraph"/>
    <w:basedOn w:val="a0"/>
    <w:uiPriority w:val="99"/>
    <w:qFormat/>
    <w:rsid w:val="007F21BC"/>
    <w:pPr>
      <w:numPr>
        <w:numId w:val="40"/>
      </w:numPr>
      <w:tabs>
        <w:tab w:val="left" w:pos="1134"/>
      </w:tabs>
      <w:ind w:left="0" w:firstLine="851"/>
      <w:contextualSpacing w:val="0"/>
    </w:pPr>
  </w:style>
  <w:style w:type="character" w:customStyle="1" w:styleId="hps">
    <w:name w:val="hps"/>
    <w:basedOn w:val="a1"/>
    <w:rsid w:val="00AB34AC"/>
  </w:style>
  <w:style w:type="character" w:customStyle="1" w:styleId="atn">
    <w:name w:val="atn"/>
    <w:basedOn w:val="a1"/>
    <w:rsid w:val="00AB34AC"/>
  </w:style>
  <w:style w:type="paragraph" w:styleId="a4">
    <w:name w:val="header"/>
    <w:basedOn w:val="a0"/>
    <w:link w:val="a5"/>
    <w:unhideWhenUsed/>
    <w:rsid w:val="00AB34AC"/>
    <w:pPr>
      <w:tabs>
        <w:tab w:val="center" w:pos="4677"/>
        <w:tab w:val="right" w:pos="9355"/>
      </w:tabs>
      <w:spacing w:line="240" w:lineRule="auto"/>
    </w:pPr>
  </w:style>
  <w:style w:type="character" w:customStyle="1" w:styleId="a5">
    <w:name w:val="Верхний колонтитул Знак"/>
    <w:basedOn w:val="a1"/>
    <w:link w:val="a4"/>
    <w:rsid w:val="00AB34AC"/>
    <w:rPr>
      <w:rFonts w:ascii="Times New Roman" w:hAnsi="Times New Roman"/>
      <w:sz w:val="28"/>
    </w:rPr>
  </w:style>
  <w:style w:type="paragraph" w:customStyle="1" w:styleId="a6">
    <w:name w:val="Чертежный"/>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7"/>
    <w:link w:val="DP-KURSAK0"/>
    <w:rsid w:val="00AB34AC"/>
    <w:pPr>
      <w:spacing w:line="360" w:lineRule="auto"/>
      <w:ind w:firstLine="851"/>
      <w:contextualSpacing w:val="0"/>
    </w:pPr>
  </w:style>
  <w:style w:type="character" w:customStyle="1" w:styleId="DP-KURSAK0">
    <w:name w:val="DP-KURSAK Знак"/>
    <w:basedOn w:val="a1"/>
    <w:link w:val="DP-KURSAK"/>
    <w:rsid w:val="00AB34AC"/>
    <w:rPr>
      <w:rFonts w:ascii="Times New Roman" w:hAnsi="Times New Roman"/>
      <w:sz w:val="28"/>
    </w:rPr>
  </w:style>
  <w:style w:type="paragraph" w:styleId="a7">
    <w:name w:val="No Spacing"/>
    <w:uiPriority w:val="1"/>
    <w:rsid w:val="00AB34AC"/>
    <w:pPr>
      <w:spacing w:after="0" w:line="240" w:lineRule="auto"/>
      <w:ind w:firstLine="567"/>
      <w:contextualSpacing/>
      <w:jc w:val="both"/>
    </w:pPr>
    <w:rPr>
      <w:rFonts w:ascii="Times New Roman" w:hAnsi="Times New Roman"/>
      <w:sz w:val="28"/>
    </w:rPr>
  </w:style>
  <w:style w:type="paragraph" w:styleId="a8">
    <w:name w:val="Plain Text"/>
    <w:basedOn w:val="a0"/>
    <w:link w:val="a9"/>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a9">
    <w:name w:val="Текст Знак"/>
    <w:basedOn w:val="a1"/>
    <w:link w:val="a8"/>
    <w:rsid w:val="00AB34AC"/>
    <w:rPr>
      <w:rFonts w:ascii="Courier New" w:eastAsia="Times New Roman" w:hAnsi="Courier New" w:cs="Courier New"/>
      <w:sz w:val="20"/>
      <w:szCs w:val="20"/>
      <w:lang w:eastAsia="ru-RU"/>
    </w:rPr>
  </w:style>
  <w:style w:type="paragraph" w:styleId="aa">
    <w:name w:val="Body Text"/>
    <w:basedOn w:val="a0"/>
    <w:link w:val="ab"/>
    <w:rsid w:val="00C50D68"/>
    <w:pPr>
      <w:widowControl w:val="0"/>
      <w:tabs>
        <w:tab w:val="num" w:pos="720"/>
      </w:tabs>
      <w:contextualSpacing w:val="0"/>
    </w:pPr>
    <w:rPr>
      <w:rFonts w:eastAsia="Times New Roman" w:cs="Times New Roman"/>
      <w:szCs w:val="24"/>
      <w:lang w:eastAsia="ru-RU"/>
    </w:rPr>
  </w:style>
  <w:style w:type="character" w:customStyle="1" w:styleId="ab">
    <w:name w:val="Основной текст Знак"/>
    <w:basedOn w:val="a1"/>
    <w:link w:val="aa"/>
    <w:rsid w:val="00C50D68"/>
    <w:rPr>
      <w:rFonts w:ascii="Times New Roman" w:eastAsia="Times New Roman" w:hAnsi="Times New Roman" w:cs="Times New Roman"/>
      <w:sz w:val="28"/>
      <w:szCs w:val="24"/>
      <w:lang w:val="uk-UA" w:eastAsia="ru-RU"/>
    </w:rPr>
  </w:style>
  <w:style w:type="paragraph" w:styleId="21">
    <w:name w:val="Body Text 2"/>
    <w:basedOn w:val="a0"/>
    <w:link w:val="22"/>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22">
    <w:name w:val="Основной текст 2 Знак"/>
    <w:basedOn w:val="a1"/>
    <w:link w:val="21"/>
    <w:rsid w:val="00AB34AC"/>
    <w:rPr>
      <w:rFonts w:ascii="Times New Roman" w:eastAsia="Times New Roman" w:hAnsi="Times New Roman" w:cs="Times New Roman"/>
      <w:sz w:val="20"/>
      <w:szCs w:val="20"/>
      <w:lang w:eastAsia="ru-RU"/>
    </w:rPr>
  </w:style>
  <w:style w:type="paragraph" w:customStyle="1" w:styleId="MyText">
    <w:name w:val="My_Text"/>
    <w:basedOn w:val="a0"/>
    <w:link w:val="MyText0"/>
    <w:rsid w:val="00AB34AC"/>
    <w:pPr>
      <w:contextualSpacing w:val="0"/>
    </w:pPr>
    <w:rPr>
      <w:rFonts w:eastAsia="Times New Roman" w:cs="Times New Roman"/>
      <w:sz w:val="24"/>
      <w:szCs w:val="20"/>
      <w:lang w:eastAsia="ru-RU"/>
    </w:rPr>
  </w:style>
  <w:style w:type="character" w:customStyle="1" w:styleId="MyText0">
    <w:name w:val="My_Text Знак"/>
    <w:link w:val="MyText"/>
    <w:rsid w:val="00AB34AC"/>
    <w:rPr>
      <w:rFonts w:ascii="Times New Roman" w:eastAsia="Times New Roman" w:hAnsi="Times New Roman" w:cs="Times New Roman"/>
      <w:sz w:val="24"/>
      <w:szCs w:val="20"/>
      <w:lang w:val="uk-UA" w:eastAsia="ru-RU"/>
    </w:rPr>
  </w:style>
  <w:style w:type="character" w:styleId="ac">
    <w:name w:val="Hyperlink"/>
    <w:uiPriority w:val="99"/>
    <w:unhideWhenUsed/>
    <w:rsid w:val="00AB34AC"/>
    <w:rPr>
      <w:color w:val="0000FF"/>
      <w:u w:val="single"/>
    </w:rPr>
  </w:style>
  <w:style w:type="character" w:customStyle="1" w:styleId="apple-converted-space">
    <w:name w:val="apple-converted-space"/>
    <w:basedOn w:val="a1"/>
    <w:rsid w:val="00AB34AC"/>
  </w:style>
  <w:style w:type="paragraph" w:styleId="ad">
    <w:name w:val="footer"/>
    <w:basedOn w:val="a0"/>
    <w:link w:val="ae"/>
    <w:uiPriority w:val="99"/>
    <w:unhideWhenUsed/>
    <w:rsid w:val="00AB34AC"/>
    <w:pPr>
      <w:tabs>
        <w:tab w:val="center" w:pos="4677"/>
        <w:tab w:val="right" w:pos="9355"/>
      </w:tabs>
      <w:spacing w:line="240" w:lineRule="auto"/>
    </w:pPr>
  </w:style>
  <w:style w:type="character" w:customStyle="1" w:styleId="ae">
    <w:name w:val="Нижний колонтитул Знак"/>
    <w:basedOn w:val="a1"/>
    <w:link w:val="ad"/>
    <w:uiPriority w:val="99"/>
    <w:rsid w:val="00AB34AC"/>
    <w:rPr>
      <w:rFonts w:ascii="Times New Roman" w:hAnsi="Times New Roman"/>
      <w:sz w:val="28"/>
    </w:rPr>
  </w:style>
  <w:style w:type="paragraph" w:styleId="af">
    <w:name w:val="Body Text Indent"/>
    <w:basedOn w:val="a0"/>
    <w:link w:val="af0"/>
    <w:unhideWhenUsed/>
    <w:rsid w:val="00AB34AC"/>
    <w:pPr>
      <w:spacing w:after="120"/>
      <w:ind w:left="283"/>
    </w:pPr>
  </w:style>
  <w:style w:type="character" w:customStyle="1" w:styleId="af0">
    <w:name w:val="Основной текст с отступом Знак"/>
    <w:basedOn w:val="a1"/>
    <w:link w:val="af"/>
    <w:rsid w:val="00AB34AC"/>
    <w:rPr>
      <w:rFonts w:ascii="Times New Roman" w:hAnsi="Times New Roman"/>
      <w:sz w:val="28"/>
    </w:rPr>
  </w:style>
  <w:style w:type="paragraph" w:styleId="31">
    <w:name w:val="Body Text Indent 3"/>
    <w:basedOn w:val="a0"/>
    <w:link w:val="32"/>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32">
    <w:name w:val="Основной текст с отступом 3 Знак"/>
    <w:basedOn w:val="a1"/>
    <w:link w:val="31"/>
    <w:rsid w:val="00AB34AC"/>
    <w:rPr>
      <w:rFonts w:ascii="Times New Roman" w:eastAsia="Times New Roman" w:hAnsi="Times New Roman" w:cs="Times New Roman"/>
      <w:sz w:val="16"/>
      <w:szCs w:val="16"/>
      <w:lang w:eastAsia="ru-RU"/>
    </w:rPr>
  </w:style>
  <w:style w:type="paragraph" w:styleId="af1">
    <w:name w:val="Balloon Text"/>
    <w:basedOn w:val="a0"/>
    <w:link w:val="af2"/>
    <w:uiPriority w:val="99"/>
    <w:semiHidden/>
    <w:unhideWhenUsed/>
    <w:rsid w:val="00AB34AC"/>
    <w:pPr>
      <w:spacing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AB34AC"/>
    <w:rPr>
      <w:rFonts w:ascii="Tahoma" w:hAnsi="Tahoma" w:cs="Tahoma"/>
      <w:sz w:val="16"/>
      <w:szCs w:val="16"/>
    </w:rPr>
  </w:style>
  <w:style w:type="character" w:styleId="af3">
    <w:name w:val="page number"/>
    <w:basedOn w:val="a1"/>
    <w:rsid w:val="00AB34AC"/>
  </w:style>
  <w:style w:type="paragraph" w:styleId="af4">
    <w:name w:val="Title"/>
    <w:basedOn w:val="a0"/>
    <w:next w:val="a0"/>
    <w:link w:val="af5"/>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af5">
    <w:name w:val="Название Знак"/>
    <w:basedOn w:val="a1"/>
    <w:link w:val="af4"/>
    <w:uiPriority w:val="9"/>
    <w:rsid w:val="00DA4C20"/>
    <w:rPr>
      <w:rFonts w:ascii="Times New Roman" w:eastAsia="Times New Roman" w:hAnsi="Times New Roman" w:cs="Times New Roman"/>
      <w:b/>
      <w:sz w:val="28"/>
      <w:szCs w:val="20"/>
      <w:lang w:val="uk-UA" w:eastAsia="ru-RU"/>
    </w:rPr>
  </w:style>
  <w:style w:type="paragraph" w:styleId="af6">
    <w:name w:val="Subtitle"/>
    <w:basedOn w:val="a0"/>
    <w:link w:val="af7"/>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af7">
    <w:name w:val="Подзаголовок Знак"/>
    <w:basedOn w:val="a1"/>
    <w:link w:val="af6"/>
    <w:rsid w:val="00AB34AC"/>
    <w:rPr>
      <w:rFonts w:ascii="Times New Roman" w:eastAsia="Times New Roman" w:hAnsi="Times New Roman" w:cs="Times New Roman"/>
      <w:sz w:val="32"/>
      <w:szCs w:val="20"/>
      <w:lang w:val="uk-UA" w:eastAsia="ru-RU"/>
    </w:rPr>
  </w:style>
  <w:style w:type="paragraph" w:styleId="HTML">
    <w:name w:val="HTML Preformatted"/>
    <w:basedOn w:val="a0"/>
    <w:link w:val="HTML0"/>
    <w:uiPriority w:val="99"/>
    <w:semiHidden/>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B34AC"/>
    <w:rPr>
      <w:rFonts w:ascii="Courier New" w:eastAsia="Times New Roman" w:hAnsi="Courier New" w:cs="Courier New"/>
      <w:sz w:val="20"/>
      <w:szCs w:val="20"/>
      <w:lang w:eastAsia="ru-RU"/>
    </w:rPr>
  </w:style>
  <w:style w:type="character" w:customStyle="1" w:styleId="start-tag">
    <w:name w:val="start-tag"/>
    <w:basedOn w:val="a1"/>
    <w:rsid w:val="00AB34AC"/>
  </w:style>
  <w:style w:type="character" w:customStyle="1" w:styleId="attribute-name">
    <w:name w:val="attribute-name"/>
    <w:basedOn w:val="a1"/>
    <w:rsid w:val="00AB34AC"/>
  </w:style>
  <w:style w:type="character" w:customStyle="1" w:styleId="end-tag">
    <w:name w:val="end-tag"/>
    <w:basedOn w:val="a1"/>
    <w:rsid w:val="00AB34AC"/>
  </w:style>
  <w:style w:type="paragraph" w:styleId="af8">
    <w:name w:val="TOC Heading"/>
    <w:basedOn w:val="1"/>
    <w:next w:val="a0"/>
    <w:uiPriority w:val="39"/>
    <w:unhideWhenUsed/>
    <w:qFormat/>
    <w:rsid w:val="004E60A0"/>
    <w:pPr>
      <w:spacing w:line="276" w:lineRule="auto"/>
      <w:outlineLvl w:val="9"/>
    </w:pPr>
    <w:rPr>
      <w:rFonts w:asciiTheme="majorHAnsi" w:eastAsiaTheme="majorEastAsia" w:hAnsiTheme="majorHAnsi" w:cstheme="majorBidi"/>
      <w:color w:val="365F91" w:themeColor="accent1" w:themeShade="BF"/>
    </w:rPr>
  </w:style>
  <w:style w:type="paragraph" w:styleId="11">
    <w:name w:val="toc 1"/>
    <w:basedOn w:val="a0"/>
    <w:next w:val="a0"/>
    <w:autoRedefine/>
    <w:uiPriority w:val="39"/>
    <w:unhideWhenUsed/>
    <w:rsid w:val="00712FBC"/>
    <w:pPr>
      <w:tabs>
        <w:tab w:val="left" w:pos="284"/>
        <w:tab w:val="right" w:pos="9921"/>
      </w:tabs>
      <w:ind w:firstLine="0"/>
    </w:pPr>
    <w:rPr>
      <w:rFonts w:cs="Times New Roman"/>
      <w:iCs/>
      <w:szCs w:val="24"/>
      <w:lang w:eastAsia="ru-RU"/>
    </w:rPr>
  </w:style>
  <w:style w:type="paragraph" w:styleId="23">
    <w:name w:val="toc 2"/>
    <w:basedOn w:val="a0"/>
    <w:next w:val="a0"/>
    <w:autoRedefine/>
    <w:uiPriority w:val="39"/>
    <w:unhideWhenUsed/>
    <w:rsid w:val="00061C9D"/>
    <w:pPr>
      <w:tabs>
        <w:tab w:val="left" w:pos="709"/>
        <w:tab w:val="left" w:pos="851"/>
        <w:tab w:val="right" w:pos="9921"/>
      </w:tabs>
      <w:ind w:firstLine="0"/>
      <w:jc w:val="left"/>
    </w:pPr>
    <w:rPr>
      <w:bCs/>
    </w:rPr>
  </w:style>
  <w:style w:type="paragraph" w:styleId="33">
    <w:name w:val="toc 3"/>
    <w:basedOn w:val="a0"/>
    <w:next w:val="a0"/>
    <w:autoRedefine/>
    <w:uiPriority w:val="39"/>
    <w:unhideWhenUsed/>
    <w:rsid w:val="00061C9D"/>
    <w:pPr>
      <w:tabs>
        <w:tab w:val="left" w:pos="1276"/>
        <w:tab w:val="right" w:pos="9921"/>
      </w:tabs>
      <w:ind w:firstLine="0"/>
    </w:pPr>
    <w:rPr>
      <w:szCs w:val="20"/>
    </w:rPr>
  </w:style>
  <w:style w:type="paragraph" w:styleId="41">
    <w:name w:val="toc 4"/>
    <w:basedOn w:val="a0"/>
    <w:next w:val="a0"/>
    <w:autoRedefine/>
    <w:uiPriority w:val="39"/>
    <w:semiHidden/>
    <w:unhideWhenUsed/>
    <w:rsid w:val="004E60A0"/>
    <w:pPr>
      <w:ind w:left="840"/>
      <w:jc w:val="left"/>
    </w:pPr>
    <w:rPr>
      <w:rFonts w:asciiTheme="minorHAnsi" w:hAnsiTheme="minorHAnsi"/>
      <w:sz w:val="20"/>
      <w:szCs w:val="20"/>
    </w:rPr>
  </w:style>
  <w:style w:type="paragraph" w:styleId="51">
    <w:name w:val="toc 5"/>
    <w:basedOn w:val="a0"/>
    <w:next w:val="a0"/>
    <w:autoRedefine/>
    <w:uiPriority w:val="39"/>
    <w:semiHidden/>
    <w:unhideWhenUsed/>
    <w:rsid w:val="004E60A0"/>
    <w:pPr>
      <w:ind w:left="1120"/>
      <w:jc w:val="left"/>
    </w:pPr>
    <w:rPr>
      <w:rFonts w:asciiTheme="minorHAnsi" w:hAnsiTheme="minorHAnsi"/>
      <w:sz w:val="20"/>
      <w:szCs w:val="20"/>
    </w:rPr>
  </w:style>
  <w:style w:type="paragraph" w:styleId="6">
    <w:name w:val="toc 6"/>
    <w:basedOn w:val="a0"/>
    <w:next w:val="a0"/>
    <w:autoRedefine/>
    <w:uiPriority w:val="39"/>
    <w:semiHidden/>
    <w:unhideWhenUsed/>
    <w:rsid w:val="004E60A0"/>
    <w:pPr>
      <w:ind w:left="1400"/>
      <w:jc w:val="left"/>
    </w:pPr>
    <w:rPr>
      <w:rFonts w:asciiTheme="minorHAnsi" w:hAnsiTheme="minorHAnsi"/>
      <w:sz w:val="20"/>
      <w:szCs w:val="20"/>
    </w:rPr>
  </w:style>
  <w:style w:type="paragraph" w:styleId="7">
    <w:name w:val="toc 7"/>
    <w:basedOn w:val="a0"/>
    <w:next w:val="a0"/>
    <w:autoRedefine/>
    <w:uiPriority w:val="39"/>
    <w:semiHidden/>
    <w:unhideWhenUsed/>
    <w:rsid w:val="004E60A0"/>
    <w:pPr>
      <w:ind w:left="1680"/>
      <w:jc w:val="left"/>
    </w:pPr>
    <w:rPr>
      <w:rFonts w:asciiTheme="minorHAnsi" w:hAnsiTheme="minorHAnsi"/>
      <w:sz w:val="20"/>
      <w:szCs w:val="20"/>
    </w:rPr>
  </w:style>
  <w:style w:type="paragraph" w:styleId="8">
    <w:name w:val="toc 8"/>
    <w:basedOn w:val="a0"/>
    <w:next w:val="a0"/>
    <w:autoRedefine/>
    <w:uiPriority w:val="39"/>
    <w:semiHidden/>
    <w:unhideWhenUsed/>
    <w:rsid w:val="004E60A0"/>
    <w:pPr>
      <w:ind w:left="1960"/>
      <w:jc w:val="left"/>
    </w:pPr>
    <w:rPr>
      <w:rFonts w:asciiTheme="minorHAnsi" w:hAnsiTheme="minorHAnsi"/>
      <w:sz w:val="20"/>
      <w:szCs w:val="20"/>
    </w:rPr>
  </w:style>
  <w:style w:type="paragraph" w:styleId="9">
    <w:name w:val="toc 9"/>
    <w:basedOn w:val="a0"/>
    <w:next w:val="a0"/>
    <w:autoRedefine/>
    <w:uiPriority w:val="39"/>
    <w:semiHidden/>
    <w:unhideWhenUsed/>
    <w:rsid w:val="004E60A0"/>
    <w:pPr>
      <w:ind w:left="2240"/>
      <w:jc w:val="left"/>
    </w:pPr>
    <w:rPr>
      <w:rFonts w:asciiTheme="minorHAnsi" w:hAnsiTheme="minorHAnsi"/>
      <w:sz w:val="20"/>
      <w:szCs w:val="20"/>
    </w:rPr>
  </w:style>
  <w:style w:type="paragraph" w:styleId="af9">
    <w:name w:val="Normal (Web)"/>
    <w:basedOn w:val="a0"/>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fa">
    <w:name w:val="FollowedHyperlink"/>
    <w:basedOn w:val="a1"/>
    <w:uiPriority w:val="99"/>
    <w:semiHidden/>
    <w:unhideWhenUsed/>
    <w:rsid w:val="00B467DA"/>
    <w:rPr>
      <w:color w:val="800080" w:themeColor="followedHyperlink"/>
      <w:u w:val="single"/>
    </w:rPr>
  </w:style>
  <w:style w:type="paragraph" w:styleId="afb">
    <w:name w:val="caption"/>
    <w:basedOn w:val="a0"/>
    <w:next w:val="a0"/>
    <w:link w:val="afc"/>
    <w:uiPriority w:val="35"/>
    <w:unhideWhenUsed/>
    <w:qFormat/>
    <w:rsid w:val="00765D10"/>
    <w:pPr>
      <w:ind w:firstLine="0"/>
      <w:jc w:val="center"/>
    </w:pPr>
    <w:rPr>
      <w:iCs/>
      <w:szCs w:val="18"/>
    </w:rPr>
  </w:style>
  <w:style w:type="character" w:customStyle="1" w:styleId="30">
    <w:name w:val="Заголовок 3 Знак"/>
    <w:basedOn w:val="a1"/>
    <w:link w:val="3"/>
    <w:uiPriority w:val="9"/>
    <w:rsid w:val="00934CB0"/>
    <w:rPr>
      <w:rFonts w:ascii="Times New Roman" w:eastAsiaTheme="majorEastAsia" w:hAnsi="Times New Roman" w:cstheme="majorBidi"/>
      <w:b/>
      <w:sz w:val="28"/>
      <w:szCs w:val="24"/>
      <w:lang w:val="uk-UA"/>
    </w:rPr>
  </w:style>
  <w:style w:type="table" w:styleId="afd">
    <w:name w:val="Table Grid"/>
    <w:basedOn w:val="a2"/>
    <w:uiPriority w:val="59"/>
    <w:rsid w:val="00DE7892"/>
    <w:pPr>
      <w:spacing w:after="0" w:line="360" w:lineRule="auto"/>
    </w:pPr>
    <w:rPr>
      <w:rFonts w:ascii="Times New Roman" w:eastAsiaTheme="minorEastAsia"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0" w:type="dxa"/>
        <w:right w:w="113" w:type="dxa"/>
      </w:tblCellMar>
    </w:tblPr>
  </w:style>
  <w:style w:type="paragraph" w:customStyle="1" w:styleId="Tablename">
    <w:name w:val="Table name"/>
    <w:basedOn w:val="afb"/>
    <w:link w:val="TablenameChar"/>
    <w:uiPriority w:val="97"/>
    <w:qFormat/>
    <w:rsid w:val="006D0E2C"/>
    <w:pPr>
      <w:keepNext/>
      <w:jc w:val="right"/>
    </w:pPr>
  </w:style>
  <w:style w:type="paragraph" w:customStyle="1" w:styleId="Paragraphaftertable">
    <w:name w:val="Paragraph after table"/>
    <w:basedOn w:val="a0"/>
    <w:link w:val="ParagraphaftertableChar"/>
    <w:uiPriority w:val="98"/>
    <w:qFormat/>
    <w:rsid w:val="00E50A0B"/>
    <w:pPr>
      <w:spacing w:before="160"/>
    </w:pPr>
  </w:style>
  <w:style w:type="character" w:customStyle="1" w:styleId="afc">
    <w:name w:val="Название объекта Знак"/>
    <w:basedOn w:val="a1"/>
    <w:link w:val="afb"/>
    <w:uiPriority w:val="35"/>
    <w:rsid w:val="00765D10"/>
    <w:rPr>
      <w:rFonts w:ascii="Times New Roman" w:hAnsi="Times New Roman"/>
      <w:iCs/>
      <w:sz w:val="28"/>
      <w:szCs w:val="18"/>
    </w:rPr>
  </w:style>
  <w:style w:type="character" w:customStyle="1" w:styleId="TablenameChar">
    <w:name w:val="Table name Char"/>
    <w:basedOn w:val="afc"/>
    <w:link w:val="Tablename"/>
    <w:uiPriority w:val="97"/>
    <w:rsid w:val="006D0E2C"/>
    <w:rPr>
      <w:rFonts w:ascii="Times New Roman" w:hAnsi="Times New Roman"/>
      <w:iCs/>
      <w:sz w:val="28"/>
      <w:szCs w:val="18"/>
      <w:lang w:val="uk-UA"/>
    </w:rPr>
  </w:style>
  <w:style w:type="character" w:customStyle="1" w:styleId="ParagraphaftertableChar">
    <w:name w:val="Paragraph after table Char"/>
    <w:basedOn w:val="a1"/>
    <w:link w:val="Paragraphaftertable"/>
    <w:uiPriority w:val="98"/>
    <w:rsid w:val="00E50A0B"/>
    <w:rPr>
      <w:rFonts w:ascii="Times New Roman" w:hAnsi="Times New Roman"/>
      <w:sz w:val="28"/>
    </w:rPr>
  </w:style>
  <w:style w:type="character" w:styleId="afe">
    <w:name w:val="annotation reference"/>
    <w:basedOn w:val="a1"/>
    <w:uiPriority w:val="99"/>
    <w:semiHidden/>
    <w:unhideWhenUsed/>
    <w:rsid w:val="00A4582C"/>
    <w:rPr>
      <w:sz w:val="16"/>
      <w:szCs w:val="16"/>
    </w:rPr>
  </w:style>
  <w:style w:type="paragraph" w:styleId="aff">
    <w:name w:val="annotation text"/>
    <w:basedOn w:val="a0"/>
    <w:link w:val="aff0"/>
    <w:uiPriority w:val="99"/>
    <w:semiHidden/>
    <w:unhideWhenUsed/>
    <w:rsid w:val="00A4582C"/>
    <w:pPr>
      <w:spacing w:line="240" w:lineRule="auto"/>
    </w:pPr>
    <w:rPr>
      <w:sz w:val="20"/>
      <w:szCs w:val="20"/>
    </w:rPr>
  </w:style>
  <w:style w:type="character" w:customStyle="1" w:styleId="aff0">
    <w:name w:val="Текст примечания Знак"/>
    <w:basedOn w:val="a1"/>
    <w:link w:val="aff"/>
    <w:uiPriority w:val="99"/>
    <w:semiHidden/>
    <w:rsid w:val="00A4582C"/>
    <w:rPr>
      <w:rFonts w:ascii="Times New Roman" w:hAnsi="Times New Roman"/>
      <w:sz w:val="20"/>
      <w:szCs w:val="20"/>
    </w:rPr>
  </w:style>
  <w:style w:type="paragraph" w:styleId="aff1">
    <w:name w:val="annotation subject"/>
    <w:basedOn w:val="aff"/>
    <w:next w:val="aff"/>
    <w:link w:val="aff2"/>
    <w:uiPriority w:val="99"/>
    <w:semiHidden/>
    <w:unhideWhenUsed/>
    <w:rsid w:val="00A4582C"/>
    <w:rPr>
      <w:b/>
      <w:bCs/>
    </w:rPr>
  </w:style>
  <w:style w:type="character" w:customStyle="1" w:styleId="aff2">
    <w:name w:val="Тема примечания Знак"/>
    <w:basedOn w:val="aff0"/>
    <w:link w:val="aff1"/>
    <w:uiPriority w:val="99"/>
    <w:semiHidden/>
    <w:rsid w:val="00A4582C"/>
    <w:rPr>
      <w:rFonts w:ascii="Times New Roman" w:hAnsi="Times New Roman"/>
      <w:b/>
      <w:bCs/>
      <w:sz w:val="20"/>
      <w:szCs w:val="20"/>
    </w:rPr>
  </w:style>
  <w:style w:type="character" w:customStyle="1" w:styleId="12">
    <w:name w:val="Неразрешенное упоминание1"/>
    <w:basedOn w:val="a1"/>
    <w:uiPriority w:val="99"/>
    <w:semiHidden/>
    <w:unhideWhenUsed/>
    <w:rsid w:val="003B4C15"/>
    <w:rPr>
      <w:color w:val="605E5C"/>
      <w:shd w:val="clear" w:color="auto" w:fill="E1DFDD"/>
    </w:rPr>
  </w:style>
  <w:style w:type="table" w:customStyle="1" w:styleId="GridTableLight">
    <w:name w:val="Grid Table Light"/>
    <w:basedOn w:val="a2"/>
    <w:uiPriority w:val="40"/>
    <w:rsid w:val="003B4C15"/>
    <w:pPr>
      <w:spacing w:after="0" w:line="240" w:lineRule="auto"/>
    </w:pPr>
    <w:rPr>
      <w:lang w:val="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Code">
    <w:name w:val="Code"/>
    <w:basedOn w:val="a0"/>
    <w:link w:val="CodeChar"/>
    <w:uiPriority w:val="99"/>
    <w:qFormat/>
    <w:rsid w:val="00E30066"/>
    <w:pPr>
      <w:spacing w:line="240" w:lineRule="auto"/>
      <w:ind w:firstLine="0"/>
      <w:jc w:val="left"/>
    </w:pPr>
    <w:rPr>
      <w:rFonts w:ascii="Consolas" w:hAnsi="Consolas"/>
      <w:sz w:val="20"/>
      <w:szCs w:val="20"/>
      <w:lang w:val="en-US"/>
    </w:rPr>
  </w:style>
  <w:style w:type="character" w:customStyle="1" w:styleId="CodeChar">
    <w:name w:val="Code Char"/>
    <w:basedOn w:val="a1"/>
    <w:link w:val="Code"/>
    <w:uiPriority w:val="99"/>
    <w:rsid w:val="00E30066"/>
    <w:rPr>
      <w:rFonts w:ascii="Consolas" w:hAnsi="Consolas"/>
      <w:sz w:val="20"/>
      <w:szCs w:val="20"/>
      <w:lang w:val="en-US"/>
    </w:rPr>
  </w:style>
  <w:style w:type="character" w:customStyle="1" w:styleId="UnresolvedMention">
    <w:name w:val="Unresolved Mention"/>
    <w:basedOn w:val="a1"/>
    <w:uiPriority w:val="99"/>
    <w:semiHidden/>
    <w:unhideWhenUsed/>
    <w:rsid w:val="000560C5"/>
    <w:rPr>
      <w:color w:val="605E5C"/>
      <w:shd w:val="clear" w:color="auto" w:fill="E1DFDD"/>
    </w:rPr>
  </w:style>
  <w:style w:type="character" w:styleId="HTML1">
    <w:name w:val="HTML Code"/>
    <w:basedOn w:val="a1"/>
    <w:uiPriority w:val="99"/>
    <w:semiHidden/>
    <w:unhideWhenUsed/>
    <w:rsid w:val="008C6D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60909383">
      <w:bodyDiv w:val="1"/>
      <w:marLeft w:val="0"/>
      <w:marRight w:val="0"/>
      <w:marTop w:val="0"/>
      <w:marBottom w:val="0"/>
      <w:divBdr>
        <w:top w:val="none" w:sz="0" w:space="0" w:color="auto"/>
        <w:left w:val="none" w:sz="0" w:space="0" w:color="auto"/>
        <w:bottom w:val="none" w:sz="0" w:space="0" w:color="auto"/>
        <w:right w:val="none" w:sz="0" w:space="0" w:color="auto"/>
      </w:divBdr>
    </w:div>
    <w:div w:id="77755457">
      <w:bodyDiv w:val="1"/>
      <w:marLeft w:val="0"/>
      <w:marRight w:val="0"/>
      <w:marTop w:val="0"/>
      <w:marBottom w:val="0"/>
      <w:divBdr>
        <w:top w:val="none" w:sz="0" w:space="0" w:color="auto"/>
        <w:left w:val="none" w:sz="0" w:space="0" w:color="auto"/>
        <w:bottom w:val="none" w:sz="0" w:space="0" w:color="auto"/>
        <w:right w:val="none" w:sz="0" w:space="0" w:color="auto"/>
      </w:divBdr>
    </w:div>
    <w:div w:id="82922483">
      <w:bodyDiv w:val="1"/>
      <w:marLeft w:val="0"/>
      <w:marRight w:val="0"/>
      <w:marTop w:val="0"/>
      <w:marBottom w:val="0"/>
      <w:divBdr>
        <w:top w:val="none" w:sz="0" w:space="0" w:color="auto"/>
        <w:left w:val="none" w:sz="0" w:space="0" w:color="auto"/>
        <w:bottom w:val="none" w:sz="0" w:space="0" w:color="auto"/>
        <w:right w:val="none" w:sz="0" w:space="0" w:color="auto"/>
      </w:divBdr>
      <w:divsChild>
        <w:div w:id="1223250559">
          <w:marLeft w:val="0"/>
          <w:marRight w:val="0"/>
          <w:marTop w:val="0"/>
          <w:marBottom w:val="0"/>
          <w:divBdr>
            <w:top w:val="none" w:sz="0" w:space="0" w:color="auto"/>
            <w:left w:val="none" w:sz="0" w:space="0" w:color="auto"/>
            <w:bottom w:val="none" w:sz="0" w:space="0" w:color="auto"/>
            <w:right w:val="none" w:sz="0" w:space="0" w:color="auto"/>
          </w:divBdr>
          <w:divsChild>
            <w:div w:id="37481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7615">
      <w:bodyDiv w:val="1"/>
      <w:marLeft w:val="0"/>
      <w:marRight w:val="0"/>
      <w:marTop w:val="0"/>
      <w:marBottom w:val="0"/>
      <w:divBdr>
        <w:top w:val="none" w:sz="0" w:space="0" w:color="auto"/>
        <w:left w:val="none" w:sz="0" w:space="0" w:color="auto"/>
        <w:bottom w:val="none" w:sz="0" w:space="0" w:color="auto"/>
        <w:right w:val="none" w:sz="0" w:space="0" w:color="auto"/>
      </w:divBdr>
      <w:divsChild>
        <w:div w:id="1465270997">
          <w:marLeft w:val="0"/>
          <w:marRight w:val="0"/>
          <w:marTop w:val="0"/>
          <w:marBottom w:val="0"/>
          <w:divBdr>
            <w:top w:val="none" w:sz="0" w:space="0" w:color="auto"/>
            <w:left w:val="none" w:sz="0" w:space="0" w:color="auto"/>
            <w:bottom w:val="none" w:sz="0" w:space="0" w:color="auto"/>
            <w:right w:val="none" w:sz="0" w:space="0" w:color="auto"/>
          </w:divBdr>
          <w:divsChild>
            <w:div w:id="11905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5229">
      <w:bodyDiv w:val="1"/>
      <w:marLeft w:val="0"/>
      <w:marRight w:val="0"/>
      <w:marTop w:val="0"/>
      <w:marBottom w:val="0"/>
      <w:divBdr>
        <w:top w:val="none" w:sz="0" w:space="0" w:color="auto"/>
        <w:left w:val="none" w:sz="0" w:space="0" w:color="auto"/>
        <w:bottom w:val="none" w:sz="0" w:space="0" w:color="auto"/>
        <w:right w:val="none" w:sz="0" w:space="0" w:color="auto"/>
      </w:divBdr>
    </w:div>
    <w:div w:id="174468964">
      <w:bodyDiv w:val="1"/>
      <w:marLeft w:val="0"/>
      <w:marRight w:val="0"/>
      <w:marTop w:val="0"/>
      <w:marBottom w:val="0"/>
      <w:divBdr>
        <w:top w:val="none" w:sz="0" w:space="0" w:color="auto"/>
        <w:left w:val="none" w:sz="0" w:space="0" w:color="auto"/>
        <w:bottom w:val="none" w:sz="0" w:space="0" w:color="auto"/>
        <w:right w:val="none" w:sz="0" w:space="0" w:color="auto"/>
      </w:divBdr>
      <w:divsChild>
        <w:div w:id="1081222003">
          <w:marLeft w:val="0"/>
          <w:marRight w:val="0"/>
          <w:marTop w:val="0"/>
          <w:marBottom w:val="0"/>
          <w:divBdr>
            <w:top w:val="none" w:sz="0" w:space="0" w:color="auto"/>
            <w:left w:val="none" w:sz="0" w:space="0" w:color="auto"/>
            <w:bottom w:val="none" w:sz="0" w:space="0" w:color="auto"/>
            <w:right w:val="none" w:sz="0" w:space="0" w:color="auto"/>
          </w:divBdr>
          <w:divsChild>
            <w:div w:id="977152775">
              <w:marLeft w:val="0"/>
              <w:marRight w:val="0"/>
              <w:marTop w:val="0"/>
              <w:marBottom w:val="0"/>
              <w:divBdr>
                <w:top w:val="none" w:sz="0" w:space="0" w:color="auto"/>
                <w:left w:val="none" w:sz="0" w:space="0" w:color="auto"/>
                <w:bottom w:val="none" w:sz="0" w:space="0" w:color="auto"/>
                <w:right w:val="none" w:sz="0" w:space="0" w:color="auto"/>
              </w:divBdr>
              <w:divsChild>
                <w:div w:id="1512182700">
                  <w:marLeft w:val="0"/>
                  <w:marRight w:val="0"/>
                  <w:marTop w:val="0"/>
                  <w:marBottom w:val="0"/>
                  <w:divBdr>
                    <w:top w:val="none" w:sz="0" w:space="0" w:color="auto"/>
                    <w:left w:val="none" w:sz="0" w:space="0" w:color="auto"/>
                    <w:bottom w:val="none" w:sz="0" w:space="0" w:color="auto"/>
                    <w:right w:val="none" w:sz="0" w:space="0" w:color="auto"/>
                  </w:divBdr>
                  <w:divsChild>
                    <w:div w:id="1217159958">
                      <w:marLeft w:val="0"/>
                      <w:marRight w:val="0"/>
                      <w:marTop w:val="0"/>
                      <w:marBottom w:val="0"/>
                      <w:divBdr>
                        <w:top w:val="none" w:sz="0" w:space="0" w:color="auto"/>
                        <w:left w:val="none" w:sz="0" w:space="0" w:color="auto"/>
                        <w:bottom w:val="none" w:sz="0" w:space="0" w:color="auto"/>
                        <w:right w:val="none" w:sz="0" w:space="0" w:color="auto"/>
                      </w:divBdr>
                      <w:divsChild>
                        <w:div w:id="496697799">
                          <w:marLeft w:val="0"/>
                          <w:marRight w:val="0"/>
                          <w:marTop w:val="0"/>
                          <w:marBottom w:val="0"/>
                          <w:divBdr>
                            <w:top w:val="none" w:sz="0" w:space="0" w:color="auto"/>
                            <w:left w:val="none" w:sz="0" w:space="0" w:color="auto"/>
                            <w:bottom w:val="none" w:sz="0" w:space="0" w:color="auto"/>
                            <w:right w:val="none" w:sz="0" w:space="0" w:color="auto"/>
                          </w:divBdr>
                          <w:divsChild>
                            <w:div w:id="1067730232">
                              <w:marLeft w:val="0"/>
                              <w:marRight w:val="0"/>
                              <w:marTop w:val="0"/>
                              <w:marBottom w:val="0"/>
                              <w:divBdr>
                                <w:top w:val="none" w:sz="0" w:space="0" w:color="auto"/>
                                <w:left w:val="none" w:sz="0" w:space="0" w:color="auto"/>
                                <w:bottom w:val="none" w:sz="0" w:space="0" w:color="auto"/>
                                <w:right w:val="none" w:sz="0" w:space="0" w:color="auto"/>
                              </w:divBdr>
                              <w:divsChild>
                                <w:div w:id="2031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85977171">
      <w:bodyDiv w:val="1"/>
      <w:marLeft w:val="0"/>
      <w:marRight w:val="0"/>
      <w:marTop w:val="0"/>
      <w:marBottom w:val="0"/>
      <w:divBdr>
        <w:top w:val="none" w:sz="0" w:space="0" w:color="auto"/>
        <w:left w:val="none" w:sz="0" w:space="0" w:color="auto"/>
        <w:bottom w:val="none" w:sz="0" w:space="0" w:color="auto"/>
        <w:right w:val="none" w:sz="0" w:space="0" w:color="auto"/>
      </w:divBdr>
    </w:div>
    <w:div w:id="507991083">
      <w:bodyDiv w:val="1"/>
      <w:marLeft w:val="0"/>
      <w:marRight w:val="0"/>
      <w:marTop w:val="0"/>
      <w:marBottom w:val="0"/>
      <w:divBdr>
        <w:top w:val="none" w:sz="0" w:space="0" w:color="auto"/>
        <w:left w:val="none" w:sz="0" w:space="0" w:color="auto"/>
        <w:bottom w:val="none" w:sz="0" w:space="0" w:color="auto"/>
        <w:right w:val="none" w:sz="0" w:space="0" w:color="auto"/>
      </w:divBdr>
    </w:div>
    <w:div w:id="514803047">
      <w:bodyDiv w:val="1"/>
      <w:marLeft w:val="0"/>
      <w:marRight w:val="0"/>
      <w:marTop w:val="0"/>
      <w:marBottom w:val="0"/>
      <w:divBdr>
        <w:top w:val="none" w:sz="0" w:space="0" w:color="auto"/>
        <w:left w:val="none" w:sz="0" w:space="0" w:color="auto"/>
        <w:bottom w:val="none" w:sz="0" w:space="0" w:color="auto"/>
        <w:right w:val="none" w:sz="0" w:space="0" w:color="auto"/>
      </w:divBdr>
    </w:div>
    <w:div w:id="559092326">
      <w:bodyDiv w:val="1"/>
      <w:marLeft w:val="0"/>
      <w:marRight w:val="0"/>
      <w:marTop w:val="0"/>
      <w:marBottom w:val="0"/>
      <w:divBdr>
        <w:top w:val="none" w:sz="0" w:space="0" w:color="auto"/>
        <w:left w:val="none" w:sz="0" w:space="0" w:color="auto"/>
        <w:bottom w:val="none" w:sz="0" w:space="0" w:color="auto"/>
        <w:right w:val="none" w:sz="0" w:space="0" w:color="auto"/>
      </w:divBdr>
      <w:divsChild>
        <w:div w:id="1139956884">
          <w:marLeft w:val="0"/>
          <w:marRight w:val="0"/>
          <w:marTop w:val="0"/>
          <w:marBottom w:val="0"/>
          <w:divBdr>
            <w:top w:val="none" w:sz="0" w:space="0" w:color="auto"/>
            <w:left w:val="none" w:sz="0" w:space="0" w:color="auto"/>
            <w:bottom w:val="none" w:sz="0" w:space="0" w:color="auto"/>
            <w:right w:val="none" w:sz="0" w:space="0" w:color="auto"/>
          </w:divBdr>
          <w:divsChild>
            <w:div w:id="1965380592">
              <w:marLeft w:val="0"/>
              <w:marRight w:val="0"/>
              <w:marTop w:val="0"/>
              <w:marBottom w:val="0"/>
              <w:divBdr>
                <w:top w:val="none" w:sz="0" w:space="0" w:color="auto"/>
                <w:left w:val="none" w:sz="0" w:space="0" w:color="auto"/>
                <w:bottom w:val="none" w:sz="0" w:space="0" w:color="auto"/>
                <w:right w:val="none" w:sz="0" w:space="0" w:color="auto"/>
              </w:divBdr>
              <w:divsChild>
                <w:div w:id="99965133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304387668">
          <w:marLeft w:val="0"/>
          <w:marRight w:val="0"/>
          <w:marTop w:val="0"/>
          <w:marBottom w:val="0"/>
          <w:divBdr>
            <w:top w:val="none" w:sz="0" w:space="0" w:color="auto"/>
            <w:left w:val="none" w:sz="0" w:space="0" w:color="auto"/>
            <w:bottom w:val="none" w:sz="0" w:space="0" w:color="auto"/>
            <w:right w:val="none" w:sz="0" w:space="0" w:color="auto"/>
          </w:divBdr>
          <w:divsChild>
            <w:div w:id="14238653">
              <w:marLeft w:val="0"/>
              <w:marRight w:val="0"/>
              <w:marTop w:val="0"/>
              <w:marBottom w:val="0"/>
              <w:divBdr>
                <w:top w:val="none" w:sz="0" w:space="0" w:color="auto"/>
                <w:left w:val="none" w:sz="0" w:space="0" w:color="auto"/>
                <w:bottom w:val="none" w:sz="0" w:space="0" w:color="auto"/>
                <w:right w:val="none" w:sz="0" w:space="0" w:color="auto"/>
              </w:divBdr>
              <w:divsChild>
                <w:div w:id="13188054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611090061">
      <w:bodyDiv w:val="1"/>
      <w:marLeft w:val="0"/>
      <w:marRight w:val="0"/>
      <w:marTop w:val="0"/>
      <w:marBottom w:val="0"/>
      <w:divBdr>
        <w:top w:val="none" w:sz="0" w:space="0" w:color="auto"/>
        <w:left w:val="none" w:sz="0" w:space="0" w:color="auto"/>
        <w:bottom w:val="none" w:sz="0" w:space="0" w:color="auto"/>
        <w:right w:val="none" w:sz="0" w:space="0" w:color="auto"/>
      </w:divBdr>
    </w:div>
    <w:div w:id="706609559">
      <w:bodyDiv w:val="1"/>
      <w:marLeft w:val="0"/>
      <w:marRight w:val="0"/>
      <w:marTop w:val="0"/>
      <w:marBottom w:val="0"/>
      <w:divBdr>
        <w:top w:val="none" w:sz="0" w:space="0" w:color="auto"/>
        <w:left w:val="none" w:sz="0" w:space="0" w:color="auto"/>
        <w:bottom w:val="none" w:sz="0" w:space="0" w:color="auto"/>
        <w:right w:val="none" w:sz="0" w:space="0" w:color="auto"/>
      </w:divBdr>
      <w:divsChild>
        <w:div w:id="2139489068">
          <w:marLeft w:val="0"/>
          <w:marRight w:val="0"/>
          <w:marTop w:val="0"/>
          <w:marBottom w:val="0"/>
          <w:divBdr>
            <w:top w:val="none" w:sz="0" w:space="0" w:color="auto"/>
            <w:left w:val="none" w:sz="0" w:space="0" w:color="auto"/>
            <w:bottom w:val="none" w:sz="0" w:space="0" w:color="auto"/>
            <w:right w:val="none" w:sz="0" w:space="0" w:color="auto"/>
          </w:divBdr>
          <w:divsChild>
            <w:div w:id="1962570940">
              <w:marLeft w:val="0"/>
              <w:marRight w:val="0"/>
              <w:marTop w:val="0"/>
              <w:marBottom w:val="0"/>
              <w:divBdr>
                <w:top w:val="none" w:sz="0" w:space="0" w:color="auto"/>
                <w:left w:val="none" w:sz="0" w:space="0" w:color="auto"/>
                <w:bottom w:val="none" w:sz="0" w:space="0" w:color="auto"/>
                <w:right w:val="none" w:sz="0" w:space="0" w:color="auto"/>
              </w:divBdr>
              <w:divsChild>
                <w:div w:id="1695644410">
                  <w:marLeft w:val="0"/>
                  <w:marRight w:val="0"/>
                  <w:marTop w:val="0"/>
                  <w:marBottom w:val="0"/>
                  <w:divBdr>
                    <w:top w:val="none" w:sz="0" w:space="0" w:color="auto"/>
                    <w:left w:val="none" w:sz="0" w:space="0" w:color="auto"/>
                    <w:bottom w:val="none" w:sz="0" w:space="0" w:color="auto"/>
                    <w:right w:val="none" w:sz="0" w:space="0" w:color="auto"/>
                  </w:divBdr>
                  <w:divsChild>
                    <w:div w:id="1476527270">
                      <w:marLeft w:val="0"/>
                      <w:marRight w:val="0"/>
                      <w:marTop w:val="0"/>
                      <w:marBottom w:val="0"/>
                      <w:divBdr>
                        <w:top w:val="none" w:sz="0" w:space="0" w:color="auto"/>
                        <w:left w:val="none" w:sz="0" w:space="0" w:color="auto"/>
                        <w:bottom w:val="none" w:sz="0" w:space="0" w:color="auto"/>
                        <w:right w:val="none" w:sz="0" w:space="0" w:color="auto"/>
                      </w:divBdr>
                      <w:divsChild>
                        <w:div w:id="752776896">
                          <w:marLeft w:val="0"/>
                          <w:marRight w:val="0"/>
                          <w:marTop w:val="0"/>
                          <w:marBottom w:val="0"/>
                          <w:divBdr>
                            <w:top w:val="none" w:sz="0" w:space="0" w:color="auto"/>
                            <w:left w:val="none" w:sz="0" w:space="0" w:color="auto"/>
                            <w:bottom w:val="none" w:sz="0" w:space="0" w:color="auto"/>
                            <w:right w:val="none" w:sz="0" w:space="0" w:color="auto"/>
                          </w:divBdr>
                          <w:divsChild>
                            <w:div w:id="563445346">
                              <w:marLeft w:val="0"/>
                              <w:marRight w:val="0"/>
                              <w:marTop w:val="0"/>
                              <w:marBottom w:val="0"/>
                              <w:divBdr>
                                <w:top w:val="none" w:sz="0" w:space="0" w:color="auto"/>
                                <w:left w:val="none" w:sz="0" w:space="0" w:color="auto"/>
                                <w:bottom w:val="none" w:sz="0" w:space="0" w:color="auto"/>
                                <w:right w:val="none" w:sz="0" w:space="0" w:color="auto"/>
                              </w:divBdr>
                              <w:divsChild>
                                <w:div w:id="5923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97980">
      <w:bodyDiv w:val="1"/>
      <w:marLeft w:val="0"/>
      <w:marRight w:val="0"/>
      <w:marTop w:val="0"/>
      <w:marBottom w:val="0"/>
      <w:divBdr>
        <w:top w:val="none" w:sz="0" w:space="0" w:color="auto"/>
        <w:left w:val="none" w:sz="0" w:space="0" w:color="auto"/>
        <w:bottom w:val="none" w:sz="0" w:space="0" w:color="auto"/>
        <w:right w:val="none" w:sz="0" w:space="0" w:color="auto"/>
      </w:divBdr>
    </w:div>
    <w:div w:id="894656819">
      <w:bodyDiv w:val="1"/>
      <w:marLeft w:val="0"/>
      <w:marRight w:val="0"/>
      <w:marTop w:val="0"/>
      <w:marBottom w:val="0"/>
      <w:divBdr>
        <w:top w:val="none" w:sz="0" w:space="0" w:color="auto"/>
        <w:left w:val="none" w:sz="0" w:space="0" w:color="auto"/>
        <w:bottom w:val="none" w:sz="0" w:space="0" w:color="auto"/>
        <w:right w:val="none" w:sz="0" w:space="0" w:color="auto"/>
      </w:divBdr>
      <w:divsChild>
        <w:div w:id="1509056390">
          <w:marLeft w:val="0"/>
          <w:marRight w:val="0"/>
          <w:marTop w:val="0"/>
          <w:marBottom w:val="0"/>
          <w:divBdr>
            <w:top w:val="none" w:sz="0" w:space="0" w:color="auto"/>
            <w:left w:val="none" w:sz="0" w:space="0" w:color="auto"/>
            <w:bottom w:val="none" w:sz="0" w:space="0" w:color="auto"/>
            <w:right w:val="none" w:sz="0" w:space="0" w:color="auto"/>
          </w:divBdr>
          <w:divsChild>
            <w:div w:id="1928148384">
              <w:marLeft w:val="0"/>
              <w:marRight w:val="0"/>
              <w:marTop w:val="0"/>
              <w:marBottom w:val="0"/>
              <w:divBdr>
                <w:top w:val="none" w:sz="0" w:space="0" w:color="auto"/>
                <w:left w:val="none" w:sz="0" w:space="0" w:color="auto"/>
                <w:bottom w:val="none" w:sz="0" w:space="0" w:color="auto"/>
                <w:right w:val="none" w:sz="0" w:space="0" w:color="auto"/>
              </w:divBdr>
              <w:divsChild>
                <w:div w:id="1146891624">
                  <w:marLeft w:val="0"/>
                  <w:marRight w:val="0"/>
                  <w:marTop w:val="0"/>
                  <w:marBottom w:val="0"/>
                  <w:divBdr>
                    <w:top w:val="none" w:sz="0" w:space="0" w:color="auto"/>
                    <w:left w:val="none" w:sz="0" w:space="0" w:color="auto"/>
                    <w:bottom w:val="none" w:sz="0" w:space="0" w:color="auto"/>
                    <w:right w:val="none" w:sz="0" w:space="0" w:color="auto"/>
                  </w:divBdr>
                  <w:divsChild>
                    <w:div w:id="1824809976">
                      <w:marLeft w:val="0"/>
                      <w:marRight w:val="0"/>
                      <w:marTop w:val="0"/>
                      <w:marBottom w:val="0"/>
                      <w:divBdr>
                        <w:top w:val="none" w:sz="0" w:space="0" w:color="auto"/>
                        <w:left w:val="none" w:sz="0" w:space="0" w:color="auto"/>
                        <w:bottom w:val="none" w:sz="0" w:space="0" w:color="auto"/>
                        <w:right w:val="none" w:sz="0" w:space="0" w:color="auto"/>
                      </w:divBdr>
                      <w:divsChild>
                        <w:div w:id="321932009">
                          <w:marLeft w:val="0"/>
                          <w:marRight w:val="0"/>
                          <w:marTop w:val="0"/>
                          <w:marBottom w:val="0"/>
                          <w:divBdr>
                            <w:top w:val="none" w:sz="0" w:space="0" w:color="auto"/>
                            <w:left w:val="none" w:sz="0" w:space="0" w:color="auto"/>
                            <w:bottom w:val="none" w:sz="0" w:space="0" w:color="auto"/>
                            <w:right w:val="none" w:sz="0" w:space="0" w:color="auto"/>
                          </w:divBdr>
                          <w:divsChild>
                            <w:div w:id="1691031591">
                              <w:marLeft w:val="0"/>
                              <w:marRight w:val="0"/>
                              <w:marTop w:val="0"/>
                              <w:marBottom w:val="0"/>
                              <w:divBdr>
                                <w:top w:val="none" w:sz="0" w:space="0" w:color="auto"/>
                                <w:left w:val="none" w:sz="0" w:space="0" w:color="auto"/>
                                <w:bottom w:val="none" w:sz="0" w:space="0" w:color="auto"/>
                                <w:right w:val="none" w:sz="0" w:space="0" w:color="auto"/>
                              </w:divBdr>
                              <w:divsChild>
                                <w:div w:id="10966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285060">
      <w:bodyDiv w:val="1"/>
      <w:marLeft w:val="0"/>
      <w:marRight w:val="0"/>
      <w:marTop w:val="0"/>
      <w:marBottom w:val="0"/>
      <w:divBdr>
        <w:top w:val="none" w:sz="0" w:space="0" w:color="auto"/>
        <w:left w:val="none" w:sz="0" w:space="0" w:color="auto"/>
        <w:bottom w:val="none" w:sz="0" w:space="0" w:color="auto"/>
        <w:right w:val="none" w:sz="0" w:space="0" w:color="auto"/>
      </w:divBdr>
      <w:divsChild>
        <w:div w:id="1939948073">
          <w:marLeft w:val="0"/>
          <w:marRight w:val="0"/>
          <w:marTop w:val="0"/>
          <w:marBottom w:val="0"/>
          <w:divBdr>
            <w:top w:val="none" w:sz="0" w:space="0" w:color="auto"/>
            <w:left w:val="none" w:sz="0" w:space="0" w:color="auto"/>
            <w:bottom w:val="none" w:sz="0" w:space="0" w:color="auto"/>
            <w:right w:val="none" w:sz="0" w:space="0" w:color="auto"/>
          </w:divBdr>
          <w:divsChild>
            <w:div w:id="1410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10235379">
      <w:bodyDiv w:val="1"/>
      <w:marLeft w:val="0"/>
      <w:marRight w:val="0"/>
      <w:marTop w:val="0"/>
      <w:marBottom w:val="0"/>
      <w:divBdr>
        <w:top w:val="none" w:sz="0" w:space="0" w:color="auto"/>
        <w:left w:val="none" w:sz="0" w:space="0" w:color="auto"/>
        <w:bottom w:val="none" w:sz="0" w:space="0" w:color="auto"/>
        <w:right w:val="none" w:sz="0" w:space="0" w:color="auto"/>
      </w:divBdr>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1089817170">
      <w:bodyDiv w:val="1"/>
      <w:marLeft w:val="0"/>
      <w:marRight w:val="0"/>
      <w:marTop w:val="0"/>
      <w:marBottom w:val="0"/>
      <w:divBdr>
        <w:top w:val="none" w:sz="0" w:space="0" w:color="auto"/>
        <w:left w:val="none" w:sz="0" w:space="0" w:color="auto"/>
        <w:bottom w:val="none" w:sz="0" w:space="0" w:color="auto"/>
        <w:right w:val="none" w:sz="0" w:space="0" w:color="auto"/>
      </w:divBdr>
      <w:divsChild>
        <w:div w:id="22829533">
          <w:marLeft w:val="0"/>
          <w:marRight w:val="0"/>
          <w:marTop w:val="0"/>
          <w:marBottom w:val="0"/>
          <w:divBdr>
            <w:top w:val="none" w:sz="0" w:space="0" w:color="auto"/>
            <w:left w:val="none" w:sz="0" w:space="0" w:color="auto"/>
            <w:bottom w:val="none" w:sz="0" w:space="0" w:color="auto"/>
            <w:right w:val="none" w:sz="0" w:space="0" w:color="auto"/>
          </w:divBdr>
          <w:divsChild>
            <w:div w:id="1507553088">
              <w:marLeft w:val="0"/>
              <w:marRight w:val="0"/>
              <w:marTop w:val="0"/>
              <w:marBottom w:val="0"/>
              <w:divBdr>
                <w:top w:val="none" w:sz="0" w:space="0" w:color="auto"/>
                <w:left w:val="none" w:sz="0" w:space="0" w:color="auto"/>
                <w:bottom w:val="none" w:sz="0" w:space="0" w:color="auto"/>
                <w:right w:val="none" w:sz="0" w:space="0" w:color="auto"/>
              </w:divBdr>
              <w:divsChild>
                <w:div w:id="11733008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617709841">
          <w:marLeft w:val="0"/>
          <w:marRight w:val="0"/>
          <w:marTop w:val="0"/>
          <w:marBottom w:val="0"/>
          <w:divBdr>
            <w:top w:val="none" w:sz="0" w:space="0" w:color="auto"/>
            <w:left w:val="none" w:sz="0" w:space="0" w:color="auto"/>
            <w:bottom w:val="none" w:sz="0" w:space="0" w:color="auto"/>
            <w:right w:val="none" w:sz="0" w:space="0" w:color="auto"/>
          </w:divBdr>
          <w:divsChild>
            <w:div w:id="1031760312">
              <w:marLeft w:val="0"/>
              <w:marRight w:val="0"/>
              <w:marTop w:val="0"/>
              <w:marBottom w:val="0"/>
              <w:divBdr>
                <w:top w:val="none" w:sz="0" w:space="0" w:color="auto"/>
                <w:left w:val="none" w:sz="0" w:space="0" w:color="auto"/>
                <w:bottom w:val="none" w:sz="0" w:space="0" w:color="auto"/>
                <w:right w:val="none" w:sz="0" w:space="0" w:color="auto"/>
              </w:divBdr>
              <w:divsChild>
                <w:div w:id="59127858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902254180">
          <w:marLeft w:val="0"/>
          <w:marRight w:val="0"/>
          <w:marTop w:val="0"/>
          <w:marBottom w:val="0"/>
          <w:divBdr>
            <w:top w:val="none" w:sz="0" w:space="0" w:color="auto"/>
            <w:left w:val="none" w:sz="0" w:space="0" w:color="auto"/>
            <w:bottom w:val="none" w:sz="0" w:space="0" w:color="auto"/>
            <w:right w:val="none" w:sz="0" w:space="0" w:color="auto"/>
          </w:divBdr>
          <w:divsChild>
            <w:div w:id="2014381816">
              <w:marLeft w:val="0"/>
              <w:marRight w:val="0"/>
              <w:marTop w:val="0"/>
              <w:marBottom w:val="0"/>
              <w:divBdr>
                <w:top w:val="none" w:sz="0" w:space="0" w:color="auto"/>
                <w:left w:val="none" w:sz="0" w:space="0" w:color="auto"/>
                <w:bottom w:val="none" w:sz="0" w:space="0" w:color="auto"/>
                <w:right w:val="none" w:sz="0" w:space="0" w:color="auto"/>
              </w:divBdr>
              <w:divsChild>
                <w:div w:id="204721481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72720408">
      <w:bodyDiv w:val="1"/>
      <w:marLeft w:val="0"/>
      <w:marRight w:val="0"/>
      <w:marTop w:val="0"/>
      <w:marBottom w:val="0"/>
      <w:divBdr>
        <w:top w:val="none" w:sz="0" w:space="0" w:color="auto"/>
        <w:left w:val="none" w:sz="0" w:space="0" w:color="auto"/>
        <w:bottom w:val="none" w:sz="0" w:space="0" w:color="auto"/>
        <w:right w:val="none" w:sz="0" w:space="0" w:color="auto"/>
      </w:divBdr>
      <w:divsChild>
        <w:div w:id="695353267">
          <w:marLeft w:val="0"/>
          <w:marRight w:val="0"/>
          <w:marTop w:val="0"/>
          <w:marBottom w:val="0"/>
          <w:divBdr>
            <w:top w:val="none" w:sz="0" w:space="0" w:color="auto"/>
            <w:left w:val="none" w:sz="0" w:space="0" w:color="auto"/>
            <w:bottom w:val="none" w:sz="0" w:space="0" w:color="auto"/>
            <w:right w:val="none" w:sz="0" w:space="0" w:color="auto"/>
          </w:divBdr>
          <w:divsChild>
            <w:div w:id="11711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9937">
      <w:bodyDiv w:val="1"/>
      <w:marLeft w:val="0"/>
      <w:marRight w:val="0"/>
      <w:marTop w:val="0"/>
      <w:marBottom w:val="0"/>
      <w:divBdr>
        <w:top w:val="none" w:sz="0" w:space="0" w:color="auto"/>
        <w:left w:val="none" w:sz="0" w:space="0" w:color="auto"/>
        <w:bottom w:val="none" w:sz="0" w:space="0" w:color="auto"/>
        <w:right w:val="none" w:sz="0" w:space="0" w:color="auto"/>
      </w:divBdr>
    </w:div>
    <w:div w:id="1201818307">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75290214">
      <w:bodyDiv w:val="1"/>
      <w:marLeft w:val="0"/>
      <w:marRight w:val="0"/>
      <w:marTop w:val="0"/>
      <w:marBottom w:val="0"/>
      <w:divBdr>
        <w:top w:val="none" w:sz="0" w:space="0" w:color="auto"/>
        <w:left w:val="none" w:sz="0" w:space="0" w:color="auto"/>
        <w:bottom w:val="none" w:sz="0" w:space="0" w:color="auto"/>
        <w:right w:val="none" w:sz="0" w:space="0" w:color="auto"/>
      </w:divBdr>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41746420">
      <w:bodyDiv w:val="1"/>
      <w:marLeft w:val="0"/>
      <w:marRight w:val="0"/>
      <w:marTop w:val="0"/>
      <w:marBottom w:val="0"/>
      <w:divBdr>
        <w:top w:val="none" w:sz="0" w:space="0" w:color="auto"/>
        <w:left w:val="none" w:sz="0" w:space="0" w:color="auto"/>
        <w:bottom w:val="none" w:sz="0" w:space="0" w:color="auto"/>
        <w:right w:val="none" w:sz="0" w:space="0" w:color="auto"/>
      </w:divBdr>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86010706">
      <w:bodyDiv w:val="1"/>
      <w:marLeft w:val="0"/>
      <w:marRight w:val="0"/>
      <w:marTop w:val="0"/>
      <w:marBottom w:val="0"/>
      <w:divBdr>
        <w:top w:val="none" w:sz="0" w:space="0" w:color="auto"/>
        <w:left w:val="none" w:sz="0" w:space="0" w:color="auto"/>
        <w:bottom w:val="none" w:sz="0" w:space="0" w:color="auto"/>
        <w:right w:val="none" w:sz="0" w:space="0" w:color="auto"/>
      </w:divBdr>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
    <w:div w:id="1895235824">
      <w:bodyDiv w:val="1"/>
      <w:marLeft w:val="0"/>
      <w:marRight w:val="0"/>
      <w:marTop w:val="0"/>
      <w:marBottom w:val="0"/>
      <w:divBdr>
        <w:top w:val="none" w:sz="0" w:space="0" w:color="auto"/>
        <w:left w:val="none" w:sz="0" w:space="0" w:color="auto"/>
        <w:bottom w:val="none" w:sz="0" w:space="0" w:color="auto"/>
        <w:right w:val="none" w:sz="0" w:space="0" w:color="auto"/>
      </w:divBdr>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25086361">
      <w:bodyDiv w:val="1"/>
      <w:marLeft w:val="0"/>
      <w:marRight w:val="0"/>
      <w:marTop w:val="0"/>
      <w:marBottom w:val="0"/>
      <w:divBdr>
        <w:top w:val="none" w:sz="0" w:space="0" w:color="auto"/>
        <w:left w:val="none" w:sz="0" w:space="0" w:color="auto"/>
        <w:bottom w:val="none" w:sz="0" w:space="0" w:color="auto"/>
        <w:right w:val="none" w:sz="0" w:space="0" w:color="auto"/>
      </w:divBdr>
    </w:div>
    <w:div w:id="2081560263">
      <w:bodyDiv w:val="1"/>
      <w:marLeft w:val="0"/>
      <w:marRight w:val="0"/>
      <w:marTop w:val="0"/>
      <w:marBottom w:val="0"/>
      <w:divBdr>
        <w:top w:val="none" w:sz="0" w:space="0" w:color="auto"/>
        <w:left w:val="none" w:sz="0" w:space="0" w:color="auto"/>
        <w:bottom w:val="none" w:sz="0" w:space="0" w:color="auto"/>
        <w:right w:val="none" w:sz="0" w:space="0" w:color="auto"/>
      </w:divBdr>
    </w:div>
    <w:div w:id="2086535660">
      <w:bodyDiv w:val="1"/>
      <w:marLeft w:val="0"/>
      <w:marRight w:val="0"/>
      <w:marTop w:val="0"/>
      <w:marBottom w:val="0"/>
      <w:divBdr>
        <w:top w:val="none" w:sz="0" w:space="0" w:color="auto"/>
        <w:left w:val="none" w:sz="0" w:space="0" w:color="auto"/>
        <w:bottom w:val="none" w:sz="0" w:space="0" w:color="auto"/>
        <w:right w:val="none" w:sz="0" w:space="0" w:color="auto"/>
      </w:divBdr>
    </w:div>
    <w:div w:id="2106537579">
      <w:bodyDiv w:val="1"/>
      <w:marLeft w:val="0"/>
      <w:marRight w:val="0"/>
      <w:marTop w:val="0"/>
      <w:marBottom w:val="0"/>
      <w:divBdr>
        <w:top w:val="none" w:sz="0" w:space="0" w:color="auto"/>
        <w:left w:val="none" w:sz="0" w:space="0" w:color="auto"/>
        <w:bottom w:val="none" w:sz="0" w:space="0" w:color="auto"/>
        <w:right w:val="none" w:sz="0" w:space="0" w:color="auto"/>
      </w:divBdr>
      <w:divsChild>
        <w:div w:id="460266411">
          <w:marLeft w:val="0"/>
          <w:marRight w:val="0"/>
          <w:marTop w:val="0"/>
          <w:marBottom w:val="0"/>
          <w:divBdr>
            <w:top w:val="none" w:sz="0" w:space="0" w:color="auto"/>
            <w:left w:val="none" w:sz="0" w:space="0" w:color="auto"/>
            <w:bottom w:val="none" w:sz="0" w:space="0" w:color="auto"/>
            <w:right w:val="none" w:sz="0" w:space="0" w:color="auto"/>
          </w:divBdr>
          <w:divsChild>
            <w:div w:id="435754139">
              <w:marLeft w:val="0"/>
              <w:marRight w:val="0"/>
              <w:marTop w:val="0"/>
              <w:marBottom w:val="0"/>
              <w:divBdr>
                <w:top w:val="none" w:sz="0" w:space="0" w:color="auto"/>
                <w:left w:val="none" w:sz="0" w:space="0" w:color="auto"/>
                <w:bottom w:val="none" w:sz="0" w:space="0" w:color="auto"/>
                <w:right w:val="none" w:sz="0" w:space="0" w:color="auto"/>
              </w:divBdr>
              <w:divsChild>
                <w:div w:id="516046349">
                  <w:marLeft w:val="0"/>
                  <w:marRight w:val="0"/>
                  <w:marTop w:val="0"/>
                  <w:marBottom w:val="0"/>
                  <w:divBdr>
                    <w:top w:val="none" w:sz="0" w:space="0" w:color="auto"/>
                    <w:left w:val="none" w:sz="0" w:space="0" w:color="auto"/>
                    <w:bottom w:val="none" w:sz="0" w:space="0" w:color="auto"/>
                    <w:right w:val="none" w:sz="0" w:space="0" w:color="auto"/>
                  </w:divBdr>
                  <w:divsChild>
                    <w:div w:id="1291208039">
                      <w:marLeft w:val="0"/>
                      <w:marRight w:val="0"/>
                      <w:marTop w:val="0"/>
                      <w:marBottom w:val="0"/>
                      <w:divBdr>
                        <w:top w:val="none" w:sz="0" w:space="0" w:color="auto"/>
                        <w:left w:val="none" w:sz="0" w:space="0" w:color="auto"/>
                        <w:bottom w:val="none" w:sz="0" w:space="0" w:color="auto"/>
                        <w:right w:val="none" w:sz="0" w:space="0" w:color="auto"/>
                      </w:divBdr>
                      <w:divsChild>
                        <w:div w:id="322782238">
                          <w:marLeft w:val="0"/>
                          <w:marRight w:val="0"/>
                          <w:marTop w:val="0"/>
                          <w:marBottom w:val="0"/>
                          <w:divBdr>
                            <w:top w:val="none" w:sz="0" w:space="0" w:color="auto"/>
                            <w:left w:val="none" w:sz="0" w:space="0" w:color="auto"/>
                            <w:bottom w:val="none" w:sz="0" w:space="0" w:color="auto"/>
                            <w:right w:val="none" w:sz="0" w:space="0" w:color="auto"/>
                          </w:divBdr>
                          <w:divsChild>
                            <w:div w:id="1352991251">
                              <w:marLeft w:val="0"/>
                              <w:marRight w:val="0"/>
                              <w:marTop w:val="0"/>
                              <w:marBottom w:val="0"/>
                              <w:divBdr>
                                <w:top w:val="none" w:sz="0" w:space="0" w:color="auto"/>
                                <w:left w:val="none" w:sz="0" w:space="0" w:color="auto"/>
                                <w:bottom w:val="none" w:sz="0" w:space="0" w:color="auto"/>
                                <w:right w:val="none" w:sz="0" w:space="0" w:color="auto"/>
                              </w:divBdr>
                              <w:divsChild>
                                <w:div w:id="8905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51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esel\Downloads\Telegram%20Desktop\2-np-2-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35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5054253-F432-4E8D-A8B4-557DF46BEBD7}">
  <we:reference id="wa104381727" version="1.0.0.7" store="en-001" storeType="OMEX"/>
  <we:alternateReferences>
    <we:reference id="wa104381727" version="1.0.0.7"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35B6EF7-1A66-4862-A08F-D5D902DD6B20}">
  <we:reference id="12210c72-e1ed-4bcc-9791-54281012a477" version="1.0.0.0" store="\\Desktop-6rlj3ui\плагіни" storeType="Filesystem"/>
  <we:alternateReferences/>
  <we:properties>
    <we:property name="reportLinter_settings" value="{&quot;persistIgnoredIssues&quot;:true,&quot;reloadToc&quot;:false,&quot;allowedAbbreviations&quot;:[],&quot;requiredSections&quot;:[&quot;зміст&quot;,&quot;вступ&quot;,&quot;теоретична частина&quot;,&quot;практична частина&quot;,&quot;висновки&quot;,&quot;перелік використаних джерел&quot;],&quot;requiredSubchapterRules&quot;:{&quot;теоретична частина&quot;:[&quot;терміни предметної області&quot;,&quot;опис предметної області та постановка задачі&quot;,&quot;огляд аналогів&quot;,&quot;обґрунтування вибору методу розв’язку задачі&quot;,&quot;огляд засобів розробки&quot;],&quot;практична частина&quot;:[&quot;проєктна частина&quot;,&quot;експлуатаційна частина&quot;],&quot;проєктна частина&quot;:[&quot;інформаційна структура моделі&quot;,&quot;опис алгоритму&quot;,&quot;функціональні частини програми&quot;,&quot;фізична структура проєкту&quot;,&quot;опис структури даних та використаних змінних&quot;,&quot;тестування проєкту&quot;],&quot;експлуатаційна частина&quot;:[&quot;вимоги до технічних засобів&quot;,&quot;склад інсталяційного пакету та інструкція&quot;,&quot;опис інтерфейсу&quot;,&quot;ієрархічна структура інтерфейсу&quot;,&quot;керівництво користувача та приклади використання програмного продукту&quot;]}}"/>
    <we:property name="reportLinter_ignoredIssues" value="[&quot;bold:172:Жирний текст заборонено (окрім заголовків)&quot;,&quot;bold:179:Жирний текст заборонено (окрім заголовків)&quot;,&quot;bold:185:Жирний текст заборонено (окрім заголовків)&quot;,&quot;urlFormatting:193:Довгий URL потребує дроблення звичайними пробілами&quot;,&quot;general-text-requirements:87:Складна структура речення (7 розділовихих символів)&quot;,&quot;general-text-requirements:97:Речення занадто довге (436 символів, рекомендується менше 400)&quot;,&quot;general-text-requirements:172:Текст вирівняний \&quot;по центру\&quot;, замість \&quot;по ширині\&quot;&quot;,&quot;general-text-requirements:179:Текст вирівняний \&quot;по центру\&quot;, замість \&quot;по ширині\&quot;&quot;,&quot;general-text-requirements:185:Текст вирівняний \&quot;по центру\&quot;, замість \&quot;по ширині\&quot;&quot;,&quot;valid-url:197:URL недійсна&quot;,&quot;valid-url:193:URL недійсна&quot;,&quot;valid-url:202:URL недійсна&quot;,&quot;valid-url:203:URL недійсна&quot;,&quot;valid-url:199:URL недійсна&quot;,&quot;valid-url:201:URL недійсна, код: 404&quot;,&quot;chapter-size-rule:191:Між титульною сторінкою та джерелами 26 сторінок, потрібно мінімум 30&quot;,&quot;bold:187:Жирний текст заборонено (окрім заголовків)&quot;,&quot;capital-letter:187:У середині речення літера має бути малою&quot;,&quot;valid-url:196:URL недійсна&quot;,&quot;valid-url:201:URL недійсна&quot;,&quot;valid-url:200:URL недійсна, код: 404&quot;,&quot;valid-url:198:URL недійсна&quot;,&quot;general-text-requirements:86:Складна структура речення (7 розділовихих символів)&quot;,&quot;general-text-requirements:96:Речення занадто довге (436 символів, рекомендується менше 400)&quot;,&quot;chapter-size-rule:190:Між титульною сторінкою та джерелами 26 сторінок, потрібно мінімум 30&quot;,&quot;sections:0:Відсутній підрозділ \&quot;ТЕРМІНИ ПРЕДМЕТНОЇ ОБЛАСТІ\&quot; в розділі \&quot;ТЕОРЕТИЧНА ЧАСТИНА\&quot;&quot;,&quot;sections:0:Відсутній підрозділ \&quot;ОПИС АЛГОРИТМУ\&quot; в розділі \&quot;ПРОЄКТНА ЧАСТИНА\&quot;&quot;,&quot;sections:0:Відсутній підрозділ \&quot;ІЄРАРХІЧНА СТРУКТУРА ІНТЕРФЕЙСУ\&quot; в розділі \&quot;ЕКСПЛУАТАЦІЙНА ЧАСТИНА\&quot;&quot;,&quot;sections:0:Відсутній підрозділ \&quot;КЕРІВНИЦТВО КОРИСТУВАЧА ТА ПРИКЛАДИ ВИКОРИСТАННЯ ПРОГРАМНОГО ПРОДУКТУ\&quot; в розділі \&quot;ЕКСПЛУАТАЦІЙНА ЧАСТИНА\&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B190DA-B125-4C43-82BE-22B0F9D32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2-np-2-template.dotx</Template>
  <TotalTime>0</TotalTime>
  <Pages>51</Pages>
  <Words>63604</Words>
  <Characters>36255</Characters>
  <Application>Microsoft Office Word</Application>
  <DocSecurity>0</DocSecurity>
  <Lines>302</Lines>
  <Paragraphs>199</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MultiDVD Team</Company>
  <LinksUpToDate>false</LinksUpToDate>
  <CharactersWithSpaces>99660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wiesel</dc:creator>
  <cp:lastModifiedBy>Marina</cp:lastModifiedBy>
  <cp:revision>2</cp:revision>
  <dcterms:created xsi:type="dcterms:W3CDTF">2026-04-28T10:15:00Z</dcterms:created>
  <dcterms:modified xsi:type="dcterms:W3CDTF">2026-04-28T10:15:00Z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2022-12-11T11:27:38Z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deaa08ea-e610-4ce5-b9eb-45af6218a823</vt:lpwstr>
  </property>
  <property fmtid="{D5CDD505-2E9C-101B-9397-08002B2CF9AE}" pid="7" name="MSIP_Label_defa4170-0d19-0005-0004-bc88714345d2_ActionId">
    <vt:lpwstr>f2210947-9e30-4057-a2e0-8424790915bb</vt:lpwstr>
  </property>
  <property fmtid="{D5CDD505-2E9C-101B-9397-08002B2CF9AE}" pid="8" name="MSIP_Label_defa4170-0d19-0005-0004-bc88714345d2_ContentBits">
    <vt:lpwstr>0</vt:lpwstr>
  </property>
  <property fmtid="{D5CDD505-2E9C-101B-9397-08002B2CF9AE}" pid="9" name="_DocHome">
    <vt:i4>885566798</vt:i4>
  </property>
</Properties>
</file>